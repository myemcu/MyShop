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65E9" w:rsidRDefault="003F65E9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3F65E9" w:rsidRDefault="003F65E9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07FC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65E9" w:rsidRDefault="003F65E9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3F65E9" w:rsidRDefault="003F65E9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4BE59" id="直接箭头连接符 5" o:spid="_x0000_s1026" type="#_x0000_t32" style="position:absolute;left:0;text-align:left;margin-left:275.5pt;margin-top:89.25pt;width:80.35pt;height:24.1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C82F6E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C82F6E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65E9" w:rsidRDefault="003F65E9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3F65E9" w:rsidRDefault="003F65E9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0E4ED" id="直接箭头连接符 32" o:spid="_x0000_s1026" type="#_x0000_t32" style="position:absolute;left:0;text-align:left;margin-left:364.2pt;margin-top:23.7pt;width:41.8pt;height:5.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  <w:rPr>
          <w:rFonts w:hint="eastAsia"/>
        </w:rPr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FFAE8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  <w:rPr>
          <w:rFonts w:hint="eastAsia"/>
        </w:rPr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Pr="007A618A" w:rsidRDefault="007A618A" w:rsidP="007A618A">
      <w:pPr>
        <w:pStyle w:val="ab"/>
        <w:rPr>
          <w:rFonts w:hint="eastAsia"/>
        </w:rPr>
      </w:pPr>
      <w:bookmarkStart w:id="0" w:name="_GoBack"/>
      <w:bookmarkEnd w:id="0"/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sectPr w:rsidR="007A618A" w:rsidRPr="007A618A" w:rsidSect="003F0388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59B3" w:rsidRDefault="004C59B3" w:rsidP="004E3183">
      <w:pPr>
        <w:ind w:firstLine="420"/>
      </w:pPr>
      <w:r>
        <w:separator/>
      </w:r>
    </w:p>
  </w:endnote>
  <w:endnote w:type="continuationSeparator" w:id="0">
    <w:p w:rsidR="004C59B3" w:rsidRDefault="004C59B3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5E9" w:rsidRPr="006526B1" w:rsidRDefault="003F65E9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5E9" w:rsidRPr="006526B1" w:rsidRDefault="003F65E9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5E9" w:rsidRPr="00EB7621" w:rsidRDefault="003F65E9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59B3" w:rsidRDefault="004C59B3" w:rsidP="004E3183">
      <w:pPr>
        <w:ind w:firstLine="420"/>
      </w:pPr>
      <w:r>
        <w:separator/>
      </w:r>
    </w:p>
  </w:footnote>
  <w:footnote w:type="continuationSeparator" w:id="0">
    <w:p w:rsidR="004C59B3" w:rsidRDefault="004C59B3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5E9" w:rsidRDefault="003F65E9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5E9" w:rsidRPr="00833B59" w:rsidRDefault="003F65E9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65E9" w:rsidRDefault="003F65E9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2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4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BBB1A2A"/>
    <w:multiLevelType w:val="hybridMultilevel"/>
    <w:tmpl w:val="55C026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1"/>
  </w:num>
  <w:num w:numId="8">
    <w:abstractNumId w:val="9"/>
  </w:num>
  <w:num w:numId="9">
    <w:abstractNumId w:val="8"/>
  </w:num>
  <w:num w:numId="1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4715"/>
    <w:rsid w:val="00024AC6"/>
    <w:rsid w:val="00031804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E18"/>
    <w:rsid w:val="000764C6"/>
    <w:rsid w:val="0008071C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5562"/>
    <w:rsid w:val="000A64FC"/>
    <w:rsid w:val="000A674A"/>
    <w:rsid w:val="000A7EEF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107A6"/>
    <w:rsid w:val="0011113E"/>
    <w:rsid w:val="00113A4E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810"/>
    <w:rsid w:val="001903FE"/>
    <w:rsid w:val="00194F83"/>
    <w:rsid w:val="001959E2"/>
    <w:rsid w:val="001965FC"/>
    <w:rsid w:val="001A16ED"/>
    <w:rsid w:val="001A248F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7CA7"/>
    <w:rsid w:val="00241526"/>
    <w:rsid w:val="002419B6"/>
    <w:rsid w:val="00246D6C"/>
    <w:rsid w:val="00247AA5"/>
    <w:rsid w:val="00252D07"/>
    <w:rsid w:val="00253329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25F1"/>
    <w:rsid w:val="0035299B"/>
    <w:rsid w:val="003548D9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649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5191E"/>
    <w:rsid w:val="004547B0"/>
    <w:rsid w:val="00454F62"/>
    <w:rsid w:val="0045537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53B1"/>
    <w:rsid w:val="00560CAF"/>
    <w:rsid w:val="005621CC"/>
    <w:rsid w:val="005640CE"/>
    <w:rsid w:val="00571531"/>
    <w:rsid w:val="005805E7"/>
    <w:rsid w:val="00580AE2"/>
    <w:rsid w:val="00584381"/>
    <w:rsid w:val="005850B9"/>
    <w:rsid w:val="00590D2C"/>
    <w:rsid w:val="00592DC9"/>
    <w:rsid w:val="00593CDB"/>
    <w:rsid w:val="0059430D"/>
    <w:rsid w:val="005953CD"/>
    <w:rsid w:val="0059635A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644F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227E4"/>
    <w:rsid w:val="007229BF"/>
    <w:rsid w:val="007231BA"/>
    <w:rsid w:val="00730B2B"/>
    <w:rsid w:val="0073411A"/>
    <w:rsid w:val="007342E0"/>
    <w:rsid w:val="0074006A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5CD"/>
    <w:rsid w:val="00757351"/>
    <w:rsid w:val="007673E9"/>
    <w:rsid w:val="00767F80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EB8"/>
    <w:rsid w:val="008D2747"/>
    <w:rsid w:val="008D3245"/>
    <w:rsid w:val="008D3D54"/>
    <w:rsid w:val="008D6192"/>
    <w:rsid w:val="008D6EF2"/>
    <w:rsid w:val="008E004B"/>
    <w:rsid w:val="008E0F46"/>
    <w:rsid w:val="008E0FAB"/>
    <w:rsid w:val="008E246D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3A68"/>
    <w:rsid w:val="00A110EB"/>
    <w:rsid w:val="00A11777"/>
    <w:rsid w:val="00A139C3"/>
    <w:rsid w:val="00A16279"/>
    <w:rsid w:val="00A16F0C"/>
    <w:rsid w:val="00A177F8"/>
    <w:rsid w:val="00A17DA0"/>
    <w:rsid w:val="00A20DD0"/>
    <w:rsid w:val="00A20F0D"/>
    <w:rsid w:val="00A21BA5"/>
    <w:rsid w:val="00A22169"/>
    <w:rsid w:val="00A22636"/>
    <w:rsid w:val="00A2330A"/>
    <w:rsid w:val="00A245CF"/>
    <w:rsid w:val="00A34CD9"/>
    <w:rsid w:val="00A353AB"/>
    <w:rsid w:val="00A41A63"/>
    <w:rsid w:val="00A4215C"/>
    <w:rsid w:val="00A4630E"/>
    <w:rsid w:val="00A47171"/>
    <w:rsid w:val="00A506ED"/>
    <w:rsid w:val="00A50B9B"/>
    <w:rsid w:val="00A52EDB"/>
    <w:rsid w:val="00A53381"/>
    <w:rsid w:val="00A5702E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A237A"/>
    <w:rsid w:val="00AA2DCA"/>
    <w:rsid w:val="00AA2E48"/>
    <w:rsid w:val="00AA4292"/>
    <w:rsid w:val="00AA58E0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51FF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6A73"/>
    <w:rsid w:val="00BD7823"/>
    <w:rsid w:val="00BE0CCC"/>
    <w:rsid w:val="00BE1BF9"/>
    <w:rsid w:val="00BE23F7"/>
    <w:rsid w:val="00BE381A"/>
    <w:rsid w:val="00BE38E9"/>
    <w:rsid w:val="00BE5529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62244"/>
    <w:rsid w:val="00C709A5"/>
    <w:rsid w:val="00C805A2"/>
    <w:rsid w:val="00C82BDC"/>
    <w:rsid w:val="00C82F6E"/>
    <w:rsid w:val="00C83F5D"/>
    <w:rsid w:val="00C863EC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71F8"/>
    <w:rsid w:val="00CB7233"/>
    <w:rsid w:val="00CB7347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D21"/>
    <w:rsid w:val="00CF7F5B"/>
    <w:rsid w:val="00D00A8B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F125A"/>
    <w:rsid w:val="00DF37D4"/>
    <w:rsid w:val="00DF4967"/>
    <w:rsid w:val="00DF503B"/>
    <w:rsid w:val="00DF541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154A"/>
    <w:rsid w:val="00E22411"/>
    <w:rsid w:val="00E229FD"/>
    <w:rsid w:val="00E25184"/>
    <w:rsid w:val="00E25696"/>
    <w:rsid w:val="00E26164"/>
    <w:rsid w:val="00E3010C"/>
    <w:rsid w:val="00E33D55"/>
    <w:rsid w:val="00E41DA1"/>
    <w:rsid w:val="00E4256C"/>
    <w:rsid w:val="00E42C30"/>
    <w:rsid w:val="00E45F7C"/>
    <w:rsid w:val="00E46826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58D8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F55"/>
    <w:rsid w:val="00FE02D9"/>
    <w:rsid w:val="00FE0B50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65FA7F-47AC-4927-BE16-845478EC5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1194</TotalTime>
  <Pages>30</Pages>
  <Words>4295</Words>
  <Characters>24488</Characters>
  <Application>Microsoft Office Word</Application>
  <DocSecurity>0</DocSecurity>
  <Lines>204</Lines>
  <Paragraphs>57</Paragraphs>
  <ScaleCrop>false</ScaleCrop>
  <Company>联创中控（北京）科技有限公司</Company>
  <LinksUpToDate>false</LinksUpToDate>
  <CharactersWithSpaces>28726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111</cp:revision>
  <cp:lastPrinted>2016-12-05T05:07:00Z</cp:lastPrinted>
  <dcterms:created xsi:type="dcterms:W3CDTF">2016-01-12T06:49:00Z</dcterms:created>
  <dcterms:modified xsi:type="dcterms:W3CDTF">2016-12-05T05:07:00Z</dcterms:modified>
</cp:coreProperties>
</file>