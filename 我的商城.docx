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456BE8" w:rsidRDefault="00456BE8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AD4C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456BE8" w:rsidRDefault="00456BE8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48146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E20F55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456BE8" w:rsidRDefault="00456BE8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768B2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E4169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456BE8" w:rsidRDefault="00456BE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456BE8" w:rsidRDefault="00456BE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456BE8" w:rsidRDefault="00456BE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C0901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425E3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A47AD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BE3C3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27F681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456BE8" w:rsidRDefault="00456BE8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F87F6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0E729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456BE8" w:rsidRDefault="00456BE8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29F2E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19D396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456BE8" w:rsidRDefault="00456BE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456BE8" w:rsidRDefault="00456BE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456BE8" w:rsidRDefault="00456BE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0BE80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34084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456BE8" w:rsidRDefault="00456BE8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BA09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0EDD3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E2E8E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456BE8" w:rsidRDefault="00456BE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56BE8" w:rsidRDefault="00456BE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456BE8" w:rsidRDefault="00456BE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C2382B6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2C380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08FC3F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  <w:r w:rsidRPr="00235C9A">
        <w:rPr>
          <w:i/>
          <w:color w:val="058011"/>
        </w:rPr>
        <w:t>// into</w:t>
      </w:r>
      <w:r w:rsidRPr="00235C9A">
        <w:rPr>
          <w:rFonts w:hAnsi="宋体" w:hint="eastAsia"/>
          <w:i/>
          <w:color w:val="058011"/>
        </w:rPr>
        <w:t>到的是对象，不是</w:t>
      </w:r>
      <w:r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  <w:bookmarkStart w:id="0" w:name="_GoBack"/>
      <w:bookmarkEnd w:id="0"/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235C9A" w:rsidRPr="00235C9A" w:rsidRDefault="00235C9A" w:rsidP="00235C9A">
      <w:pPr>
        <w:ind w:firstLine="420"/>
        <w:rPr>
          <w:rFonts w:hint="eastAsia"/>
        </w:rPr>
      </w:pPr>
    </w:p>
    <w:sectPr w:rsidR="00235C9A" w:rsidRPr="00235C9A" w:rsidSect="003F0388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BF5" w:rsidRDefault="00C86BF5" w:rsidP="004E3183">
      <w:pPr>
        <w:ind w:firstLine="420"/>
      </w:pPr>
      <w:r>
        <w:separator/>
      </w:r>
    </w:p>
  </w:endnote>
  <w:endnote w:type="continuationSeparator" w:id="0">
    <w:p w:rsidR="00C86BF5" w:rsidRDefault="00C86BF5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Pr="006526B1" w:rsidRDefault="00456BE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Pr="006526B1" w:rsidRDefault="00456BE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Pr="00EB7621" w:rsidRDefault="00456BE8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BF5" w:rsidRDefault="00C86BF5" w:rsidP="004E3183">
      <w:pPr>
        <w:ind w:firstLine="420"/>
      </w:pPr>
      <w:r>
        <w:separator/>
      </w:r>
    </w:p>
  </w:footnote>
  <w:footnote w:type="continuationSeparator" w:id="0">
    <w:p w:rsidR="00C86BF5" w:rsidRDefault="00C86BF5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Default="00456BE8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Pr="00833B59" w:rsidRDefault="00456BE8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BE8" w:rsidRDefault="00456BE8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3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5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>
    <w:nsid w:val="7BBB1A2A"/>
    <w:multiLevelType w:val="hybridMultilevel"/>
    <w:tmpl w:val="B3AA302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4"/>
  </w:num>
  <w:num w:numId="5">
    <w:abstractNumId w:val="11"/>
  </w:num>
  <w:num w:numId="6">
    <w:abstractNumId w:val="9"/>
  </w:num>
  <w:num w:numId="7">
    <w:abstractNumId w:val="2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8"/>
  </w:num>
  <w:num w:numId="13">
    <w:abstractNumId w:val="6"/>
  </w:num>
  <w:num w:numId="14">
    <w:abstractNumId w:val="0"/>
  </w:num>
  <w:num w:numId="15">
    <w:abstractNumId w:val="14"/>
  </w:num>
  <w:num w:numId="16">
    <w:abstractNumId w:val="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64C6"/>
    <w:rsid w:val="0008071C"/>
    <w:rsid w:val="00080FB6"/>
    <w:rsid w:val="00081676"/>
    <w:rsid w:val="0008201F"/>
    <w:rsid w:val="00082D51"/>
    <w:rsid w:val="0008559C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805E7"/>
    <w:rsid w:val="00580AE2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1DAD"/>
    <w:rsid w:val="00633791"/>
    <w:rsid w:val="006337FC"/>
    <w:rsid w:val="00633F05"/>
    <w:rsid w:val="00634119"/>
    <w:rsid w:val="00635799"/>
    <w:rsid w:val="00635C7C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30B2B"/>
    <w:rsid w:val="0073411A"/>
    <w:rsid w:val="007342E0"/>
    <w:rsid w:val="00735F40"/>
    <w:rsid w:val="0074006A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EF2"/>
    <w:rsid w:val="008E004B"/>
    <w:rsid w:val="008E0F46"/>
    <w:rsid w:val="008E0FAB"/>
    <w:rsid w:val="008E246D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41A63"/>
    <w:rsid w:val="00A4215C"/>
    <w:rsid w:val="00A4630E"/>
    <w:rsid w:val="00A47171"/>
    <w:rsid w:val="00A506ED"/>
    <w:rsid w:val="00A50B9B"/>
    <w:rsid w:val="00A52EDB"/>
    <w:rsid w:val="00A53381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51FF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5529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2374"/>
    <w:rsid w:val="00C46902"/>
    <w:rsid w:val="00C50846"/>
    <w:rsid w:val="00C52690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58D8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25518-4739-4CD7-AD06-36B6404EC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1769</TotalTime>
  <Pages>49</Pages>
  <Words>8873</Words>
  <Characters>50578</Characters>
  <Application>Microsoft Office Word</Application>
  <DocSecurity>0</DocSecurity>
  <Lines>421</Lines>
  <Paragraphs>118</Paragraphs>
  <ScaleCrop>false</ScaleCrop>
  <Company>联创中控（北京）科技有限公司</Company>
  <LinksUpToDate>false</LinksUpToDate>
  <CharactersWithSpaces>59333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143</cp:revision>
  <cp:lastPrinted>2016-12-08T10:53:00Z</cp:lastPrinted>
  <dcterms:created xsi:type="dcterms:W3CDTF">2016-01-12T06:49:00Z</dcterms:created>
  <dcterms:modified xsi:type="dcterms:W3CDTF">2016-12-08T10:53:00Z</dcterms:modified>
</cp:coreProperties>
</file>