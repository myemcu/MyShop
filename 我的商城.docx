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571AA8" w:rsidRDefault="00571AA8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ADD0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571AA8" w:rsidRDefault="00571AA8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D2C27" id="直接箭头连接符 5" o:spid="_x0000_s1026" type="#_x0000_t32" style="position:absolute;left:0;text-align:left;margin-left:275.5pt;margin-top:89.25pt;width:80.35pt;height:24.1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571AA8" w:rsidRDefault="00571AA8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DB29E" id="直接箭头连接符 32" o:spid="_x0000_s1026" type="#_x0000_t32" style="position:absolute;left:0;text-align:left;margin-left:364.2pt;margin-top:23.7pt;width:41.8pt;height:5.1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27C1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571AA8" w:rsidRDefault="00571AA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571AA8" w:rsidRDefault="00571AA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571AA8" w:rsidRDefault="00571AA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B7CA4" id="直接箭头连接符 56" o:spid="_x0000_s1026" type="#_x0000_t32" style="position:absolute;left:0;text-align:left;margin-left:318.25pt;margin-top:229.95pt;width:47.85pt;height:23.6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5A2F1" id="直接箭头连接符 55" o:spid="_x0000_s1026" type="#_x0000_t32" style="position:absolute;left:0;text-align:left;margin-left:318.7pt;margin-top:127.75pt;width:46.45pt;height:20.45pt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B523E" id="直接箭头连接符 54" o:spid="_x0000_s1026" type="#_x0000_t32" style="position:absolute;left:0;text-align:left;margin-left:316.85pt;margin-top:71.55pt;width:48.3pt;height:19.9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380A9" id="矩形 53" o:spid="_x0000_s1026" style="position:absolute;left:0;text-align:left;margin-left:163.55pt;margin-top:59.5pt;width:159.8pt;height:64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C2616" id="矩形 52" o:spid="_x0000_s1026" style="position:absolute;left:0;text-align:left;margin-left:164.95pt;margin-top:179.3pt;width:157.95pt;height:88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571AA8" w:rsidRDefault="00571AA8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9819E" id="直接箭头连接符 62" o:spid="_x0000_s1026" type="#_x0000_t32" style="position:absolute;left:0;text-align:left;margin-left:318.25pt;margin-top:172.6pt;width:65.05pt;height:64.55p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C756B" id="矩形 61" o:spid="_x0000_s1026" style="position:absolute;left:0;text-align:left;margin-left:164pt;margin-top:99.2pt;width:159.35pt;height:171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571AA8" w:rsidRDefault="00571AA8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38351" id="直接箭头连接符 67" o:spid="_x0000_s1026" type="#_x0000_t32" style="position:absolute;left:0;text-align:left;margin-left:315.9pt;margin-top:169.75pt;width:66.9pt;height:60.8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D191E" id="矩形 66" o:spid="_x0000_s1026" style="position:absolute;left:0;text-align:left;margin-left:164.45pt;margin-top:67.55pt;width:158.4pt;height:207.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="006A1EAA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="006A1EAA">
        <w:rPr>
          <w:color w:val="000000"/>
        </w:rPr>
        <w:t>+position);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Default="00D2483A" w:rsidP="00D2483A">
      <w:pPr>
        <w:pStyle w:val="3"/>
      </w:pPr>
      <w:r>
        <w:rPr>
          <w:rFonts w:hint="eastAsia"/>
        </w:rPr>
        <w:t>跳转商品详情页</w:t>
      </w:r>
    </w:p>
    <w:p w:rsidR="00D2483A" w:rsidRDefault="00D2483A" w:rsidP="00D2483A">
      <w:pPr>
        <w:ind w:firstLine="420"/>
        <w:rPr>
          <w:rFonts w:hAnsi="宋体"/>
        </w:rPr>
      </w:pPr>
      <w:r>
        <w:rPr>
          <w:rFonts w:hint="eastAsia"/>
        </w:rPr>
        <w:t>本节</w:t>
      </w:r>
      <w:r>
        <w:t>实现的是</w:t>
      </w:r>
      <w:r>
        <w:rPr>
          <w:rFonts w:hint="eastAsia"/>
        </w:rPr>
        <w:t>点击</w:t>
      </w:r>
      <w:r>
        <w:t>在首页</w:t>
      </w:r>
      <w:r>
        <w:rPr>
          <w:rFonts w:hint="eastAsia"/>
        </w:rPr>
        <w:t>中</w:t>
      </w:r>
      <w:r>
        <w:rPr>
          <w:rFonts w:hAnsi="宋体" w:hint="eastAsia"/>
        </w:rPr>
        <w:t>【今日秒杀】、【新品推荐】与【商城热卖】的</w:t>
      </w:r>
      <w:r>
        <w:rPr>
          <w:rFonts w:hAnsi="宋体"/>
        </w:rPr>
        <w:t>内容实现商品页的跳转。</w:t>
      </w:r>
    </w:p>
    <w:p w:rsidR="00C141A0" w:rsidRDefault="00C141A0" w:rsidP="00C141A0">
      <w:pPr>
        <w:pStyle w:val="4"/>
      </w:pPr>
      <w:r>
        <w:rPr>
          <w:rFonts w:hint="eastAsia"/>
        </w:rPr>
        <w:t>页面布局</w:t>
      </w:r>
    </w:p>
    <w:p w:rsidR="006A1EAA" w:rsidRPr="006A1EAA" w:rsidRDefault="00DF78CF" w:rsidP="006A1EAA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4554732</wp:posOffset>
                </wp:positionH>
                <wp:positionV relativeFrom="paragraph">
                  <wp:posOffset>2796233</wp:posOffset>
                </wp:positionV>
                <wp:extent cx="991092" cy="707595"/>
                <wp:effectExtent l="0" t="0" r="19050" b="1651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092" cy="70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线性水平布局</w:t>
                            </w:r>
                          </w:p>
                          <w:p w:rsidR="00571AA8" w:rsidRDefault="00571AA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（叠加显示）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34" type="#_x0000_t202" style="position:absolute;left:0;text-align:left;margin-left:358.65pt;margin-top:220.2pt;width:78.05pt;height:55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" fillcolor="white [3201]" strokeweight=".5pt">
                <v:textbox>
                  <w:txbxContent>
                    <w:p w:rsidR="00571AA8" w:rsidRDefault="00571AA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线性水平布局</w:t>
                      </w:r>
                    </w:p>
                    <w:p w:rsidR="00571AA8" w:rsidRDefault="00571AA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（叠加显示）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3156093</wp:posOffset>
                </wp:positionV>
                <wp:extent cx="489647" cy="265471"/>
                <wp:effectExtent l="0" t="38100" r="62865" b="2032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647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DC00D" id="直接箭头连接符 84" o:spid="_x0000_s1026" type="#_x0000_t32" style="position:absolute;left:0;text-align:left;margin-left:318.25pt;margin-top:248.5pt;width:38.55pt;height:20.9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3368470</wp:posOffset>
                </wp:positionV>
                <wp:extent cx="2035278" cy="401156"/>
                <wp:effectExtent l="0" t="0" r="22225" b="1841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78" cy="401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43EF8" id="矩形 83" o:spid="_x0000_s1026" style="position:absolute;left:0;text-align:left;margin-left:164pt;margin-top:265.25pt;width:160.25pt;height:31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" filled="f" strokecolor="red" strokeweight="2pt"/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4565916</wp:posOffset>
                </wp:positionH>
                <wp:positionV relativeFrom="paragraph">
                  <wp:posOffset>1491799</wp:posOffset>
                </wp:positionV>
                <wp:extent cx="1002891" cy="448351"/>
                <wp:effectExtent l="0" t="0" r="2603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891" cy="448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356CC7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</w:t>
                            </w:r>
                            <w:r>
                              <w:t>垂直布局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359.5pt;margin-top:117.45pt;width:78.95pt;height:3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ddqAIAALwFAAAOAAAAZHJzL2Uyb0RvYy54bWysVM1OGzEQvlfqO1i+l92EQEP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" fillcolor="white [3201]" strokeweight=".5pt">
                <v:textbox>
                  <w:txbxContent>
                    <w:p w:rsidR="00571AA8" w:rsidRDefault="00571AA8" w:rsidP="00356CC7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</w:t>
                      </w:r>
                      <w:r>
                        <w:t>垂直布局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3994293</wp:posOffset>
                </wp:positionH>
                <wp:positionV relativeFrom="paragraph">
                  <wp:posOffset>1716651</wp:posOffset>
                </wp:positionV>
                <wp:extent cx="554540" cy="294968"/>
                <wp:effectExtent l="0" t="38100" r="55245" b="2921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540" cy="294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8C2C1" id="直接箭头连接符 81" o:spid="_x0000_s1026" type="#_x0000_t32" style="position:absolute;left:0;text-align:left;margin-left:314.5pt;margin-top:135.15pt;width:43.65pt;height:23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1610954</wp:posOffset>
                </wp:positionH>
                <wp:positionV relativeFrom="paragraph">
                  <wp:posOffset>625270</wp:posOffset>
                </wp:positionV>
                <wp:extent cx="495382" cy="265471"/>
                <wp:effectExtent l="38100" t="0" r="19050" b="5842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82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A9DD6" id="直接箭头连接符 80" o:spid="_x0000_s1026" type="#_x0000_t32" style="position:absolute;left:0;text-align:left;margin-left:126.85pt;margin-top:49.25pt;width:39pt;height:20.9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1598766</wp:posOffset>
                </wp:positionH>
                <wp:positionV relativeFrom="paragraph">
                  <wp:posOffset>454189</wp:posOffset>
                </wp:positionV>
                <wp:extent cx="513633" cy="0"/>
                <wp:effectExtent l="38100" t="76200" r="0" b="952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6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13754" id="直接箭头连接符 79" o:spid="_x0000_s1026" type="#_x0000_t32" style="position:absolute;left:0;text-align:left;margin-left:125.9pt;margin-top:35.75pt;width:40.45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91C235" wp14:editId="2CD42CE5">
                <wp:simplePos x="0" y="0"/>
                <wp:positionH relativeFrom="column">
                  <wp:posOffset>996315</wp:posOffset>
                </wp:positionH>
                <wp:positionV relativeFrom="paragraph">
                  <wp:posOffset>760095</wp:posOffset>
                </wp:positionV>
                <wp:extent cx="601345" cy="441960"/>
                <wp:effectExtent l="0" t="0" r="2730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45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1C235" id="文本框 76" o:spid="_x0000_s1036" type="#_x0000_t202" style="position:absolute;left:0;text-align:left;margin-left:78.45pt;margin-top:59.85pt;width:47.35pt;height:34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" fillcolor="white [3201]" strokeweight=".5pt">
                <v:textbox>
                  <w:txbxContent>
                    <w:p w:rsidR="00571AA8" w:rsidRDefault="00571AA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55D010F" wp14:editId="5BFE57A4">
                <wp:simplePos x="0" y="0"/>
                <wp:positionH relativeFrom="column">
                  <wp:posOffset>991051</wp:posOffset>
                </wp:positionH>
                <wp:positionV relativeFrom="paragraph">
                  <wp:posOffset>224032</wp:posOffset>
                </wp:positionV>
                <wp:extent cx="607633" cy="454250"/>
                <wp:effectExtent l="0" t="0" r="21590" b="2222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33" cy="4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A8" w:rsidRDefault="00571AA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标题栏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010F" id="文本框 74" o:spid="_x0000_s1037" type="#_x0000_t202" style="position:absolute;left:0;text-align:left;margin-left:78.05pt;margin-top:17.65pt;width:47.85pt;height:3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" fillcolor="white [3201]" strokeweight=".5pt">
                <v:textbox>
                  <w:txbxContent>
                    <w:p w:rsidR="00571AA8" w:rsidRDefault="00571AA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标题栏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43CD21" wp14:editId="4121353E">
                <wp:simplePos x="0" y="0"/>
                <wp:positionH relativeFrom="column">
                  <wp:posOffset>2094701</wp:posOffset>
                </wp:positionH>
                <wp:positionV relativeFrom="paragraph">
                  <wp:posOffset>560152</wp:posOffset>
                </wp:positionV>
                <wp:extent cx="1999881" cy="2778821"/>
                <wp:effectExtent l="0" t="0" r="19685" b="2159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881" cy="27788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2988A7" id="圆角矩形 77" o:spid="_x0000_s1026" style="position:absolute;left:0;text-align:left;margin-left:164.95pt;margin-top:44.1pt;width:157.45pt;height:218.8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506976</wp:posOffset>
                </wp:positionV>
                <wp:extent cx="2082165" cy="3279345"/>
                <wp:effectExtent l="0" t="0" r="13335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165" cy="327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89FFF" id="矩形 72" o:spid="_x0000_s1026" style="position:absolute;left:0;text-align:left;margin-left:161.7pt;margin-top:39.9pt;width:163.95pt;height:258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253611</wp:posOffset>
                </wp:positionV>
                <wp:extent cx="2082472" cy="253672"/>
                <wp:effectExtent l="0" t="0" r="13335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72" cy="253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A8942" id="矩形 71" o:spid="_x0000_s1026" style="position:absolute;left:0;text-align:left;margin-left:161.7pt;margin-top:19.95pt;width:163.95pt;height:1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" filled="f" strokecolor="red" strokeweight="2pt"/>
            </w:pict>
          </mc:Fallback>
        </mc:AlternateContent>
      </w:r>
      <w:r w:rsidR="006A1EAA" w:rsidRPr="006A1EAA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0" name="图片 70" descr="D:\AndroidProgram\MyShop\png\device-2016-12-08-15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8-152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A1EAA" w:rsidRDefault="006A1EAA" w:rsidP="006A1EAA">
      <w:pPr>
        <w:pStyle w:val="5"/>
      </w:pPr>
      <w:r>
        <w:rPr>
          <w:rFonts w:hint="eastAsia"/>
        </w:rPr>
        <w:lastRenderedPageBreak/>
        <w:t>帧布局</w:t>
      </w:r>
      <w:r w:rsidR="00356CC7">
        <w:rPr>
          <w:rFonts w:hint="eastAsia"/>
        </w:rPr>
        <w:t>组成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线性垂直布局（</w:t>
      </w:r>
      <w:r w:rsidR="000237FA">
        <w:rPr>
          <w:rFonts w:hint="eastAsia"/>
        </w:rPr>
        <w:t>套一个</w:t>
      </w:r>
      <w:r w:rsidRPr="00266098">
        <w:rPr>
          <w:color w:val="FF0000"/>
        </w:rPr>
        <w:t>ScrollViewContainer</w:t>
      </w:r>
      <w:r w:rsidRPr="00266098">
        <w:rPr>
          <w:rFonts w:hint="eastAsia"/>
          <w:color w:val="FF0000"/>
        </w:rPr>
        <w:t>容器</w:t>
      </w:r>
      <w:r>
        <w:rPr>
          <w:rFonts w:hint="eastAsia"/>
        </w:rPr>
        <w:t>）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线性水平布局</w:t>
      </w:r>
      <w:r w:rsidR="000237FA">
        <w:rPr>
          <w:rFonts w:hint="eastAsia"/>
        </w:rPr>
        <w:t>（联系客服</w:t>
      </w:r>
      <w:r w:rsidR="000237FA">
        <w:t>、收藏、购物车、加入购物车</w:t>
      </w:r>
      <w:r w:rsidR="000237FA">
        <w:rPr>
          <w:rFonts w:hint="eastAsia"/>
        </w:rPr>
        <w:t>）</w:t>
      </w:r>
    </w:p>
    <w:p w:rsidR="00DF78CF" w:rsidRDefault="00DF78CF" w:rsidP="000237F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包含更多布局</w:t>
      </w:r>
      <w:r w:rsidR="000237FA">
        <w:rPr>
          <w:rFonts w:hint="eastAsia"/>
        </w:rPr>
        <w:t>（</w:t>
      </w:r>
      <w:r w:rsidR="000237FA" w:rsidRPr="000237FA">
        <w:t>includ</w:t>
      </w:r>
      <w:r w:rsidR="000237FA">
        <w:t>e layout="@layout/more_layout"/</w:t>
      </w:r>
      <w:r w:rsidR="000237FA">
        <w:rPr>
          <w:rFonts w:hint="eastAsia"/>
        </w:rPr>
        <w:t>）</w:t>
      </w:r>
    </w:p>
    <w:p w:rsidR="00DF78CF" w:rsidRDefault="00DF78CF" w:rsidP="00DF78CF">
      <w:pPr>
        <w:pStyle w:val="5"/>
      </w:pPr>
      <w:r w:rsidRPr="00DF78CF">
        <w:t>ScrollViewContainer</w:t>
      </w:r>
      <w:r>
        <w:rPr>
          <w:rFonts w:hint="eastAsia"/>
        </w:rPr>
        <w:t>容器</w:t>
      </w:r>
    </w:p>
    <w:p w:rsidR="00DF78CF" w:rsidRDefault="000237FA" w:rsidP="00DF78CF">
      <w:pPr>
        <w:ind w:firstLine="420"/>
      </w:pPr>
      <w:r>
        <w:rPr>
          <w:rFonts w:hint="eastAsia"/>
        </w:rPr>
        <w:t>此之</w:t>
      </w:r>
      <w:r>
        <w:t>为第三方开源项目，须先导入，然后再复制</w:t>
      </w:r>
      <w:r>
        <w:rPr>
          <w:rFonts w:hint="eastAsia"/>
        </w:rPr>
        <w:t>其</w:t>
      </w:r>
      <w:r>
        <w:t>类到</w:t>
      </w:r>
      <w:r>
        <w:rPr>
          <w:rFonts w:hint="eastAsia"/>
        </w:rPr>
        <w:t>本工程</w:t>
      </w:r>
      <w:r>
        <w:t>中即可</w:t>
      </w:r>
      <w:r>
        <w:rPr>
          <w:rFonts w:hint="eastAsia"/>
        </w:rPr>
        <w:t>引用</w:t>
      </w:r>
      <w:r w:rsidR="00266098">
        <w:rPr>
          <w:rFonts w:hint="eastAsia"/>
        </w:rPr>
        <w:t>。</w:t>
      </w:r>
      <w:r w:rsidR="00266098">
        <w:t>该</w:t>
      </w:r>
      <w:r w:rsidR="00266098">
        <w:rPr>
          <w:rFonts w:hint="eastAsia"/>
        </w:rPr>
        <w:t>项目</w:t>
      </w:r>
      <w:r w:rsidR="00266098">
        <w:t>的作用是</w:t>
      </w:r>
      <w:r w:rsidR="00266098">
        <w:rPr>
          <w:rFonts w:hint="eastAsia"/>
        </w:rPr>
        <w:t>将一个</w:t>
      </w:r>
      <w:r w:rsidR="00266098">
        <w:t>较长的页面划分成几个部分</w:t>
      </w:r>
      <w:r w:rsidR="00266098">
        <w:rPr>
          <w:rFonts w:hint="eastAsia"/>
        </w:rPr>
        <w:t>，</w:t>
      </w:r>
      <w:r w:rsidR="00266098">
        <w:t>每一部分</w:t>
      </w:r>
      <w:r w:rsidR="00266098">
        <w:rPr>
          <w:rFonts w:hint="eastAsia"/>
        </w:rPr>
        <w:t>滑完</w:t>
      </w:r>
      <w:r w:rsidR="00266098">
        <w:t>时</w:t>
      </w:r>
      <w:r w:rsidR="00266098">
        <w:rPr>
          <w:rFonts w:hint="eastAsia"/>
        </w:rPr>
        <w:t>停顿</w:t>
      </w:r>
      <w:r w:rsidR="00266098">
        <w:t>，</w:t>
      </w:r>
      <w:r w:rsidR="00266098">
        <w:rPr>
          <w:rFonts w:hint="eastAsia"/>
        </w:rPr>
        <w:t>然后再</w:t>
      </w:r>
      <w:r w:rsidR="00266098">
        <w:t>继续往下滑（</w:t>
      </w:r>
      <w:r w:rsidR="00266098">
        <w:rPr>
          <w:rFonts w:hint="eastAsia"/>
        </w:rPr>
        <w:t>本</w:t>
      </w:r>
      <w:r w:rsidR="00266098">
        <w:t>工程为两个部分）</w:t>
      </w:r>
      <w:r w:rsidR="00266098">
        <w:rPr>
          <w:rFonts w:hint="eastAsia"/>
        </w:rPr>
        <w:t>。</w:t>
      </w:r>
    </w:p>
    <w:p w:rsidR="000237FA" w:rsidRDefault="000237FA" w:rsidP="000237FA">
      <w:pPr>
        <w:pStyle w:val="ab"/>
      </w:pPr>
      <w:r>
        <w:rPr>
          <w:noProof/>
        </w:rPr>
        <w:drawing>
          <wp:inline distT="0" distB="0" distL="0" distR="0" wp14:anchorId="6BC98D15" wp14:editId="150500D0">
            <wp:extent cx="2876400" cy="3088800"/>
            <wp:effectExtent l="19050" t="19050" r="1968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08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237FA" w:rsidRDefault="000237FA" w:rsidP="000237FA">
      <w:pPr>
        <w:ind w:firstLine="420"/>
      </w:pPr>
      <w:r>
        <w:rPr>
          <w:rFonts w:hint="eastAsia"/>
        </w:rPr>
        <w:t>该</w:t>
      </w:r>
      <w:r>
        <w:t>部分代码</w:t>
      </w:r>
      <w:r>
        <w:rPr>
          <w:rFonts w:hint="eastAsia"/>
        </w:rPr>
        <w:t>如下</w:t>
      </w:r>
    </w:p>
    <w:p w:rsidR="000237FA" w:rsidRDefault="000237FA" w:rsidP="000237FA">
      <w:pPr>
        <w:pStyle w:val="af8"/>
        <w:rPr>
          <w:rFonts w:hAnsi="宋体"/>
        </w:rPr>
      </w:pP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b/>
          <w:bCs/>
          <w:color w:val="000080"/>
        </w:rPr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&lt;!--ScrollView1--&gt;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:scrollbars=</w:t>
      </w:r>
      <w:r w:rsidRPr="000237FA">
        <w:t>"none"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>"#fff"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"vertical"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ImageView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"@+id/iv_good_info_image"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"260dp"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:layout_gravity=</w:t>
      </w:r>
      <w:r w:rsidRPr="000237FA">
        <w:t>"center_horizontal"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"ContentDescription"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</w:r>
      <w:r w:rsidRPr="000237FA">
        <w:rPr>
          <w:color w:val="000000"/>
        </w:rPr>
        <w:lastRenderedPageBreak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"@+id/tv_good_info_name"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:layout_marginLeft=</w:t>
      </w:r>
      <w:r w:rsidRPr="000237FA">
        <w:t>"15dp"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【预售】《来年就交给你啦》限量礼盒版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"#323427"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"@+id/tv_good_info_desc"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 xml:space="preserve">"      </w:t>
      </w:r>
      <w:r w:rsidRPr="000237FA">
        <w:rPr>
          <w:rFonts w:hAnsi="宋体" w:hint="eastAsia"/>
        </w:rPr>
        <w:t>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</w:t>
      </w:r>
    </w:p>
    <w:p w:rsidR="00266098" w:rsidRDefault="000237FA" w:rsidP="000237FA">
      <w:pPr>
        <w:pStyle w:val="af8"/>
        <w:ind w:firstLineChars="1550" w:firstLine="2790"/>
      </w:pPr>
      <w:r w:rsidRPr="000237FA">
        <w:rPr>
          <w:rFonts w:hAnsi="宋体" w:hint="eastAsia"/>
        </w:rPr>
        <w:t>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日，预售期为限量礼盒版；重要的事情说</w:t>
      </w:r>
      <w:r w:rsidRPr="000237FA">
        <w:t>3</w:t>
      </w:r>
      <w:r w:rsidRPr="000237FA">
        <w:rPr>
          <w:rFonts w:hAnsi="宋体" w:hint="eastAsia"/>
        </w:rPr>
        <w:t>遍。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"#767f86"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"@+id/tv_good_info_price"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￥</w:t>
      </w:r>
      <w:r w:rsidRPr="000237FA">
        <w:t>150.00"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"#ed3f3f"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"20sp"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"horizontal"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由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"@+id/tv_good_info_store"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老婆大人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"#ff4040"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安排发货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</w:r>
      <w:r w:rsidRPr="000237FA">
        <w:lastRenderedPageBreak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"@+id/tv_good_info_style"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:drawableRight=</w:t>
      </w:r>
      <w:r w:rsidRPr="000237FA">
        <w:t>"@drawable/home_arrow_right"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请选择款式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</w:p>
    <w:p w:rsidR="00266098" w:rsidRDefault="000237FA" w:rsidP="00266098">
      <w:pPr>
        <w:pStyle w:val="af8"/>
        <w:ind w:firstLineChars="800" w:firstLine="1440"/>
        <w:rPr>
          <w:rFonts w:hAnsi="宋体"/>
        </w:rPr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提示：普通商品享有质量问题</w:t>
      </w:r>
      <w:r w:rsidRPr="000237FA">
        <w:t xml:space="preserve"> 7 </w:t>
      </w:r>
      <w:r w:rsidRPr="000237FA">
        <w:rPr>
          <w:rFonts w:hAnsi="宋体" w:hint="eastAsia"/>
        </w:rPr>
        <w:t>天退货，签收后</w:t>
      </w:r>
      <w:r w:rsidRPr="000237FA">
        <w:t xml:space="preserve"> 3 </w:t>
      </w:r>
      <w:r w:rsidRPr="000237FA">
        <w:rPr>
          <w:rFonts w:hAnsi="宋体" w:hint="eastAsia"/>
        </w:rPr>
        <w:t>个工作日内可换货。其他特殊商品</w:t>
      </w:r>
    </w:p>
    <w:p w:rsidR="003D4C57" w:rsidRPr="000237FA" w:rsidRDefault="000237FA" w:rsidP="003D4C57">
      <w:pPr>
        <w:pStyle w:val="af8"/>
        <w:ind w:firstLineChars="1500" w:firstLine="2700"/>
        <w:rPr>
          <w:color w:val="000000"/>
        </w:rPr>
      </w:pPr>
      <w:r w:rsidRPr="000237FA">
        <w:rPr>
          <w:rFonts w:hAnsi="宋体" w:hint="eastAsia"/>
        </w:rPr>
        <w:t>（如手办）的售后以页面说明为准（继续往下滑</w:t>
      </w:r>
      <w:r w:rsidRPr="000237FA">
        <w:t>^.^</w:t>
      </w:r>
      <w:r w:rsidRPr="000237FA">
        <w:rPr>
          <w:rFonts w:hAnsi="宋体" w:hint="eastAsia"/>
        </w:rPr>
        <w:t>）。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:gravity=</w:t>
      </w:r>
      <w:r w:rsidRPr="000237FA">
        <w:t>"center"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图文详情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"15sp"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&lt;!--ScrollView2--&gt;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WebView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"@+id/wb_good_info_more"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>&lt;/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color w:val="000000"/>
        </w:rPr>
        <w:t>&gt;</w:t>
      </w:r>
    </w:p>
    <w:p w:rsidR="00356CC7" w:rsidRDefault="003D4C57" w:rsidP="00266098">
      <w:pPr>
        <w:pStyle w:val="4"/>
      </w:pPr>
      <w:r>
        <w:rPr>
          <w:rFonts w:hint="eastAsia"/>
        </w:rPr>
        <w:lastRenderedPageBreak/>
        <w:t>商品页实例化</w:t>
      </w:r>
    </w:p>
    <w:p w:rsidR="003D4C57" w:rsidRDefault="003D4C57" w:rsidP="003D4C57">
      <w:pPr>
        <w:ind w:firstLine="420"/>
      </w:pPr>
      <w:r>
        <w:rPr>
          <w:rFonts w:hint="eastAsia"/>
        </w:rPr>
        <w:t>因为要</w:t>
      </w:r>
      <w:r>
        <w:t>实例化的</w:t>
      </w:r>
      <w:r>
        <w:rPr>
          <w:rFonts w:hint="eastAsia"/>
        </w:rPr>
        <w:t>控件众多</w:t>
      </w:r>
      <w:r>
        <w:t>，故用一个网页工具</w:t>
      </w:r>
      <w:r>
        <w:rPr>
          <w:rFonts w:hAnsi="宋体" w:hint="eastAsia"/>
        </w:rPr>
        <w:t>【</w:t>
      </w:r>
      <w:r w:rsidRPr="003D4C57">
        <w:rPr>
          <w:rFonts w:hAnsi="宋体" w:hint="eastAsia"/>
        </w:rPr>
        <w:t>findview初始化离线使用</w:t>
      </w:r>
      <w:r>
        <w:rPr>
          <w:rFonts w:hAnsi="宋体" w:hint="eastAsia"/>
        </w:rPr>
        <w:t>】</w:t>
      </w:r>
      <w:r>
        <w:t>来解决此</w:t>
      </w:r>
      <w:r>
        <w:rPr>
          <w:rFonts w:hint="eastAsia"/>
        </w:rPr>
        <w:t>问题。</w:t>
      </w:r>
    </w:p>
    <w:p w:rsidR="003D4C57" w:rsidRDefault="003D4C57" w:rsidP="003D4C57">
      <w:pPr>
        <w:pStyle w:val="4"/>
      </w:pPr>
      <w:r>
        <w:rPr>
          <w:rFonts w:hint="eastAsia"/>
        </w:rPr>
        <w:t>商品页</w:t>
      </w:r>
      <w:r>
        <w:t>的跳转</w:t>
      </w:r>
    </w:p>
    <w:p w:rsidR="003D4C57" w:rsidRDefault="003D4C57" w:rsidP="003D4C57">
      <w:pPr>
        <w:ind w:firstLine="420"/>
      </w:pPr>
      <w:r>
        <w:rPr>
          <w:rFonts w:hint="eastAsia"/>
        </w:rPr>
        <w:t>可以</w:t>
      </w:r>
      <w:r>
        <w:t>从首页的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中</w:t>
      </w:r>
      <w:r>
        <w:t>点任</w:t>
      </w:r>
      <w:r>
        <w:rPr>
          <w:rFonts w:hint="eastAsia"/>
        </w:rPr>
        <w:t>一</w:t>
      </w:r>
      <w:r>
        <w:t>商品</w:t>
      </w:r>
      <w:r>
        <w:rPr>
          <w:rFonts w:hint="eastAsia"/>
        </w:rPr>
        <w:t>后</w:t>
      </w:r>
      <w:r>
        <w:t>跳转到商品页，跳转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携带</w:t>
      </w:r>
      <w:r>
        <w:t>Bean数据信息</w:t>
      </w:r>
      <w:r>
        <w:rPr>
          <w:rFonts w:hint="eastAsia"/>
        </w:rPr>
        <w:t>。</w:t>
      </w:r>
    </w:p>
    <w:p w:rsidR="003D4C57" w:rsidRDefault="003D4C57" w:rsidP="00654F69">
      <w:pPr>
        <w:pStyle w:val="5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类</w:t>
      </w:r>
    </w:p>
    <w:p w:rsidR="003D4C57" w:rsidRPr="003D4C57" w:rsidRDefault="003D4C57" w:rsidP="003D4C57">
      <w:pPr>
        <w:pStyle w:val="ab"/>
      </w:pPr>
      <w:r>
        <w:rPr>
          <w:noProof/>
        </w:rPr>
        <w:drawing>
          <wp:inline distT="0" distB="0" distL="0" distR="0" wp14:anchorId="013E2BD8" wp14:editId="47B0B4F3">
            <wp:extent cx="1936800" cy="982800"/>
            <wp:effectExtent l="19050" t="19050" r="25400" b="273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98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6098" w:rsidRDefault="003D4C57" w:rsidP="00654F69">
      <w:pPr>
        <w:pStyle w:val="5"/>
      </w:pPr>
      <w:r>
        <w:rPr>
          <w:rFonts w:hint="eastAsia"/>
        </w:rPr>
        <w:t>实现</w:t>
      </w:r>
      <w:r>
        <w:t>序列化（</w:t>
      </w:r>
      <w:r>
        <w:rPr>
          <w:rFonts w:hint="eastAsia"/>
        </w:rPr>
        <w:t>要在</w:t>
      </w:r>
      <w:r>
        <w:rPr>
          <w:rFonts w:hint="eastAsia"/>
        </w:rPr>
        <w:t>Intent</w:t>
      </w:r>
      <w:r>
        <w:rPr>
          <w:rFonts w:hint="eastAsia"/>
        </w:rPr>
        <w:t>中</w:t>
      </w:r>
      <w:r>
        <w:t>传</w:t>
      </w:r>
      <w:r>
        <w:rPr>
          <w:rFonts w:hint="eastAsia"/>
        </w:rPr>
        <w:t>该</w:t>
      </w:r>
      <w:r>
        <w:t>对象）</w:t>
      </w:r>
    </w:p>
    <w:p w:rsidR="003D4C57" w:rsidRDefault="003D4C57" w:rsidP="003D4C57">
      <w:pPr>
        <w:pStyle w:val="af8"/>
        <w:rPr>
          <w:color w:val="FF020C"/>
        </w:rPr>
      </w:pPr>
      <w:r w:rsidRPr="003D4C57">
        <w:t xml:space="preserve">public class </w:t>
      </w:r>
      <w:r w:rsidRPr="003D4C57">
        <w:rPr>
          <w:color w:val="221FFF"/>
        </w:rPr>
        <w:t xml:space="preserve">GoodsBean </w:t>
      </w:r>
      <w:r w:rsidRPr="003D4C57">
        <w:t xml:space="preserve">implements </w:t>
      </w:r>
      <w:r w:rsidRPr="003D4C57">
        <w:rPr>
          <w:color w:val="000000"/>
        </w:rPr>
        <w:t xml:space="preserve">Serializable </w:t>
      </w:r>
      <w:r w:rsidRPr="003D4C57">
        <w:rPr>
          <w:color w:val="FF020C"/>
        </w:rPr>
        <w:t>{</w:t>
      </w:r>
    </w:p>
    <w:p w:rsidR="003D4C57" w:rsidRPr="003D4C57" w:rsidRDefault="003D4C57" w:rsidP="003D4C57">
      <w:pPr>
        <w:pStyle w:val="af8"/>
        <w:rPr>
          <w:color w:val="000000"/>
        </w:rPr>
      </w:pPr>
    </w:p>
    <w:p w:rsidR="003D4C57" w:rsidRPr="003D4C57" w:rsidRDefault="003D4C57" w:rsidP="003D4C57">
      <w:pPr>
        <w:pStyle w:val="af8"/>
        <w:rPr>
          <w:color w:val="000000"/>
        </w:rPr>
      </w:pPr>
      <w:r w:rsidRPr="003D4C57">
        <w:rPr>
          <w:color w:val="FF020C"/>
        </w:rPr>
        <w:t>}</w:t>
      </w:r>
    </w:p>
    <w:p w:rsidR="003D4C57" w:rsidRDefault="00D00B01" w:rsidP="00654F69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成员（参考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的网页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D00B01" w:rsidRPr="00D00B01" w:rsidRDefault="00D00B01" w:rsidP="00D00B01">
      <w:pPr>
        <w:pStyle w:val="af8"/>
        <w:rPr>
          <w:color w:val="000000"/>
        </w:rPr>
      </w:pPr>
      <w:r w:rsidRPr="00D00B01">
        <w:rPr>
          <w:color w:val="000080"/>
        </w:rPr>
        <w:t xml:space="preserve">private </w:t>
      </w:r>
      <w:r w:rsidRPr="00D00B01">
        <w:rPr>
          <w:color w:val="221FFF"/>
        </w:rPr>
        <w:t xml:space="preserve">String </w:t>
      </w:r>
      <w:r w:rsidRPr="00D00B01">
        <w:t>cover_price</w:t>
      </w:r>
      <w:r w:rsidRPr="00D00B01">
        <w:rPr>
          <w:color w:val="000000"/>
        </w:rPr>
        <w:t>,</w:t>
      </w:r>
      <w:r w:rsidRPr="00D00B01">
        <w:t>figure</w:t>
      </w:r>
      <w:r w:rsidRPr="00D00B01">
        <w:rPr>
          <w:color w:val="000000"/>
        </w:rPr>
        <w:t>,</w:t>
      </w:r>
      <w:r w:rsidRPr="00D00B01">
        <w:t>name</w:t>
      </w:r>
      <w:r w:rsidRPr="00D00B01">
        <w:rPr>
          <w:color w:val="000000"/>
        </w:rPr>
        <w:t>,</w:t>
      </w:r>
      <w:r w:rsidRPr="00D00B01">
        <w:t>product_id</w:t>
      </w:r>
      <w:r>
        <w:rPr>
          <w:color w:val="000000"/>
        </w:rPr>
        <w:t>;</w:t>
      </w:r>
      <w:r>
        <w:rPr>
          <w:color w:val="000000"/>
        </w:rPr>
        <w:tab/>
      </w: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价格，图片路径，名称，产品</w:t>
      </w:r>
      <w:r w:rsidRPr="00D00B01">
        <w:rPr>
          <w:i/>
          <w:color w:val="058011"/>
        </w:rPr>
        <w:t>Id</w:t>
      </w:r>
    </w:p>
    <w:p w:rsidR="00D00B01" w:rsidRDefault="00D00B01" w:rsidP="00654F69">
      <w:pPr>
        <w:pStyle w:val="5"/>
      </w:pPr>
      <w:r>
        <w:rPr>
          <w:rFonts w:hint="eastAsia"/>
        </w:rPr>
        <w:t>生成</w:t>
      </w:r>
      <w:r>
        <w:t>取值赋值及</w:t>
      </w:r>
      <w:r>
        <w:rPr>
          <w:rFonts w:hint="eastAsia"/>
        </w:rPr>
        <w:t>toString()</w:t>
      </w:r>
      <w:r>
        <w:rPr>
          <w:rFonts w:hint="eastAsia"/>
        </w:rPr>
        <w:t>方法</w:t>
      </w:r>
    </w:p>
    <w:p w:rsidR="00D00B01" w:rsidRPr="003D4C57" w:rsidRDefault="00D00B01" w:rsidP="00D00B01">
      <w:pPr>
        <w:pStyle w:val="af8"/>
      </w:pPr>
      <w:r>
        <w:rPr>
          <w:rFonts w:hint="eastAsia"/>
        </w:rPr>
        <w:t>Alt+Insert</w:t>
      </w:r>
    </w:p>
    <w:p w:rsidR="003D4C57" w:rsidRDefault="00D00B01" w:rsidP="00654F69">
      <w:pPr>
        <w:pStyle w:val="5"/>
      </w:pPr>
      <w:r>
        <w:rPr>
          <w:rFonts w:hint="eastAsia"/>
        </w:rPr>
        <w:t>到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</w:t>
      </w:r>
      <w:r w:rsidRPr="00F355A5">
        <w:rPr>
          <w:color w:val="FF0000"/>
        </w:rPr>
        <w:t>点击事件</w:t>
      </w:r>
      <w:r w:rsidRPr="00F355A5">
        <w:rPr>
          <w:color w:val="1F497D" w:themeColor="text2"/>
        </w:rPr>
        <w:t>中</w:t>
      </w:r>
      <w:r>
        <w:t>，</w:t>
      </w:r>
      <w:r>
        <w:rPr>
          <w:rFonts w:hint="eastAsia"/>
        </w:rPr>
        <w:t>通过</w:t>
      </w:r>
      <w:r>
        <w:rPr>
          <w:rFonts w:hint="eastAsia"/>
        </w:rPr>
        <w:t>Intent</w:t>
      </w:r>
      <w:r>
        <w:t>发出该对象</w:t>
      </w:r>
      <w:r>
        <w:rPr>
          <w:rFonts w:hint="eastAsia"/>
        </w:rPr>
        <w:t>，以“</w:t>
      </w:r>
      <w:r w:rsidRPr="00D00B01">
        <w:rPr>
          <w:color w:val="FF0000"/>
        </w:rPr>
        <w:t>热卖</w:t>
      </w:r>
      <w:r>
        <w:rPr>
          <w:rFonts w:hint="eastAsia"/>
        </w:rPr>
        <w:t>”</w:t>
      </w:r>
      <w:r>
        <w:t>为例</w:t>
      </w:r>
    </w:p>
    <w:p w:rsidR="00D00B01" w:rsidRDefault="00D00B01" w:rsidP="00D00B01">
      <w:pPr>
        <w:pStyle w:val="af8"/>
        <w:rPr>
          <w:color w:val="000000"/>
        </w:rPr>
      </w:pPr>
      <w:r w:rsidRPr="00D00B01">
        <w:rPr>
          <w:b/>
          <w:bCs/>
        </w:rPr>
        <w:t xml:space="preserve">private static final </w:t>
      </w:r>
      <w:r w:rsidRPr="00D00B01">
        <w:rPr>
          <w:color w:val="221FFF"/>
        </w:rPr>
        <w:t xml:space="preserve">String </w:t>
      </w:r>
      <w:r w:rsidRPr="00D00B01">
        <w:rPr>
          <w:b/>
          <w:bCs/>
          <w:i/>
          <w:color w:val="660E7A"/>
        </w:rPr>
        <w:t xml:space="preserve">GOODSBEAN </w:t>
      </w:r>
      <w:r w:rsidRPr="00D00B01">
        <w:rPr>
          <w:color w:val="000000"/>
        </w:rPr>
        <w:t xml:space="preserve">= </w:t>
      </w:r>
      <w:r w:rsidRPr="00D00B01">
        <w:rPr>
          <w:color w:val="FF2EA0"/>
        </w:rPr>
        <w:t>"goodsbean"</w:t>
      </w:r>
      <w:r w:rsidRPr="00D00B01">
        <w:rPr>
          <w:color w:val="000000"/>
        </w:rPr>
        <w:t xml:space="preserve">;    </w:t>
      </w:r>
      <w:r w:rsidRPr="00D00B01">
        <w:rPr>
          <w:i/>
          <w:color w:val="058011"/>
        </w:rPr>
        <w:t>// Intent</w:t>
      </w:r>
      <w:r w:rsidRPr="00D00B01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  <w:rPr>
          <w:color w:val="000000"/>
        </w:rPr>
      </w:pPr>
    </w:p>
    <w:p w:rsidR="00D00B01" w:rsidRDefault="00D00B01" w:rsidP="00D00B01">
      <w:pPr>
        <w:pStyle w:val="af8"/>
      </w:pPr>
      <w:r w:rsidRPr="00D00B01">
        <w:rPr>
          <w:color w:val="221FFF"/>
        </w:rPr>
        <w:t xml:space="preserve">GoodsBean goodsBean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rPr>
          <w:color w:val="221FFF"/>
        </w:rPr>
        <w:t>GoodsBean</w:t>
      </w:r>
      <w:r w:rsidRPr="00D00B01">
        <w:t xml:space="preserve">();  </w:t>
      </w:r>
      <w:r w:rsidRPr="00D00B01">
        <w:rPr>
          <w:i/>
          <w:color w:val="058011"/>
        </w:rPr>
        <w:t>// “</w:t>
      </w:r>
      <w:r w:rsidRPr="00D00B01">
        <w:rPr>
          <w:rFonts w:hAnsi="宋体" w:hint="eastAsia"/>
          <w:i/>
          <w:color w:val="058011"/>
        </w:rPr>
        <w:t>热卖</w:t>
      </w:r>
      <w:r w:rsidRPr="00D00B01">
        <w:rPr>
          <w:i/>
          <w:color w:val="058011"/>
        </w:rPr>
        <w:t>”</w:t>
      </w:r>
      <w:r w:rsidRPr="00D00B01">
        <w:rPr>
          <w:rFonts w:hAnsi="宋体" w:hint="eastAsia"/>
          <w:i/>
          <w:color w:val="058011"/>
        </w:rPr>
        <w:t>商品信息类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color w:val="221FFF"/>
        </w:rPr>
        <w:t>goodsBean</w:t>
      </w:r>
      <w:r w:rsidRPr="00D00B01">
        <w:t>.setCover_price(</w:t>
      </w:r>
      <w:r w:rsidRPr="00D00B01">
        <w:rPr>
          <w:color w:val="660E7A"/>
        </w:rPr>
        <w:t>hot_info</w:t>
      </w:r>
      <w:r w:rsidRPr="00D00B01">
        <w:t>.get(position).getCover_price());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.setFigure(</w:t>
      </w:r>
      <w:r w:rsidRPr="00D00B01">
        <w:rPr>
          <w:color w:val="660E7A"/>
        </w:rPr>
        <w:t>hot_info</w:t>
      </w:r>
      <w:r w:rsidRPr="00D00B01">
        <w:t>.get(position).getFigure());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.setName(</w:t>
      </w:r>
      <w:r w:rsidRPr="00D00B01">
        <w:rPr>
          <w:color w:val="660E7A"/>
        </w:rPr>
        <w:t>hot_info</w:t>
      </w:r>
      <w:r w:rsidRPr="00D00B01">
        <w:t>.get(position).getName());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.setProduct_id(</w:t>
      </w:r>
      <w:r w:rsidRPr="00D00B01">
        <w:rPr>
          <w:color w:val="660E7A"/>
        </w:rPr>
        <w:t>hot_info</w:t>
      </w:r>
      <w:r w:rsidRPr="00D00B01">
        <w:t>.get(position).getProduct_id());</w:t>
      </w:r>
      <w:r w:rsidRPr="00D00B01">
        <w:br/>
        <w:t>startGoodsInfoActivity(</w:t>
      </w:r>
      <w:r w:rsidRPr="00D00B01">
        <w:rPr>
          <w:color w:val="221FFF"/>
        </w:rPr>
        <w:t>goodsBean</w:t>
      </w:r>
      <w:r w:rsidRPr="00D00B01">
        <w:t>);</w:t>
      </w:r>
    </w:p>
    <w:p w:rsidR="00D00B01" w:rsidRDefault="00D00B01" w:rsidP="00D00B01">
      <w:pPr>
        <w:pStyle w:val="af8"/>
      </w:pP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启动商品详情信息列表页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000080"/>
        </w:rPr>
        <w:t xml:space="preserve">private void </w:t>
      </w:r>
      <w:r w:rsidRPr="00D00B01">
        <w:t>startGoodsInfoActivity(</w:t>
      </w:r>
      <w:r w:rsidRPr="00D00B01">
        <w:rPr>
          <w:color w:val="221FFF"/>
        </w:rPr>
        <w:t xml:space="preserve">GoodsBean </w:t>
      </w:r>
      <w:r w:rsidRPr="00D00B01">
        <w:t xml:space="preserve">goodsBean)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 xml:space="preserve">Intent intent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t>Intent(</w:t>
      </w:r>
      <w:r w:rsidRPr="00D00B01">
        <w:rPr>
          <w:b/>
          <w:bCs/>
          <w:color w:val="660E7A"/>
        </w:rPr>
        <w:t>context</w:t>
      </w:r>
      <w:r w:rsidRPr="00D00B01">
        <w:t xml:space="preserve">, </w:t>
      </w:r>
      <w:r w:rsidRPr="00D00B01">
        <w:rPr>
          <w:color w:val="221FFF"/>
        </w:rPr>
        <w:t>GoodsInfoActivity</w:t>
      </w:r>
      <w:r w:rsidRPr="00D00B01">
        <w:t>.</w:t>
      </w:r>
      <w:r w:rsidRPr="00D00B01">
        <w:rPr>
          <w:b/>
          <w:bCs/>
          <w:color w:val="000080"/>
        </w:rPr>
        <w:t>class</w:t>
      </w:r>
      <w:r w:rsidRPr="00D00B01">
        <w:t>);</w:t>
      </w:r>
      <w:r w:rsidRPr="00D00B01">
        <w:br/>
        <w:t xml:space="preserve">    </w:t>
      </w:r>
      <w:r w:rsidRPr="00D00B01">
        <w:rPr>
          <w:color w:val="221FFF"/>
        </w:rPr>
        <w:t>intent</w:t>
      </w:r>
      <w:r w:rsidRPr="00D00B01">
        <w:t>.putExtra(</w:t>
      </w:r>
      <w:r w:rsidRPr="00D00B01">
        <w:rPr>
          <w:b/>
          <w:bCs/>
          <w:i/>
          <w:color w:val="660E7A"/>
        </w:rPr>
        <w:t>GOODSBEAN</w:t>
      </w:r>
      <w:r w:rsidRPr="00D00B01">
        <w:t>,goodsBean);</w:t>
      </w:r>
      <w:r w:rsidRPr="00D00B01">
        <w:br/>
        <w:t xml:space="preserve">    </w:t>
      </w:r>
      <w:r w:rsidRPr="00D00B01">
        <w:rPr>
          <w:b/>
          <w:bCs/>
          <w:color w:val="660E7A"/>
        </w:rPr>
        <w:t>context</w:t>
      </w:r>
      <w:r w:rsidRPr="00D00B01">
        <w:t>.startActivity(</w:t>
      </w:r>
      <w:r w:rsidRPr="00D00B01">
        <w:rPr>
          <w:color w:val="221FFF"/>
        </w:rPr>
        <w:t>intent</w:t>
      </w:r>
      <w:r w:rsidRPr="00D00B01">
        <w:t>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D00B01" w:rsidRDefault="00D00B01" w:rsidP="00654F69">
      <w:pPr>
        <w:pStyle w:val="5"/>
      </w:pPr>
      <w:r>
        <w:rPr>
          <w:rFonts w:hint="eastAsia"/>
        </w:rPr>
        <w:t>在</w:t>
      </w:r>
      <w:r>
        <w:t>商品页</w:t>
      </w:r>
      <w:r w:rsidRPr="00D00B01">
        <w:t>GoodsInfoActivity</w:t>
      </w:r>
      <w:r>
        <w:rPr>
          <w:rFonts w:hint="eastAsia"/>
        </w:rPr>
        <w:t>的</w:t>
      </w:r>
      <w:r w:rsidRPr="00D00B01">
        <w:t>onCreate</w:t>
      </w:r>
      <w:r>
        <w:rPr>
          <w:rFonts w:hint="eastAsia"/>
        </w:rPr>
        <w:t>中，</w:t>
      </w:r>
      <w:r>
        <w:t>接收该对象</w:t>
      </w:r>
    </w:p>
    <w:p w:rsidR="00F355A5" w:rsidRPr="00F355A5" w:rsidRDefault="00F355A5" w:rsidP="00D00B01">
      <w:pPr>
        <w:pStyle w:val="af8"/>
        <w:rPr>
          <w:color w:val="000000"/>
        </w:rPr>
      </w:pPr>
      <w:r w:rsidRPr="00F355A5">
        <w:rPr>
          <w:b/>
          <w:bCs/>
        </w:rPr>
        <w:t xml:space="preserve">private static final </w:t>
      </w:r>
      <w:r w:rsidRPr="00F355A5">
        <w:rPr>
          <w:color w:val="221FFF"/>
        </w:rPr>
        <w:t xml:space="preserve">String </w:t>
      </w:r>
      <w:r w:rsidRPr="00F355A5">
        <w:rPr>
          <w:b/>
          <w:bCs/>
          <w:i/>
          <w:color w:val="660E7A"/>
        </w:rPr>
        <w:t xml:space="preserve">GOODSBEAN </w:t>
      </w:r>
      <w:r w:rsidRPr="00F355A5">
        <w:rPr>
          <w:color w:val="000000"/>
        </w:rPr>
        <w:t xml:space="preserve">= </w:t>
      </w:r>
      <w:r w:rsidRPr="00F355A5">
        <w:rPr>
          <w:color w:val="FF2EA0"/>
        </w:rPr>
        <w:t>"goodsbean"</w:t>
      </w:r>
      <w:r w:rsidRPr="00F355A5">
        <w:rPr>
          <w:color w:val="000000"/>
        </w:rPr>
        <w:t xml:space="preserve">;    </w:t>
      </w:r>
      <w:r w:rsidRPr="00F355A5">
        <w:rPr>
          <w:i/>
          <w:color w:val="058011"/>
        </w:rPr>
        <w:t>// Intent</w:t>
      </w:r>
      <w:r w:rsidRPr="00F355A5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接收</w:t>
      </w:r>
      <w:r w:rsidRPr="00D00B01">
        <w:rPr>
          <w:i/>
          <w:color w:val="058011"/>
        </w:rPr>
        <w:t>HomeFragmentAdapter</w:t>
      </w:r>
      <w:r w:rsidRPr="00D00B01">
        <w:rPr>
          <w:rFonts w:hAnsi="宋体" w:hint="eastAsia"/>
          <w:i/>
          <w:color w:val="058011"/>
        </w:rPr>
        <w:t>的</w:t>
      </w:r>
      <w:r w:rsidRPr="00D00B01">
        <w:rPr>
          <w:i/>
          <w:color w:val="058011"/>
        </w:rPr>
        <w:t>Intent</w:t>
      </w:r>
      <w:r w:rsidRPr="00D00B01">
        <w:rPr>
          <w:rFonts w:hAnsi="宋体" w:hint="eastAsia"/>
          <w:i/>
          <w:color w:val="058011"/>
        </w:rPr>
        <w:t>数据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660E7A"/>
        </w:rPr>
        <w:t xml:space="preserve">goodsBean </w:t>
      </w:r>
      <w:r w:rsidRPr="00D00B01">
        <w:t>= (</w:t>
      </w:r>
      <w:r w:rsidRPr="00D00B01">
        <w:rPr>
          <w:color w:val="221FFF"/>
        </w:rPr>
        <w:t>GoodsBean</w:t>
      </w:r>
      <w:r w:rsidRPr="00D00B01">
        <w:t>) getIntent().getSerializableExtra(</w:t>
      </w:r>
      <w:r w:rsidRPr="00D00B01">
        <w:rPr>
          <w:b/>
          <w:bCs/>
          <w:i/>
          <w:color w:val="660E7A"/>
        </w:rPr>
        <w:t>GOODSBEAN</w:t>
      </w:r>
      <w:r w:rsidRPr="00D00B01">
        <w:t>);</w:t>
      </w:r>
      <w:r w:rsidRPr="00D00B01">
        <w:br/>
      </w:r>
      <w:r w:rsidRPr="00D00B01">
        <w:rPr>
          <w:b/>
          <w:bCs/>
          <w:color w:val="000080"/>
        </w:rPr>
        <w:t xml:space="preserve">if </w:t>
      </w:r>
      <w:r w:rsidRPr="00D00B01">
        <w:t>(</w:t>
      </w:r>
      <w:r w:rsidRPr="00D00B01">
        <w:rPr>
          <w:b/>
          <w:bCs/>
          <w:color w:val="660E7A"/>
        </w:rPr>
        <w:t xml:space="preserve">goodsBean </w:t>
      </w:r>
      <w:r w:rsidRPr="00D00B01">
        <w:t xml:space="preserve">!= </w:t>
      </w:r>
      <w:r w:rsidRPr="00D00B01">
        <w:rPr>
          <w:b/>
          <w:bCs/>
          <w:color w:val="000080"/>
        </w:rPr>
        <w:t>null</w:t>
      </w:r>
      <w:r w:rsidRPr="00D00B01">
        <w:t xml:space="preserve">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color w:val="221FFF"/>
        </w:rPr>
        <w:t>makeText</w:t>
      </w:r>
      <w:r w:rsidRPr="00D00B01">
        <w:t>(</w:t>
      </w:r>
      <w:r w:rsidRPr="00D00B01">
        <w:rPr>
          <w:b/>
          <w:bCs/>
          <w:color w:val="000080"/>
        </w:rPr>
        <w:t>this</w:t>
      </w:r>
      <w:r w:rsidRPr="00D00B01">
        <w:t xml:space="preserve">, </w:t>
      </w:r>
      <w:r w:rsidRPr="00D00B01">
        <w:rPr>
          <w:color w:val="FF2EA0"/>
        </w:rPr>
        <w:t>"goodsBean=="</w:t>
      </w:r>
      <w:r w:rsidRPr="00D00B01">
        <w:t>+</w:t>
      </w:r>
      <w:r w:rsidRPr="00D00B01">
        <w:rPr>
          <w:b/>
          <w:bCs/>
          <w:color w:val="660E7A"/>
        </w:rPr>
        <w:t>goodsBean</w:t>
      </w:r>
      <w:r w:rsidRPr="00D00B01">
        <w:t xml:space="preserve">.toString(),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b/>
          <w:bCs/>
          <w:i/>
          <w:color w:val="660E7A"/>
        </w:rPr>
        <w:t>LENGTH_SHORT</w:t>
      </w:r>
      <w:r w:rsidRPr="00D00B01">
        <w:t>).show();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C141A0" w:rsidRDefault="00654F69" w:rsidP="00F355A5">
      <w:pPr>
        <w:ind w:firstLineChars="0" w:firstLine="420"/>
      </w:pPr>
      <w:r>
        <w:rPr>
          <w:rFonts w:hint="eastAsia"/>
        </w:rPr>
        <w:t>至此</w:t>
      </w:r>
      <w:r>
        <w:t>，</w:t>
      </w:r>
      <w:r w:rsidR="00D00B01">
        <w:rPr>
          <w:rFonts w:hint="eastAsia"/>
        </w:rPr>
        <w:t>商品页需要</w:t>
      </w:r>
      <w:r w:rsidR="00D00B01">
        <w:t>显示的商品数据就准备完毕。</w:t>
      </w:r>
    </w:p>
    <w:p w:rsidR="00456BE8" w:rsidRDefault="00235C9A" w:rsidP="00235C9A">
      <w:pPr>
        <w:pStyle w:val="4"/>
      </w:pPr>
      <w:r>
        <w:rPr>
          <w:rFonts w:hint="eastAsia"/>
        </w:rPr>
        <w:lastRenderedPageBreak/>
        <w:t>商品页</w:t>
      </w:r>
      <w:r>
        <w:t>的显示</w:t>
      </w:r>
    </w:p>
    <w:p w:rsidR="00235C9A" w:rsidRDefault="00235C9A" w:rsidP="00235C9A">
      <w:pPr>
        <w:pStyle w:val="5"/>
      </w:pPr>
      <w:r>
        <w:rPr>
          <w:rFonts w:hint="eastAsia"/>
        </w:rPr>
        <w:t>读取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660E7A"/>
        </w:rPr>
        <w:t xml:space="preserve">goodsBean </w:t>
      </w:r>
      <w:r w:rsidRPr="00235C9A">
        <w:t>= (</w:t>
      </w:r>
      <w:r w:rsidRPr="00235C9A">
        <w:rPr>
          <w:color w:val="221FFF"/>
        </w:rPr>
        <w:t>GoodsBean</w:t>
      </w:r>
      <w:r w:rsidRPr="00235C9A">
        <w:t>) getIntent().getSerializableExtra(</w:t>
      </w:r>
      <w:r w:rsidRPr="00235C9A">
        <w:rPr>
          <w:b/>
          <w:bCs/>
          <w:i/>
          <w:color w:val="660E7A"/>
        </w:rPr>
        <w:t>GOODSBEAN</w:t>
      </w:r>
      <w:r w:rsidRPr="00235C9A">
        <w:t>);</w:t>
      </w:r>
    </w:p>
    <w:p w:rsidR="00235C9A" w:rsidRDefault="00235C9A" w:rsidP="00235C9A">
      <w:pPr>
        <w:pStyle w:val="5"/>
      </w:pPr>
      <w:r>
        <w:rPr>
          <w:rFonts w:hint="eastAsia"/>
        </w:rPr>
        <w:t>判空</w:t>
      </w:r>
      <w:r>
        <w:t>并显示</w:t>
      </w:r>
    </w:p>
    <w:p w:rsidR="00235C9A" w:rsidRPr="00235C9A" w:rsidRDefault="00235C9A" w:rsidP="00235C9A">
      <w:pPr>
        <w:pStyle w:val="af8"/>
        <w:rPr>
          <w:color w:val="000000"/>
        </w:rPr>
      </w:pPr>
      <w:r w:rsidRPr="00235C9A">
        <w:rPr>
          <w:b/>
          <w:bCs/>
          <w:color w:val="000080"/>
        </w:rPr>
        <w:t xml:space="preserve">if </w:t>
      </w:r>
      <w:r w:rsidRPr="00235C9A">
        <w:rPr>
          <w:color w:val="000000"/>
        </w:rPr>
        <w:t>(</w:t>
      </w:r>
      <w:r w:rsidRPr="00235C9A">
        <w:rPr>
          <w:b/>
          <w:bCs/>
          <w:color w:val="660E7A"/>
        </w:rPr>
        <w:t xml:space="preserve">goodsBean </w:t>
      </w:r>
      <w:r w:rsidRPr="00235C9A">
        <w:rPr>
          <w:color w:val="000000"/>
        </w:rPr>
        <w:t xml:space="preserve">!= </w:t>
      </w:r>
      <w:r w:rsidRPr="00235C9A">
        <w:rPr>
          <w:b/>
          <w:bCs/>
          <w:color w:val="000080"/>
        </w:rPr>
        <w:t>null</w:t>
      </w:r>
      <w:r w:rsidRPr="00235C9A">
        <w:rPr>
          <w:color w:val="000000"/>
        </w:rPr>
        <w:t xml:space="preserve">) </w:t>
      </w:r>
      <w:r>
        <w:rPr>
          <w:b/>
          <w:bCs/>
          <w:color w:val="FF020C"/>
        </w:rPr>
        <w:t>{</w:t>
      </w:r>
      <w:r w:rsidRPr="00235C9A">
        <w:br/>
        <w:t xml:space="preserve">    </w:t>
      </w:r>
      <w:r w:rsidRPr="00235C9A">
        <w:rPr>
          <w:color w:val="000000"/>
        </w:rPr>
        <w:t>showGoodsData(</w:t>
      </w:r>
      <w:r w:rsidRPr="00235C9A">
        <w:rPr>
          <w:b/>
          <w:bCs/>
          <w:color w:val="660E7A"/>
        </w:rPr>
        <w:t>goodsBean</w:t>
      </w:r>
      <w:r w:rsidRPr="00235C9A">
        <w:rPr>
          <w:color w:val="000000"/>
        </w:rPr>
        <w:t>);</w:t>
      </w:r>
      <w:r w:rsidRPr="00235C9A">
        <w:rPr>
          <w:color w:val="000000"/>
        </w:rPr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 w:rsidRPr="00235C9A">
        <w:t>showGoodsData</w:t>
      </w:r>
      <w:r>
        <w:t>()</w:t>
      </w:r>
      <w:r>
        <w:t>方法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showGoodsData(</w:t>
      </w:r>
      <w:r w:rsidRPr="00235C9A">
        <w:rPr>
          <w:color w:val="221FFF"/>
        </w:rPr>
        <w:t xml:space="preserve">GoodsBean </w:t>
      </w:r>
      <w:r w:rsidRPr="00235C9A">
        <w:t xml:space="preserve">goodsBean) </w:t>
      </w:r>
      <w:r w:rsidRPr="00235C9A">
        <w:rPr>
          <w:b/>
          <w:bCs/>
          <w:color w:val="FF020C"/>
        </w:rPr>
        <w:t>{</w:t>
      </w:r>
    </w:p>
    <w:p w:rsidR="00DC43D4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i/>
          <w:color w:val="058011"/>
        </w:rPr>
        <w:t xml:space="preserve">// 1 </w:t>
      </w:r>
      <w:r w:rsidRPr="00235C9A">
        <w:rPr>
          <w:rFonts w:hAnsi="宋体" w:hint="eastAsia"/>
          <w:i/>
          <w:color w:val="058011"/>
        </w:rPr>
        <w:t>显示图片</w:t>
      </w:r>
      <w:r w:rsidRPr="00235C9A">
        <w:rPr>
          <w:i/>
          <w:color w:val="058011"/>
        </w:rPr>
        <w:t>(iv_good_info_image)</w:t>
      </w:r>
      <w:r w:rsidR="00447BB9">
        <w:rPr>
          <w:rFonts w:hint="eastAsia"/>
          <w:i/>
          <w:color w:val="058011"/>
        </w:rPr>
        <w:t>，</w:t>
      </w:r>
      <w:r w:rsidR="00447BB9" w:rsidRPr="00235C9A">
        <w:rPr>
          <w:i/>
          <w:color w:val="058011"/>
        </w:rPr>
        <w:t>into</w:t>
      </w:r>
      <w:r w:rsidR="00447BB9" w:rsidRPr="00235C9A">
        <w:rPr>
          <w:rFonts w:hAnsi="宋体" w:hint="eastAsia"/>
          <w:i/>
          <w:color w:val="058011"/>
        </w:rPr>
        <w:t>到的是对象，不是</w:t>
      </w:r>
      <w:r w:rsidR="00447BB9" w:rsidRPr="00235C9A">
        <w:rPr>
          <w:i/>
          <w:color w:val="058011"/>
        </w:rPr>
        <w:t>Id</w:t>
      </w:r>
      <w:r w:rsidRPr="00235C9A">
        <w:rPr>
          <w:i/>
          <w:color w:val="058011"/>
        </w:rPr>
        <w:br/>
        <w:t xml:space="preserve">    </w:t>
      </w:r>
      <w:r w:rsidRPr="00235C9A">
        <w:rPr>
          <w:color w:val="221FFF"/>
        </w:rPr>
        <w:t>Glide</w:t>
      </w:r>
      <w:r w:rsidRPr="00235C9A">
        <w:t>.</w:t>
      </w:r>
      <w:r w:rsidRPr="00235C9A">
        <w:rPr>
          <w:color w:val="221FFF"/>
        </w:rPr>
        <w:t>with</w:t>
      </w:r>
      <w:r w:rsidRPr="00235C9A">
        <w:t>(</w:t>
      </w:r>
      <w:r w:rsidRPr="00235C9A">
        <w:rPr>
          <w:b/>
          <w:bCs/>
          <w:color w:val="000080"/>
        </w:rPr>
        <w:t>this</w:t>
      </w:r>
      <w:r w:rsidRPr="00235C9A">
        <w:t>).load(</w:t>
      </w:r>
      <w:r w:rsidRPr="00235C9A">
        <w:rPr>
          <w:color w:val="221FFF"/>
        </w:rPr>
        <w:t>Constants</w:t>
      </w:r>
      <w:r w:rsidRPr="00235C9A">
        <w:t>.</w:t>
      </w:r>
      <w:r w:rsidRPr="00235C9A">
        <w:rPr>
          <w:b/>
          <w:bCs/>
          <w:i/>
          <w:color w:val="660E7A"/>
        </w:rPr>
        <w:t>BASE_URL_IMAGE</w:t>
      </w:r>
      <w:r w:rsidRPr="00235C9A">
        <w:t>+goodsBean.getFigure()).into(</w:t>
      </w:r>
      <w:r w:rsidRPr="00235C9A">
        <w:rPr>
          <w:b/>
          <w:bCs/>
          <w:color w:val="660E7A"/>
        </w:rPr>
        <w:t>ivGoodInfoImage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rPr>
          <w:i/>
          <w:color w:val="058011"/>
        </w:rPr>
        <w:t xml:space="preserve"> </w:t>
      </w:r>
      <w:r w:rsidRPr="00235C9A">
        <w:rPr>
          <w:i/>
          <w:color w:val="058011"/>
        </w:rPr>
        <w:br/>
        <w:t xml:space="preserve">    // 2 </w:t>
      </w:r>
      <w:r w:rsidRPr="00235C9A">
        <w:rPr>
          <w:rFonts w:hAnsi="宋体" w:hint="eastAsia"/>
          <w:i/>
          <w:color w:val="058011"/>
        </w:rPr>
        <w:t>显示名称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tvGoodInfoName</w:t>
      </w:r>
      <w:r w:rsidRPr="00235C9A">
        <w:t>.setText(</w:t>
      </w:r>
      <w:r w:rsidRPr="00235C9A">
        <w:rPr>
          <w:color w:val="FF2EA0"/>
        </w:rPr>
        <w:t>"    "</w:t>
      </w:r>
      <w:r w:rsidRPr="00235C9A">
        <w:t>+goodsBean.getName()+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。</w:t>
      </w:r>
      <w:r w:rsidRPr="00235C9A">
        <w:rPr>
          <w:color w:val="FF2EA0"/>
        </w:rPr>
        <w:t>"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3 </w:t>
      </w:r>
      <w:r w:rsidRPr="00235C9A">
        <w:rPr>
          <w:rFonts w:hAnsi="宋体" w:hint="eastAsia"/>
          <w:i/>
          <w:color w:val="058011"/>
        </w:rPr>
        <w:t>设置价格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tvGoodInfoPrice</w:t>
      </w:r>
      <w:r w:rsidRPr="00235C9A">
        <w:t>.setText(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￥</w:t>
      </w:r>
      <w:r w:rsidRPr="00235C9A">
        <w:rPr>
          <w:color w:val="FF2EA0"/>
        </w:rPr>
        <w:t>"</w:t>
      </w:r>
      <w:r w:rsidRPr="00235C9A">
        <w:t>+goodsBean.getCover_price());</w:t>
      </w:r>
    </w:p>
    <w:p w:rsidR="00235C9A" w:rsidRPr="00235C9A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4 </w:t>
      </w:r>
      <w:r w:rsidRPr="00235C9A">
        <w:rPr>
          <w:rFonts w:hAnsi="宋体" w:hint="eastAsia"/>
          <w:i/>
          <w:color w:val="058011"/>
        </w:rPr>
        <w:t>显示</w:t>
      </w:r>
      <w:r w:rsidRPr="00235C9A">
        <w:rPr>
          <w:i/>
          <w:color w:val="058011"/>
        </w:rPr>
        <w:t>WebView</w:t>
      </w:r>
      <w:r w:rsidRPr="00235C9A">
        <w:rPr>
          <w:i/>
          <w:color w:val="058011"/>
        </w:rPr>
        <w:br/>
        <w:t xml:space="preserve">    </w:t>
      </w:r>
      <w:r w:rsidRPr="00235C9A">
        <w:t>showwebV</w:t>
      </w:r>
      <w:r>
        <w:t>iew(goodsBean.getProduct_id());</w:t>
      </w:r>
      <w:r w:rsidRPr="00235C9A"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>
        <w:rPr>
          <w:rFonts w:hint="eastAsia"/>
        </w:rPr>
        <w:t>嵌入</w:t>
      </w:r>
      <w:r w:rsidRPr="00235C9A">
        <w:t>WebView</w:t>
      </w:r>
      <w:r>
        <w:t>()</w:t>
      </w:r>
      <w:r>
        <w:rPr>
          <w:rFonts w:hint="eastAsia"/>
        </w:rPr>
        <w:t>方法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showWebView(</w:t>
      </w:r>
      <w:r w:rsidRPr="00235C9A">
        <w:rPr>
          <w:color w:val="221FFF"/>
        </w:rPr>
        <w:t xml:space="preserve">String </w:t>
      </w:r>
      <w:r w:rsidRPr="00235C9A">
        <w:t xml:space="preserve">product_id) </w:t>
      </w:r>
      <w:r w:rsidRPr="00235C9A">
        <w:rPr>
          <w:b/>
          <w:bCs/>
          <w:color w:val="FF020C"/>
        </w:rPr>
        <w:t>{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b/>
          <w:bCs/>
          <w:color w:val="000080"/>
        </w:rPr>
        <w:t xml:space="preserve">if </w:t>
      </w:r>
      <w:r w:rsidRPr="00235C9A">
        <w:t xml:space="preserve">(product_id != </w:t>
      </w:r>
      <w:r w:rsidRPr="00235C9A">
        <w:rPr>
          <w:b/>
          <w:bCs/>
          <w:color w:val="000080"/>
        </w:rPr>
        <w:t>null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.loadUrl(</w:t>
      </w:r>
      <w:r w:rsidRPr="00235C9A">
        <w:rPr>
          <w:color w:val="FF2EA0"/>
        </w:rPr>
        <w:t>"http://www.baidu.com"</w:t>
      </w:r>
      <w:r w:rsidRPr="00235C9A">
        <w:t>);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br/>
        <w:t xml:space="preserve">        </w:t>
      </w:r>
      <w:r w:rsidRPr="00235C9A">
        <w:rPr>
          <w:i/>
          <w:color w:val="058011"/>
        </w:rPr>
        <w:t xml:space="preserve">// </w:t>
      </w:r>
      <w:r w:rsidRPr="00235C9A">
        <w:rPr>
          <w:rFonts w:hAnsi="宋体" w:hint="eastAsia"/>
          <w:i/>
          <w:color w:val="058011"/>
        </w:rPr>
        <w:t>设置</w:t>
      </w:r>
      <w:r w:rsidRPr="00235C9A">
        <w:rPr>
          <w:i/>
          <w:color w:val="058011"/>
        </w:rPr>
        <w:t>JS</w:t>
      </w:r>
      <w:r w:rsidRPr="00235C9A">
        <w:rPr>
          <w:rFonts w:hAnsi="宋体" w:hint="eastAsia"/>
          <w:i/>
          <w:color w:val="058011"/>
        </w:rPr>
        <w:t>支持</w:t>
      </w:r>
      <w:r w:rsidRPr="00235C9A">
        <w:rPr>
          <w:rFonts w:hAnsi="宋体" w:hint="eastAsia"/>
          <w:i/>
          <w:color w:val="058011"/>
        </w:rPr>
        <w:br/>
        <w:t xml:space="preserve">        </w:t>
      </w:r>
      <w:r w:rsidRPr="00235C9A">
        <w:rPr>
          <w:color w:val="221FFF"/>
        </w:rPr>
        <w:t xml:space="preserve">WebSettings webSettings </w:t>
      </w:r>
      <w:r w:rsidRPr="00235C9A">
        <w:t xml:space="preserve">= </w:t>
      </w:r>
      <w:r w:rsidRPr="00235C9A">
        <w:rPr>
          <w:b/>
          <w:bCs/>
          <w:color w:val="660E7A"/>
        </w:rPr>
        <w:t>wbGoodInfoMore</w:t>
      </w:r>
      <w:r w:rsidRPr="00235C9A">
        <w:t>.getSettings();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.setJavaScriptEnabled(</w:t>
      </w:r>
      <w:r w:rsidRPr="00235C9A">
        <w:rPr>
          <w:b/>
          <w:bCs/>
          <w:color w:val="000080"/>
        </w:rPr>
        <w:t>true</w:t>
      </w:r>
      <w:r w:rsidRPr="00235C9A">
        <w:t>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.setCacheMode(</w:t>
      </w:r>
      <w:r w:rsidRPr="00235C9A">
        <w:rPr>
          <w:color w:val="221FFF"/>
        </w:rPr>
        <w:t>WebSettings</w:t>
      </w:r>
      <w:r w:rsidRPr="00235C9A">
        <w:t>.</w:t>
      </w:r>
      <w:r w:rsidRPr="00235C9A">
        <w:rPr>
          <w:b/>
          <w:bCs/>
          <w:i/>
          <w:color w:val="660E7A"/>
        </w:rPr>
        <w:t>LOAD_CACHE_ELSE_NETWORK</w:t>
      </w:r>
      <w:r w:rsidRPr="00235C9A">
        <w:t>);</w:t>
      </w:r>
      <w:r w:rsidRPr="00235C9A">
        <w:br/>
      </w:r>
      <w:r w:rsidRPr="00235C9A"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.setWebViewClient(</w:t>
      </w:r>
      <w:r w:rsidRPr="00235C9A">
        <w:rPr>
          <w:b/>
          <w:bCs/>
          <w:color w:val="000080"/>
        </w:rPr>
        <w:t xml:space="preserve">new </w:t>
      </w:r>
      <w:r w:rsidRPr="00235C9A">
        <w:t xml:space="preserve">WebViewClient()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i/>
          <w:color w:val="06800A"/>
        </w:rPr>
        <w:t xml:space="preserve">/*@Override   // </w:t>
      </w:r>
      <w:r w:rsidRPr="00235C9A">
        <w:rPr>
          <w:rFonts w:hAnsi="宋体" w:hint="eastAsia"/>
          <w:i/>
          <w:color w:val="06800A"/>
        </w:rPr>
        <w:t>兼容低版本</w:t>
      </w:r>
      <w:r w:rsidRPr="00235C9A">
        <w:rPr>
          <w:i/>
          <w:color w:val="06800A"/>
        </w:rPr>
        <w:br/>
        <w:t xml:space="preserve">            public boolean shouldOverrideUrlLoading(WebView view, String url) {</w:t>
      </w:r>
      <w:r w:rsidRPr="00235C9A">
        <w:rPr>
          <w:i/>
          <w:color w:val="06800A"/>
        </w:rPr>
        <w:br/>
        <w:t xml:space="preserve">                view.loadUrl(url);</w:t>
      </w:r>
      <w:r w:rsidRPr="00235C9A">
        <w:rPr>
          <w:i/>
          <w:color w:val="06800A"/>
        </w:rPr>
        <w:br/>
        <w:t xml:space="preserve">                return true;</w:t>
      </w:r>
      <w:r w:rsidRPr="00235C9A">
        <w:rPr>
          <w:i/>
          <w:color w:val="06800A"/>
        </w:rPr>
        <w:br/>
        <w:t xml:space="preserve">            }*/</w:t>
      </w:r>
      <w:r w:rsidRPr="00235C9A">
        <w:rPr>
          <w:i/>
          <w:color w:val="06800A"/>
        </w:rPr>
        <w:br/>
      </w:r>
      <w:r w:rsidRPr="00235C9A">
        <w:rPr>
          <w:i/>
          <w:color w:val="06800A"/>
        </w:rPr>
        <w:br/>
        <w:t xml:space="preserve">            </w:t>
      </w:r>
      <w:r w:rsidRPr="00235C9A">
        <w:rPr>
          <w:color w:val="808000"/>
        </w:rPr>
        <w:t>@Override</w:t>
      </w:r>
      <w:r w:rsidRPr="00235C9A">
        <w:rPr>
          <w:color w:val="808000"/>
        </w:rPr>
        <w:br/>
        <w:t xml:space="preserve">            </w:t>
      </w:r>
      <w:r w:rsidRPr="00235C9A">
        <w:rPr>
          <w:b/>
          <w:bCs/>
          <w:color w:val="000080"/>
        </w:rPr>
        <w:t xml:space="preserve">public boolean </w:t>
      </w:r>
      <w:r w:rsidRPr="00235C9A">
        <w:t>shouldOverrideUrlLoading(</w:t>
      </w:r>
      <w:r w:rsidRPr="00235C9A">
        <w:rPr>
          <w:color w:val="221FFF"/>
        </w:rPr>
        <w:t xml:space="preserve">WebView </w:t>
      </w:r>
      <w:r w:rsidRPr="00235C9A">
        <w:t xml:space="preserve">view, WebResourceRequest request)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 xml:space="preserve">if </w:t>
      </w:r>
      <w:r w:rsidRPr="00235C9A">
        <w:t>(</w:t>
      </w:r>
      <w:r w:rsidRPr="00235C9A">
        <w:rPr>
          <w:color w:val="221FFF"/>
        </w:rPr>
        <w:t>Build.VERSION</w:t>
      </w:r>
      <w:r w:rsidRPr="00235C9A">
        <w:t>.</w:t>
      </w:r>
      <w:r w:rsidRPr="00235C9A">
        <w:rPr>
          <w:b/>
          <w:bCs/>
          <w:i/>
          <w:color w:val="660E7A"/>
        </w:rPr>
        <w:t xml:space="preserve">SDK_INT </w:t>
      </w:r>
      <w:r w:rsidRPr="00235C9A">
        <w:t xml:space="preserve">&gt;= </w:t>
      </w:r>
      <w:r w:rsidRPr="00235C9A">
        <w:rPr>
          <w:color w:val="221FFF"/>
        </w:rPr>
        <w:t>Build.VERSION_CODES</w:t>
      </w:r>
      <w:r w:rsidRPr="00235C9A">
        <w:t>.</w:t>
      </w:r>
      <w:r w:rsidRPr="00235C9A">
        <w:rPr>
          <w:b/>
          <w:bCs/>
          <w:i/>
          <w:color w:val="660E7A"/>
        </w:rPr>
        <w:t>LOLLIPOP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    </w:t>
      </w:r>
      <w:r w:rsidRPr="00235C9A">
        <w:t>view.loadUrl(request.getUrl().toString());</w:t>
      </w:r>
      <w:r w:rsidRPr="00235C9A">
        <w:br/>
        <w:t xml:space="preserve">                </w:t>
      </w:r>
      <w:r w:rsidRPr="00235C9A">
        <w:rPr>
          <w:b/>
          <w:bCs/>
          <w:color w:val="FF020C"/>
        </w:rPr>
        <w:t>}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>return true</w:t>
      </w:r>
      <w:r w:rsidRPr="00235C9A">
        <w:t>;</w:t>
      </w:r>
      <w:r w:rsidRPr="00235C9A">
        <w:br/>
        <w:t xml:space="preserve">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}</w:t>
      </w:r>
      <w:r w:rsidRPr="00235C9A">
        <w:t>);</w:t>
      </w:r>
      <w:r w:rsidRPr="00235C9A">
        <w:br/>
        <w:t xml:space="preserve">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>}</w:t>
      </w:r>
    </w:p>
    <w:p w:rsidR="008E7FD0" w:rsidRDefault="004B45E1" w:rsidP="00630226">
      <w:pPr>
        <w:pStyle w:val="3"/>
      </w:pPr>
      <w:r>
        <w:rPr>
          <w:rFonts w:hint="eastAsia"/>
        </w:rPr>
        <w:lastRenderedPageBreak/>
        <w:t>商品页</w:t>
      </w:r>
      <w:r w:rsidR="00115A73">
        <w:rPr>
          <w:rFonts w:hint="eastAsia"/>
        </w:rPr>
        <w:t>Activity</w:t>
      </w:r>
      <w:r>
        <w:rPr>
          <w:rFonts w:hint="eastAsia"/>
        </w:rPr>
        <w:t>中</w:t>
      </w:r>
      <w:r>
        <w:t>的商品加入购物车，并在购物车</w:t>
      </w:r>
      <w:r w:rsidR="00115A73">
        <w:rPr>
          <w:rFonts w:hint="eastAsia"/>
        </w:rPr>
        <w:t>F</w:t>
      </w:r>
      <w:r w:rsidR="00115A73">
        <w:t>ragment</w:t>
      </w:r>
      <w:r>
        <w:t>中显示</w:t>
      </w:r>
      <w:r w:rsidR="00DC43D4">
        <w:rPr>
          <w:rFonts w:hint="eastAsia"/>
        </w:rPr>
        <w:t>(</w:t>
      </w:r>
      <w:r w:rsidR="00DC43D4">
        <w:rPr>
          <w:rFonts w:hint="eastAsia"/>
        </w:rPr>
        <w:t>难点</w:t>
      </w:r>
      <w:r w:rsidR="00DC43D4">
        <w:rPr>
          <w:rFonts w:hint="eastAsia"/>
        </w:rPr>
        <w:t>)</w:t>
      </w:r>
    </w:p>
    <w:p w:rsidR="00740341" w:rsidRPr="00740341" w:rsidRDefault="00740341" w:rsidP="00740341">
      <w:pPr>
        <w:pStyle w:val="4"/>
      </w:pPr>
      <w:r>
        <w:rPr>
          <w:rFonts w:hint="eastAsia"/>
        </w:rPr>
        <w:t>逻辑主线</w:t>
      </w:r>
    </w:p>
    <w:p w:rsidR="00115A73" w:rsidRDefault="00115A73" w:rsidP="00740341">
      <w:pPr>
        <w:pStyle w:val="5"/>
      </w:pPr>
      <w:r>
        <w:rPr>
          <w:rFonts w:hint="eastAsia"/>
        </w:rPr>
        <w:t>从</w:t>
      </w:r>
      <w:r>
        <w:t>商品页</w:t>
      </w:r>
      <w:r>
        <w:rPr>
          <w:rFonts w:hint="eastAsia"/>
        </w:rPr>
        <w:t>Activity</w:t>
      </w:r>
      <w:r>
        <w:rPr>
          <w:rFonts w:hint="eastAsia"/>
        </w:rPr>
        <w:t>中</w:t>
      </w:r>
      <w:r w:rsidR="00DC43D4">
        <w:rPr>
          <w:rFonts w:hint="eastAsia"/>
        </w:rPr>
        <w:t>，</w:t>
      </w:r>
      <w:r>
        <w:t>添加到</w:t>
      </w:r>
      <w:r w:rsidR="00447BB9" w:rsidRPr="00447BB9">
        <w:t>CartStorge</w:t>
      </w:r>
      <w:r>
        <w:t>购物车</w:t>
      </w:r>
      <w:r>
        <w:rPr>
          <w:rFonts w:hint="eastAsia"/>
        </w:rPr>
        <w:t>存储器类</w:t>
      </w:r>
    </w:p>
    <w:p w:rsidR="00115A73" w:rsidRPr="00115A73" w:rsidRDefault="00115A73" w:rsidP="00115A73">
      <w:pPr>
        <w:pStyle w:val="af8"/>
        <w:rPr>
          <w:color w:val="000000"/>
        </w:rPr>
      </w:pPr>
      <w:r w:rsidRPr="00115A73">
        <w:t>CartStorge</w:t>
      </w:r>
      <w:r w:rsidRPr="00115A73">
        <w:rPr>
          <w:color w:val="000000"/>
        </w:rPr>
        <w:t>.</w:t>
      </w:r>
      <w:r w:rsidRPr="00115A73">
        <w:t>getInstance</w:t>
      </w:r>
      <w:r w:rsidRPr="00115A73">
        <w:rPr>
          <w:color w:val="000000"/>
        </w:rPr>
        <w:t>().addData(</w:t>
      </w:r>
      <w:r w:rsidRPr="00115A73">
        <w:rPr>
          <w:b/>
          <w:bCs/>
          <w:color w:val="660E7A"/>
        </w:rPr>
        <w:t>goodsBean</w:t>
      </w:r>
      <w:r w:rsidRPr="00115A73">
        <w:rPr>
          <w:color w:val="000000"/>
        </w:rPr>
        <w:t>);</w:t>
      </w:r>
    </w:p>
    <w:p w:rsidR="00115A73" w:rsidRDefault="00DC43D4" w:rsidP="00115A73">
      <w:pPr>
        <w:ind w:firstLine="420"/>
      </w:pPr>
      <w:r>
        <w:rPr>
          <w:rFonts w:hint="eastAsia"/>
        </w:rPr>
        <w:t>代码</w:t>
      </w:r>
      <w:r>
        <w:t>分析：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 w:rsidRPr="00DC43D4">
        <w:t>getInstance()</w:t>
      </w:r>
      <w:r>
        <w:rPr>
          <w:rFonts w:hint="eastAsia"/>
        </w:rPr>
        <w:t>：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读取</w:t>
      </w:r>
      <w:r w:rsidRPr="00DC43D4">
        <w:t>SharedPreferences</w:t>
      </w:r>
      <w:r>
        <w:t>本地数据</w:t>
      </w:r>
      <w:r>
        <w:rPr>
          <w:rFonts w:hint="eastAsia"/>
        </w:rPr>
        <w:t>并</w:t>
      </w:r>
      <w:r>
        <w:t>转换成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列表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</w:t>
      </w:r>
      <w:r>
        <w:t>List</w:t>
      </w:r>
      <w:r>
        <w:rPr>
          <w:rFonts w:hint="eastAsia"/>
        </w:rPr>
        <w:t>数据中</w:t>
      </w:r>
      <w:r>
        <w:t>的每一项，逐条写入</w:t>
      </w:r>
      <w:r w:rsidRPr="00DC43D4">
        <w:t>sparseArray</w:t>
      </w:r>
      <w:r>
        <w:rPr>
          <w:rFonts w:hint="eastAsia"/>
        </w:rPr>
        <w:t>内存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addData()：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从</w:t>
      </w:r>
      <w:r>
        <w:t>内存</w:t>
      </w:r>
      <w:r w:rsidRPr="00DC43D4">
        <w:t>sparseArray</w:t>
      </w:r>
      <w:r>
        <w:rPr>
          <w:rFonts w:hint="eastAsia"/>
        </w:rPr>
        <w:t>中</w:t>
      </w:r>
      <w:r>
        <w:t>获取</w:t>
      </w:r>
      <w:r>
        <w:rPr>
          <w:rFonts w:hint="eastAsia"/>
        </w:rPr>
        <w:t>并</w:t>
      </w:r>
      <w:r>
        <w:t>添加数据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重新同步</w:t>
      </w:r>
      <w:r>
        <w:t>到</w:t>
      </w:r>
      <w:r>
        <w:rPr>
          <w:rFonts w:hint="eastAsia"/>
        </w:rPr>
        <w:t>内存</w:t>
      </w:r>
      <w:r w:rsidRPr="00DC43D4">
        <w:t>sparseArray</w:t>
      </w:r>
      <w:r w:rsidR="00447BB9">
        <w:rPr>
          <w:rFonts w:hint="eastAsia"/>
        </w:rPr>
        <w:t>中</w:t>
      </w:r>
    </w:p>
    <w:p w:rsidR="00DC43D4" w:rsidRDefault="00DC43D4" w:rsidP="00447BB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同步到</w:t>
      </w:r>
      <w:r>
        <w:t>本地</w:t>
      </w:r>
      <w:r w:rsidR="00447BB9" w:rsidRPr="00447BB9">
        <w:t>SharedPreferences</w:t>
      </w:r>
    </w:p>
    <w:p w:rsidR="00447BB9" w:rsidRDefault="00447BB9" w:rsidP="00740341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CartFragment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显示添加到购物车</w:t>
      </w:r>
      <w:r>
        <w:rPr>
          <w:rFonts w:hint="eastAsia"/>
        </w:rPr>
        <w:t>(</w:t>
      </w:r>
      <w:r w:rsidRPr="00447BB9">
        <w:t>CartStorge</w:t>
      </w:r>
      <w:r>
        <w:rPr>
          <w:rFonts w:hint="eastAsia"/>
        </w:rPr>
        <w:t>类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的商品数据</w:t>
      </w:r>
    </w:p>
    <w:p w:rsidR="00447BB9" w:rsidRPr="00447BB9" w:rsidRDefault="00447BB9" w:rsidP="00447BB9">
      <w:pPr>
        <w:pStyle w:val="af8"/>
        <w:rPr>
          <w:color w:val="000000"/>
        </w:rPr>
      </w:pPr>
      <w:r w:rsidRPr="00447BB9">
        <w:rPr>
          <w:color w:val="000000"/>
        </w:rPr>
        <w:t>List&lt;</w:t>
      </w:r>
      <w:r w:rsidRPr="00447BB9">
        <w:t>GoodsBean</w:t>
      </w:r>
      <w:r w:rsidRPr="00447BB9">
        <w:rPr>
          <w:color w:val="000000"/>
        </w:rPr>
        <w:t xml:space="preserve">&gt; </w:t>
      </w:r>
      <w:r w:rsidRPr="00447BB9">
        <w:t xml:space="preserve">goodsBeanList </w:t>
      </w:r>
      <w:r w:rsidRPr="00447BB9">
        <w:rPr>
          <w:color w:val="000000"/>
        </w:rPr>
        <w:t xml:space="preserve">= </w:t>
      </w:r>
      <w:r w:rsidRPr="00447BB9">
        <w:t>CartStorge</w:t>
      </w:r>
      <w:r w:rsidRPr="00447BB9">
        <w:rPr>
          <w:color w:val="000000"/>
        </w:rPr>
        <w:t>.</w:t>
      </w:r>
      <w:r w:rsidRPr="00447BB9">
        <w:t>getInstance</w:t>
      </w:r>
      <w:r w:rsidRPr="00447BB9">
        <w:rPr>
          <w:color w:val="000000"/>
        </w:rPr>
        <w:t xml:space="preserve">().getAllData(); </w:t>
      </w:r>
      <w:r w:rsidRPr="00447BB9">
        <w:rPr>
          <w:i/>
          <w:color w:val="058011"/>
        </w:rPr>
        <w:t>//getAllData()</w:t>
      </w:r>
      <w:r w:rsidRPr="00447BB9">
        <w:rPr>
          <w:rFonts w:hAnsi="宋体" w:hint="eastAsia"/>
          <w:i/>
          <w:color w:val="058011"/>
        </w:rPr>
        <w:t>：从本地读出；</w:t>
      </w:r>
      <w:r w:rsidRPr="00447BB9">
        <w:rPr>
          <w:i/>
          <w:color w:val="058011"/>
        </w:rPr>
        <w:t>getInstance()</w:t>
      </w:r>
      <w:r w:rsidRPr="00447BB9">
        <w:rPr>
          <w:rFonts w:hAnsi="宋体" w:hint="eastAsia"/>
          <w:i/>
          <w:color w:val="058011"/>
        </w:rPr>
        <w:t>本地转内存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000080"/>
        </w:rPr>
        <w:t xml:space="preserve">for </w:t>
      </w:r>
      <w:r w:rsidRPr="00447BB9">
        <w:rPr>
          <w:color w:val="000000"/>
        </w:rPr>
        <w:t>(</w:t>
      </w:r>
      <w:r w:rsidRPr="00447BB9">
        <w:rPr>
          <w:b/>
          <w:bCs/>
          <w:color w:val="000080"/>
        </w:rPr>
        <w:t xml:space="preserve">int </w:t>
      </w:r>
      <w:r w:rsidRPr="00447BB9">
        <w:t xml:space="preserve">i </w:t>
      </w:r>
      <w:r w:rsidRPr="00447BB9">
        <w:rPr>
          <w:color w:val="000000"/>
        </w:rPr>
        <w:t xml:space="preserve">= </w:t>
      </w:r>
      <w:r w:rsidRPr="00447BB9">
        <w:rPr>
          <w:color w:val="0000FF"/>
        </w:rPr>
        <w:t>0</w:t>
      </w:r>
      <w:r w:rsidRPr="00447BB9">
        <w:rPr>
          <w:color w:val="000000"/>
        </w:rPr>
        <w:t xml:space="preserve">; </w:t>
      </w:r>
      <w:r w:rsidRPr="00447BB9">
        <w:t xml:space="preserve">i </w:t>
      </w:r>
      <w:r w:rsidRPr="00447BB9">
        <w:rPr>
          <w:color w:val="000000"/>
        </w:rPr>
        <w:t xml:space="preserve">&lt; </w:t>
      </w:r>
      <w:r w:rsidRPr="00447BB9">
        <w:t>goodsBeanList</w:t>
      </w:r>
      <w:r w:rsidRPr="00447BB9">
        <w:rPr>
          <w:color w:val="000000"/>
        </w:rPr>
        <w:t xml:space="preserve">.size(); </w:t>
      </w:r>
      <w:r w:rsidRPr="00447BB9">
        <w:t>i</w:t>
      </w:r>
      <w:r w:rsidRPr="00447BB9">
        <w:rPr>
          <w:color w:val="000000"/>
        </w:rPr>
        <w:t xml:space="preserve">++) </w:t>
      </w:r>
      <w:r w:rsidRPr="00447BB9">
        <w:rPr>
          <w:b/>
          <w:bCs/>
          <w:color w:val="FF020C"/>
        </w:rPr>
        <w:t>{</w:t>
      </w:r>
      <w:r w:rsidRPr="00447BB9">
        <w:rPr>
          <w:b/>
          <w:bCs/>
          <w:color w:val="FF020C"/>
        </w:rPr>
        <w:br/>
        <w:t xml:space="preserve">    </w:t>
      </w:r>
      <w:r w:rsidRPr="00447BB9">
        <w:t>Log</w:t>
      </w:r>
      <w:r w:rsidRPr="00447BB9">
        <w:rPr>
          <w:color w:val="000000"/>
        </w:rPr>
        <w:t>.</w:t>
      </w:r>
      <w:r w:rsidRPr="00447BB9">
        <w:t>e</w:t>
      </w:r>
      <w:r w:rsidRPr="00447BB9">
        <w:rPr>
          <w:color w:val="000000"/>
        </w:rPr>
        <w:t>(</w:t>
      </w:r>
      <w:r w:rsidRPr="00447BB9">
        <w:rPr>
          <w:color w:val="FF2EA0"/>
        </w:rPr>
        <w:t>"TAGList"</w:t>
      </w:r>
      <w:r w:rsidRPr="00447BB9">
        <w:rPr>
          <w:color w:val="000000"/>
        </w:rPr>
        <w:t>,</w:t>
      </w:r>
      <w:r w:rsidRPr="00447BB9">
        <w:t>goodsBeanList</w:t>
      </w:r>
      <w:r w:rsidRPr="00447BB9">
        <w:rPr>
          <w:color w:val="000000"/>
        </w:rPr>
        <w:t>.get(</w:t>
      </w:r>
      <w:r w:rsidRPr="00447BB9">
        <w:t>i</w:t>
      </w:r>
      <w:r w:rsidRPr="00447BB9">
        <w:rPr>
          <w:color w:val="000000"/>
        </w:rPr>
        <w:t xml:space="preserve">).toString());   </w:t>
      </w:r>
      <w:r w:rsidRPr="00447BB9">
        <w:rPr>
          <w:i/>
          <w:color w:val="058011"/>
        </w:rPr>
        <w:t xml:space="preserve">// </w:t>
      </w:r>
      <w:r w:rsidRPr="00447BB9">
        <w:rPr>
          <w:rFonts w:hAnsi="宋体" w:hint="eastAsia"/>
          <w:i/>
          <w:color w:val="058011"/>
        </w:rPr>
        <w:t>得到列表中的每一项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FF020C"/>
        </w:rPr>
        <w:t>}</w:t>
      </w:r>
    </w:p>
    <w:p w:rsidR="00447BB9" w:rsidRDefault="00447BB9" w:rsidP="00447BB9">
      <w:pPr>
        <w:ind w:firstLine="420"/>
      </w:pPr>
      <w:r>
        <w:rPr>
          <w:rFonts w:hint="eastAsia"/>
        </w:rPr>
        <w:t>代码分析</w:t>
      </w:r>
      <w:r>
        <w:t>：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>
        <w:t>goodsBeanList</w:t>
      </w:r>
    </w:p>
    <w:p w:rsidR="00740341" w:rsidRDefault="00740341" w:rsidP="00740341">
      <w:pPr>
        <w:pStyle w:val="a5"/>
        <w:ind w:left="840" w:firstLineChars="0" w:firstLine="420"/>
      </w:pPr>
      <w:r>
        <w:t>——</w:t>
      </w:r>
      <w:r>
        <w:t>列表对象</w:t>
      </w:r>
    </w:p>
    <w:p w:rsidR="004477FF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getInstance()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ind w:left="840" w:firstLineChars="0" w:firstLine="420"/>
      </w:pPr>
      <w:r>
        <w:rPr>
          <w:rFonts w:hint="eastAsia"/>
        </w:rPr>
        <w:t>走过场</w:t>
      </w:r>
      <w:r>
        <w:t>，</w:t>
      </w:r>
      <w:r>
        <w:rPr>
          <w:rFonts w:hint="eastAsia"/>
        </w:rPr>
        <w:t>仅牵出</w:t>
      </w:r>
      <w:r w:rsidRPr="00740341">
        <w:t>getAllData()</w:t>
      </w:r>
      <w:r>
        <w:rPr>
          <w:rFonts w:hint="eastAsia"/>
        </w:rPr>
        <w:t>的</w:t>
      </w:r>
      <w:r>
        <w:t>引用</w:t>
      </w:r>
      <w:r>
        <w:rPr>
          <w:rFonts w:hint="eastAsia"/>
        </w:rPr>
        <w:t>而已</w:t>
      </w:r>
      <w:r>
        <w:t>。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getAllData()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获取</w:t>
      </w:r>
      <w:r>
        <w:t>本地String(json)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t>String(json)</w:t>
      </w:r>
      <w:r>
        <w:rPr>
          <w:rFonts w:hint="eastAsia"/>
        </w:rPr>
        <w:t>转List</w:t>
      </w:r>
    </w:p>
    <w:p w:rsidR="00740341" w:rsidRDefault="00740341" w:rsidP="00740341">
      <w:pPr>
        <w:pStyle w:val="4"/>
      </w:pPr>
      <w:r>
        <w:rPr>
          <w:rFonts w:hint="eastAsia"/>
        </w:rPr>
        <w:t>实现步骤</w:t>
      </w:r>
    </w:p>
    <w:p w:rsidR="0075401A" w:rsidRDefault="0075401A" w:rsidP="0075401A">
      <w:pPr>
        <w:pStyle w:val="5"/>
      </w:pPr>
      <w:r>
        <w:rPr>
          <w:rFonts w:hint="eastAsia"/>
        </w:rPr>
        <w:t>Application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全局</w:t>
      </w:r>
      <w:r>
        <w:t>Context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static </w:t>
      </w:r>
      <w:r w:rsidRPr="0075401A">
        <w:rPr>
          <w:color w:val="221FFF"/>
        </w:rPr>
        <w:t xml:space="preserve">Context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br/>
      </w:r>
      <w:r w:rsidRPr="0075401A">
        <w:rPr>
          <w:b/>
          <w:bCs/>
          <w:color w:val="000080"/>
        </w:rPr>
        <w:t xml:space="preserve">public static </w:t>
      </w:r>
      <w:r w:rsidRPr="0075401A">
        <w:rPr>
          <w:color w:val="221FFF"/>
        </w:rPr>
        <w:t xml:space="preserve">Context </w:t>
      </w:r>
      <w:r w:rsidRPr="0075401A">
        <w:t xml:space="preserve">getContext() </w:t>
      </w:r>
      <w:r w:rsidRPr="0075401A">
        <w:rPr>
          <w:b/>
          <w:bCs/>
          <w:color w:val="FF020C"/>
        </w:rPr>
        <w:t xml:space="preserve">{ </w:t>
      </w:r>
      <w:r w:rsidRPr="0075401A">
        <w:rPr>
          <w:i/>
          <w:color w:val="058011"/>
        </w:rPr>
        <w:t>// Getter()</w:t>
      </w:r>
      <w:r w:rsidRPr="0075401A">
        <w:rPr>
          <w:rFonts w:hAnsi="宋体" w:hint="eastAsia"/>
          <w:i/>
          <w:color w:val="058011"/>
        </w:rPr>
        <w:t>方法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 xml:space="preserve">return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rPr>
          <w:b/>
          <w:bCs/>
          <w:color w:val="FF020C"/>
        </w:rPr>
        <w:t>}</w:t>
      </w:r>
      <w:r w:rsidRPr="0075401A">
        <w:rPr>
          <w:b/>
          <w:bCs/>
          <w:color w:val="FF020C"/>
        </w:rPr>
        <w:br/>
      </w:r>
      <w:r w:rsidRPr="0075401A">
        <w:rPr>
          <w:b/>
          <w:bCs/>
          <w:color w:val="FF020C"/>
        </w:rPr>
        <w:br/>
      </w:r>
      <w:r w:rsidRPr="0075401A">
        <w:rPr>
          <w:color w:val="808000"/>
        </w:rPr>
        <w:t>@Override</w:t>
      </w:r>
      <w:r w:rsidRPr="0075401A">
        <w:rPr>
          <w:color w:val="808000"/>
        </w:rPr>
        <w:br/>
      </w:r>
      <w:r w:rsidRPr="0075401A">
        <w:rPr>
          <w:b/>
          <w:bCs/>
          <w:color w:val="000080"/>
        </w:rPr>
        <w:t xml:space="preserve">public void </w:t>
      </w:r>
      <w:r w:rsidRPr="0075401A">
        <w:t xml:space="preserve">onCreate() </w:t>
      </w:r>
      <w:r w:rsidRPr="0075401A">
        <w:rPr>
          <w:b/>
          <w:bCs/>
          <w:color w:val="FF020C"/>
        </w:rPr>
        <w:t>{</w:t>
      </w:r>
      <w:r w:rsidRPr="0075401A">
        <w:rPr>
          <w:b/>
          <w:bCs/>
          <w:color w:val="FF020C"/>
        </w:rPr>
        <w:br/>
        <w:t xml:space="preserve">    </w:t>
      </w:r>
      <w:r w:rsidRPr="0075401A">
        <w:rPr>
          <w:b/>
          <w:bCs/>
          <w:color w:val="000080"/>
        </w:rPr>
        <w:t>super</w:t>
      </w:r>
      <w:r w:rsidRPr="0075401A">
        <w:t>.onCreate();</w:t>
      </w:r>
      <w:r w:rsidRPr="0075401A">
        <w:br/>
      </w:r>
      <w:r w:rsidRPr="0075401A">
        <w:br/>
        <w:t xml:space="preserve">    </w:t>
      </w:r>
      <w:r w:rsidRPr="0075401A">
        <w:rPr>
          <w:i/>
          <w:color w:val="660E7A"/>
        </w:rPr>
        <w:t>context</w:t>
      </w:r>
      <w:r w:rsidRPr="0075401A">
        <w:t>=getApplicationContext();</w:t>
      </w:r>
      <w:r>
        <w:tab/>
        <w:t>// this</w:t>
      </w:r>
      <w:r>
        <w:rPr>
          <w:rFonts w:hint="eastAsia"/>
        </w:rPr>
        <w:t>也行</w:t>
      </w:r>
      <w:r w:rsidRPr="0075401A">
        <w:br/>
      </w:r>
      <w:r w:rsidRPr="0075401A">
        <w:br/>
        <w:t xml:space="preserve">    initOKHttpClient();</w:t>
      </w:r>
      <w:r w:rsidRPr="0075401A">
        <w:br/>
      </w:r>
      <w:r w:rsidRPr="0075401A">
        <w:rPr>
          <w:b/>
          <w:bCs/>
          <w:color w:val="FF020C"/>
        </w:rPr>
        <w:t>}</w:t>
      </w:r>
    </w:p>
    <w:p w:rsidR="00740341" w:rsidRDefault="00740341" w:rsidP="00740341">
      <w:pPr>
        <w:pStyle w:val="5"/>
      </w:pPr>
      <w:r>
        <w:rPr>
          <w:rFonts w:hint="eastAsia"/>
        </w:rPr>
        <w:lastRenderedPageBreak/>
        <w:t>建立</w:t>
      </w:r>
      <w:r>
        <w:t>购物车</w:t>
      </w:r>
      <w:r w:rsidR="00143794">
        <w:t>u</w:t>
      </w:r>
      <w:r w:rsidR="00143794">
        <w:rPr>
          <w:rFonts w:hint="eastAsia"/>
        </w:rPr>
        <w:t>tils</w:t>
      </w:r>
      <w:r w:rsidR="00143794">
        <w:rPr>
          <w:rFonts w:hint="eastAsia"/>
        </w:rPr>
        <w:t>类</w:t>
      </w:r>
    </w:p>
    <w:p w:rsidR="00143794" w:rsidRDefault="00143794" w:rsidP="00143794">
      <w:pPr>
        <w:pStyle w:val="ab"/>
      </w:pPr>
      <w:r>
        <w:rPr>
          <w:noProof/>
        </w:rPr>
        <w:drawing>
          <wp:inline distT="0" distB="0" distL="0" distR="0" wp14:anchorId="40FC4D29" wp14:editId="5F439A4C">
            <wp:extent cx="2581200" cy="824400"/>
            <wp:effectExtent l="19050" t="19050" r="10160" b="139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8244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43794" w:rsidRDefault="00143794" w:rsidP="00143794">
      <w:pPr>
        <w:pStyle w:val="5"/>
      </w:pPr>
      <w:r>
        <w:rPr>
          <w:rFonts w:hint="eastAsia"/>
        </w:rPr>
        <w:t>定义</w:t>
      </w:r>
      <w:r>
        <w:t>自身类对象</w:t>
      </w:r>
      <w:r w:rsidR="0075401A">
        <w:rPr>
          <w:rFonts w:hint="eastAsia"/>
        </w:rPr>
        <w:t>(</w:t>
      </w:r>
      <w:r w:rsidR="0075401A">
        <w:rPr>
          <w:rFonts w:hint="eastAsia"/>
        </w:rPr>
        <w:t>单例模式</w:t>
      </w:r>
      <w:r w:rsidR="0075401A">
        <w:rPr>
          <w:rFonts w:hint="eastAsia"/>
        </w:rPr>
        <w:t>)</w:t>
      </w:r>
    </w:p>
    <w:p w:rsidR="00143794" w:rsidRPr="00143794" w:rsidRDefault="00143794" w:rsidP="00143794">
      <w:pPr>
        <w:pStyle w:val="af8"/>
        <w:rPr>
          <w:color w:val="000000"/>
        </w:rPr>
      </w:pPr>
      <w:r w:rsidRPr="00143794">
        <w:rPr>
          <w:b/>
          <w:bCs/>
        </w:rPr>
        <w:t xml:space="preserve">private static </w:t>
      </w:r>
      <w:r w:rsidRPr="00143794">
        <w:rPr>
          <w:color w:val="221FFF"/>
        </w:rPr>
        <w:t xml:space="preserve">CartStorge </w:t>
      </w:r>
      <w:r w:rsidRPr="00143794">
        <w:rPr>
          <w:i/>
          <w:color w:val="660E7A"/>
        </w:rPr>
        <w:t>instance</w:t>
      </w:r>
      <w:r w:rsidRPr="00143794">
        <w:rPr>
          <w:color w:val="000000"/>
        </w:rPr>
        <w:t>;</w:t>
      </w:r>
    </w:p>
    <w:p w:rsidR="00143794" w:rsidRDefault="00143794" w:rsidP="00143794">
      <w:pPr>
        <w:pStyle w:val="5"/>
      </w:pPr>
      <w:r>
        <w:rPr>
          <w:rFonts w:hint="eastAsia"/>
        </w:rPr>
        <w:t>得到该</w:t>
      </w:r>
      <w:r>
        <w:t>类的实例</w:t>
      </w:r>
    </w:p>
    <w:p w:rsidR="00143794" w:rsidRPr="00143794" w:rsidRDefault="00143794" w:rsidP="00143794">
      <w:pPr>
        <w:pStyle w:val="af8"/>
      </w:pPr>
      <w:r w:rsidRPr="00143794">
        <w:rPr>
          <w:b/>
          <w:bCs/>
          <w:color w:val="000080"/>
        </w:rPr>
        <w:t xml:space="preserve">public static </w:t>
      </w:r>
      <w:r w:rsidRPr="00143794">
        <w:rPr>
          <w:color w:val="221FFF"/>
        </w:rPr>
        <w:t xml:space="preserve">CartStorge </w:t>
      </w:r>
      <w:r w:rsidRPr="00143794">
        <w:t xml:space="preserve">getInstance() </w:t>
      </w:r>
      <w:r w:rsidRPr="00143794">
        <w:rPr>
          <w:b/>
          <w:bCs/>
          <w:color w:val="FF020C"/>
        </w:rPr>
        <w:t xml:space="preserve">{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静态方法，外部直调</w:t>
      </w:r>
      <w:r w:rsidRPr="00143794">
        <w:rPr>
          <w:rFonts w:hAnsi="宋体" w:hint="eastAsia"/>
          <w:i/>
          <w:color w:val="058011"/>
        </w:rPr>
        <w:br/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000080"/>
        </w:rPr>
        <w:t xml:space="preserve">if </w:t>
      </w:r>
      <w:r w:rsidRPr="00143794">
        <w:t>(</w:t>
      </w:r>
      <w:r w:rsidRPr="00143794">
        <w:rPr>
          <w:i/>
          <w:color w:val="660E7A"/>
        </w:rPr>
        <w:t xml:space="preserve">instance </w:t>
      </w:r>
      <w:r w:rsidRPr="00143794">
        <w:t xml:space="preserve">== </w:t>
      </w:r>
      <w:r w:rsidRPr="00143794">
        <w:rPr>
          <w:b/>
          <w:bCs/>
          <w:color w:val="000080"/>
        </w:rPr>
        <w:t>null</w:t>
      </w:r>
      <w:r w:rsidRPr="00143794">
        <w:t xml:space="preserve">) </w:t>
      </w:r>
      <w:r w:rsidRPr="00143794">
        <w:rPr>
          <w:b/>
          <w:bCs/>
          <w:color w:val="FF020C"/>
        </w:rPr>
        <w:t>{</w:t>
      </w:r>
      <w:r w:rsidRPr="00143794">
        <w:rPr>
          <w:b/>
          <w:bCs/>
          <w:color w:val="FF020C"/>
        </w:rPr>
        <w:br/>
        <w:t xml:space="preserve">        </w:t>
      </w:r>
      <w:r w:rsidRPr="00143794">
        <w:rPr>
          <w:i/>
          <w:color w:val="660E7A"/>
        </w:rPr>
        <w:t xml:space="preserve">instance </w:t>
      </w:r>
      <w:r w:rsidRPr="00143794">
        <w:t xml:space="preserve">= </w:t>
      </w:r>
      <w:r w:rsidRPr="00143794">
        <w:rPr>
          <w:b/>
          <w:bCs/>
          <w:color w:val="000080"/>
        </w:rPr>
        <w:t xml:space="preserve">new </w:t>
      </w:r>
      <w:r w:rsidRPr="00143794">
        <w:t>CartStorge(</w:t>
      </w:r>
      <w:r w:rsidRPr="00143794">
        <w:rPr>
          <w:color w:val="221FFF"/>
        </w:rPr>
        <w:t>MyApplication</w:t>
      </w:r>
      <w:r w:rsidRPr="00143794">
        <w:t>.</w:t>
      </w:r>
      <w:r w:rsidRPr="00143794">
        <w:rPr>
          <w:color w:val="221FFF"/>
        </w:rPr>
        <w:t>getContext</w:t>
      </w:r>
      <w:r w:rsidRPr="00143794">
        <w:t xml:space="preserve">()); 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执行构造器，得到全局上下文</w:t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FF020C"/>
        </w:rPr>
        <w:t>}</w:t>
      </w:r>
      <w:r w:rsidRPr="00143794">
        <w:rPr>
          <w:b/>
          <w:bCs/>
          <w:color w:val="FF020C"/>
        </w:rPr>
        <w:br/>
      </w:r>
      <w:r w:rsidRPr="00143794">
        <w:rPr>
          <w:b/>
          <w:bCs/>
          <w:color w:val="FF020C"/>
        </w:rPr>
        <w:br/>
        <w:t xml:space="preserve">    </w:t>
      </w:r>
      <w:r w:rsidRPr="00143794">
        <w:rPr>
          <w:b/>
          <w:bCs/>
          <w:color w:val="000080"/>
        </w:rPr>
        <w:t xml:space="preserve">return </w:t>
      </w:r>
      <w:r w:rsidRPr="00143794">
        <w:rPr>
          <w:i/>
          <w:color w:val="660E7A"/>
        </w:rPr>
        <w:t>instance</w:t>
      </w:r>
      <w:r w:rsidRPr="00143794">
        <w:t>;</w:t>
      </w:r>
      <w:r w:rsidRPr="00143794">
        <w:br/>
      </w:r>
      <w:r w:rsidRPr="00143794">
        <w:rPr>
          <w:b/>
          <w:bCs/>
          <w:color w:val="FF020C"/>
        </w:rPr>
        <w:t>}</w:t>
      </w:r>
    </w:p>
    <w:p w:rsidR="0075401A" w:rsidRDefault="0075401A" w:rsidP="0075401A">
      <w:pPr>
        <w:pStyle w:val="5"/>
      </w:pPr>
      <w:r>
        <w:rPr>
          <w:rFonts w:hint="eastAsia"/>
        </w:rPr>
        <w:t>构造器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</w:t>
      </w:r>
      <w:r w:rsidRPr="0075401A">
        <w:rPr>
          <w:color w:val="221FFF"/>
        </w:rPr>
        <w:t>CartStorge</w:t>
      </w:r>
      <w:r w:rsidRPr="0075401A">
        <w:t>(</w:t>
      </w:r>
      <w:r w:rsidRPr="0075401A">
        <w:rPr>
          <w:color w:val="221FFF"/>
        </w:rPr>
        <w:t xml:space="preserve">Context </w:t>
      </w:r>
      <w:r w:rsidRPr="0075401A">
        <w:t xml:space="preserve">context) </w:t>
      </w:r>
      <w:r w:rsidRPr="0075401A">
        <w:rPr>
          <w:b/>
          <w:bCs/>
          <w:color w:val="FF020C"/>
        </w:rPr>
        <w:t xml:space="preserve">{       </w:t>
      </w:r>
      <w:r w:rsidR="0090447D">
        <w:rPr>
          <w:b/>
          <w:bCs/>
          <w:color w:val="FF020C"/>
        </w:rPr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让构造器为</w:t>
      </w:r>
      <w:r w:rsidRPr="0075401A">
        <w:rPr>
          <w:i/>
          <w:color w:val="058011"/>
        </w:rPr>
        <w:t>private</w:t>
      </w:r>
      <w:r w:rsidRPr="0075401A">
        <w:rPr>
          <w:rFonts w:hAnsi="宋体" w:hint="eastAsia"/>
          <w:i/>
          <w:color w:val="058011"/>
        </w:rPr>
        <w:t>，这样该类就不会被实例化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>this</w:t>
      </w:r>
      <w:r w:rsidRPr="0075401A">
        <w:t>.</w:t>
      </w:r>
      <w:r w:rsidRPr="0075401A">
        <w:rPr>
          <w:b/>
          <w:bCs/>
          <w:color w:val="660E7A"/>
        </w:rPr>
        <w:t>context</w:t>
      </w:r>
      <w:r w:rsidRPr="0075401A">
        <w:t xml:space="preserve">=context;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接收全局上下文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660E7A"/>
        </w:rPr>
        <w:t xml:space="preserve">sparseArray </w:t>
      </w:r>
      <w:r w:rsidRPr="0075401A">
        <w:t xml:space="preserve">= </w:t>
      </w:r>
      <w:r w:rsidRPr="0075401A">
        <w:rPr>
          <w:b/>
          <w:bCs/>
          <w:color w:val="000080"/>
        </w:rPr>
        <w:t xml:space="preserve">new </w:t>
      </w:r>
      <w:r w:rsidRPr="0075401A">
        <w:t xml:space="preserve">SparseArray&lt;&gt;();      </w:t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视频中为</w:t>
      </w:r>
      <w:r w:rsidRPr="0075401A">
        <w:rPr>
          <w:i/>
          <w:color w:val="058011"/>
        </w:rPr>
        <w:t>sparseArray = new SparseArray&lt;&gt;(100);</w:t>
      </w:r>
      <w:r w:rsidRPr="0075401A">
        <w:rPr>
          <w:i/>
          <w:color w:val="058011"/>
        </w:rPr>
        <w:br/>
        <w:t xml:space="preserve">    </w:t>
      </w:r>
      <w:r w:rsidRPr="0075401A">
        <w:t xml:space="preserve">listToSparseArray(); 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="0090447D">
        <w:rPr>
          <w:i/>
          <w:color w:val="058011"/>
        </w:rPr>
        <w:t>(</w:t>
      </w:r>
      <w:r w:rsidR="0090447D">
        <w:rPr>
          <w:rFonts w:hint="eastAsia"/>
          <w:i/>
          <w:color w:val="058011"/>
        </w:rPr>
        <w:t>本地转列表</w:t>
      </w:r>
      <w:r w:rsidR="0090447D">
        <w:rPr>
          <w:i/>
          <w:color w:val="058011"/>
        </w:rPr>
        <w:t>)</w:t>
      </w:r>
      <w:r w:rsidR="0090447D">
        <w:rPr>
          <w:rFonts w:hint="eastAsia"/>
          <w:i/>
          <w:color w:val="058011"/>
        </w:rPr>
        <w:t>，</w:t>
      </w:r>
      <w:r w:rsidRPr="0075401A">
        <w:rPr>
          <w:rFonts w:hAnsi="宋体" w:hint="eastAsia"/>
          <w:i/>
          <w:color w:val="058011"/>
        </w:rPr>
        <w:t>列表转内存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b/>
          <w:bCs/>
          <w:color w:val="FF020C"/>
        </w:rPr>
        <w:t>}</w:t>
      </w:r>
    </w:p>
    <w:p w:rsidR="0075401A" w:rsidRDefault="0090447D" w:rsidP="0090447D">
      <w:pPr>
        <w:pStyle w:val="5"/>
      </w:pPr>
      <w:r w:rsidRPr="0090447D">
        <w:t>listToSparseArray()</w:t>
      </w:r>
    </w:p>
    <w:p w:rsidR="0090447D" w:rsidRPr="0090447D" w:rsidRDefault="0090447D" w:rsidP="0090447D">
      <w:pPr>
        <w:pStyle w:val="af8"/>
        <w:rPr>
          <w:color w:val="000000"/>
        </w:rPr>
      </w:pPr>
      <w:r w:rsidRPr="0090447D">
        <w:rPr>
          <w:b/>
          <w:bCs/>
          <w:color w:val="000080"/>
        </w:rPr>
        <w:t xml:space="preserve">private void </w:t>
      </w:r>
      <w:r w:rsidRPr="0090447D">
        <w:rPr>
          <w:color w:val="000000"/>
        </w:rPr>
        <w:t xml:space="preserve">listToSparseArray() </w:t>
      </w:r>
      <w:r w:rsidRPr="0090447D">
        <w:rPr>
          <w:b/>
          <w:bCs/>
          <w:color w:val="FF020C"/>
        </w:rPr>
        <w:t xml:space="preserve">{  </w:t>
      </w:r>
      <w:r w:rsidRPr="0090447D">
        <w:t xml:space="preserve">// </w:t>
      </w:r>
      <w:r w:rsidRPr="0090447D">
        <w:rPr>
          <w:rFonts w:hAnsi="宋体" w:hint="eastAsia"/>
        </w:rPr>
        <w:t>列表转内存</w:t>
      </w:r>
      <w:r w:rsidRPr="0090447D">
        <w:rPr>
          <w:rFonts w:hAnsi="宋体" w:hint="eastAsia"/>
        </w:rPr>
        <w:br/>
        <w:t xml:space="preserve">    </w:t>
      </w:r>
      <w:r w:rsidRPr="0090447D">
        <w:t xml:space="preserve">// 1 </w:t>
      </w:r>
      <w:r w:rsidRPr="0090447D">
        <w:rPr>
          <w:rFonts w:hAnsi="宋体" w:hint="eastAsia"/>
        </w:rPr>
        <w:t>读</w:t>
      </w:r>
      <w:r w:rsidRPr="0090447D">
        <w:t>-----------------</w:t>
      </w:r>
      <w:r w:rsidRPr="0090447D">
        <w:rPr>
          <w:rFonts w:hAnsi="宋体" w:hint="eastAsia"/>
        </w:rPr>
        <w:t>读取商品列表</w:t>
      </w:r>
      <w:r w:rsidRPr="0090447D">
        <w:t>(</w:t>
      </w:r>
      <w:r w:rsidRPr="0090447D">
        <w:rPr>
          <w:rFonts w:hAnsi="宋体" w:hint="eastAsia"/>
        </w:rPr>
        <w:t>所有商品信息</w:t>
      </w:r>
      <w:r w:rsidRPr="0090447D">
        <w:t>)</w:t>
      </w:r>
      <w:r w:rsidRPr="0090447D">
        <w:br/>
        <w:t xml:space="preserve">    </w:t>
      </w:r>
      <w:r w:rsidRPr="0090447D">
        <w:rPr>
          <w:color w:val="000000"/>
        </w:rPr>
        <w:t>List&lt;</w:t>
      </w:r>
      <w:r w:rsidRPr="0090447D">
        <w:rPr>
          <w:color w:val="221FFF"/>
        </w:rPr>
        <w:t>GoodsBean</w:t>
      </w:r>
      <w:r w:rsidRPr="0090447D">
        <w:rPr>
          <w:color w:val="000000"/>
        </w:rPr>
        <w:t xml:space="preserve">&gt; </w:t>
      </w:r>
      <w:r w:rsidRPr="0090447D">
        <w:rPr>
          <w:color w:val="221FFF"/>
        </w:rPr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color w:val="FF0000"/>
        </w:rPr>
        <w:t>getAllData()</w:t>
      </w:r>
      <w:r w:rsidRPr="0090447D">
        <w:rPr>
          <w:color w:val="000000"/>
        </w:rPr>
        <w:t xml:space="preserve">; </w:t>
      </w:r>
      <w:r w:rsidRPr="0090447D">
        <w:t>// (</w:t>
      </w:r>
      <w:r w:rsidRPr="0090447D">
        <w:rPr>
          <w:rFonts w:hAnsi="宋体" w:hint="eastAsia"/>
        </w:rPr>
        <w:t>列表</w:t>
      </w:r>
      <w:r w:rsidRPr="0090447D">
        <w:t>&lt;--</w:t>
      </w:r>
      <w:r>
        <w:rPr>
          <w:rFonts w:hAnsi="宋体" w:hint="eastAsia"/>
        </w:rPr>
        <w:t>S</w:t>
      </w:r>
      <w:r>
        <w:rPr>
          <w:rFonts w:hAnsi="宋体"/>
        </w:rPr>
        <w:t>tring</w:t>
      </w:r>
      <w:r w:rsidRPr="0090447D">
        <w:t>)</w:t>
      </w:r>
      <w:r w:rsidRPr="0090447D">
        <w:br/>
      </w:r>
      <w:r w:rsidRPr="0090447D">
        <w:br/>
        <w:t xml:space="preserve">    // 2 </w:t>
      </w:r>
      <w:r w:rsidRPr="0090447D">
        <w:rPr>
          <w:rFonts w:hAnsi="宋体" w:hint="eastAsia"/>
        </w:rPr>
        <w:t>存</w:t>
      </w:r>
      <w:r w:rsidRPr="0090447D">
        <w:t>-----------------</w:t>
      </w:r>
      <w:r w:rsidRPr="0090447D">
        <w:rPr>
          <w:rFonts w:hAnsi="宋体" w:hint="eastAsia"/>
        </w:rPr>
        <w:t>将列表保存到</w:t>
      </w:r>
      <w:r w:rsidRPr="0090447D">
        <w:t>SparseArray</w:t>
      </w:r>
      <w:r w:rsidRPr="0090447D">
        <w:rPr>
          <w:rFonts w:hAnsi="宋体" w:hint="eastAsia"/>
        </w:rPr>
        <w:t>内存</w:t>
      </w:r>
      <w:r w:rsidRPr="0090447D">
        <w:t xml:space="preserve">  (</w:t>
      </w:r>
      <w:r w:rsidRPr="0090447D">
        <w:rPr>
          <w:rFonts w:hAnsi="宋体" w:hint="eastAsia"/>
        </w:rPr>
        <w:t>内存</w:t>
      </w:r>
      <w:r w:rsidRPr="0090447D">
        <w:t>&lt;--</w:t>
      </w:r>
      <w:r w:rsidRPr="0090447D">
        <w:rPr>
          <w:rFonts w:hAnsi="宋体" w:hint="eastAsia"/>
        </w:rPr>
        <w:t>列表</w:t>
      </w:r>
      <w:r w:rsidRPr="0090447D">
        <w:t>)</w:t>
      </w:r>
      <w:r w:rsidRPr="0090447D">
        <w:br/>
        <w:t xml:space="preserve">    </w:t>
      </w:r>
      <w:r w:rsidRPr="0090447D">
        <w:rPr>
          <w:b/>
          <w:bCs/>
          <w:color w:val="000080"/>
        </w:rPr>
        <w:t xml:space="preserve">for </w:t>
      </w:r>
      <w:r w:rsidRPr="0090447D">
        <w:rPr>
          <w:color w:val="000000"/>
        </w:rPr>
        <w:t>(</w:t>
      </w:r>
      <w:r w:rsidRPr="0090447D">
        <w:rPr>
          <w:b/>
          <w:bCs/>
          <w:color w:val="000080"/>
        </w:rPr>
        <w:t xml:space="preserve">int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= </w:t>
      </w:r>
      <w:r w:rsidRPr="0090447D">
        <w:rPr>
          <w:color w:val="0000FF"/>
        </w:rPr>
        <w:t>0</w:t>
      </w:r>
      <w:r w:rsidRPr="0090447D">
        <w:rPr>
          <w:color w:val="000000"/>
        </w:rPr>
        <w:t xml:space="preserve">;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&lt;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 xml:space="preserve">.size(); 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++)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  <w:t xml:space="preserve">        </w:t>
      </w:r>
      <w:r w:rsidRPr="0090447D">
        <w:rPr>
          <w:color w:val="221FFF"/>
        </w:rPr>
        <w:t xml:space="preserve">GoodsBean goodsBean </w:t>
      </w:r>
      <w:r w:rsidRPr="0090447D">
        <w:rPr>
          <w:color w:val="000000"/>
        </w:rPr>
        <w:t xml:space="preserve">=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>.get(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); </w:t>
      </w:r>
      <w:r w:rsidRPr="0090447D">
        <w:t xml:space="preserve">// </w:t>
      </w:r>
      <w:r w:rsidRPr="0090447D">
        <w:rPr>
          <w:rFonts w:hAnsi="宋体" w:hint="eastAsia"/>
        </w:rPr>
        <w:t>取列表中的每一项的位置</w:t>
      </w:r>
      <w:r w:rsidRPr="0090447D">
        <w:rPr>
          <w:rFonts w:hAnsi="宋体" w:hint="eastAsia"/>
        </w:rPr>
        <w:br/>
        <w:t xml:space="preserve">        </w:t>
      </w:r>
      <w:r w:rsidRPr="0090447D">
        <w:rPr>
          <w:b/>
          <w:bCs/>
          <w:color w:val="660E7A"/>
        </w:rPr>
        <w:t>sparseArray</w:t>
      </w:r>
      <w:r w:rsidRPr="0090447D">
        <w:rPr>
          <w:color w:val="000000"/>
        </w:rPr>
        <w:t>.put(</w:t>
      </w:r>
      <w:r w:rsidRPr="0090447D">
        <w:rPr>
          <w:color w:val="221FFF"/>
        </w:rPr>
        <w:t>Integer</w:t>
      </w:r>
      <w:r w:rsidRPr="0090447D">
        <w:rPr>
          <w:color w:val="000000"/>
        </w:rPr>
        <w:t>.</w:t>
      </w:r>
      <w:r w:rsidRPr="0090447D">
        <w:rPr>
          <w:color w:val="221FFF"/>
        </w:rPr>
        <w:t>parseInt</w:t>
      </w:r>
      <w:r w:rsidRPr="0090447D">
        <w:rPr>
          <w:color w:val="000000"/>
        </w:rPr>
        <w:t>(</w:t>
      </w:r>
      <w:r w:rsidRPr="0090447D">
        <w:rPr>
          <w:color w:val="221FFF"/>
        </w:rPr>
        <w:t>goodsBean</w:t>
      </w:r>
      <w:r w:rsidRPr="0090447D">
        <w:rPr>
          <w:color w:val="000000"/>
        </w:rPr>
        <w:t>.getProduct_id()),</w:t>
      </w:r>
      <w:r w:rsidRPr="0090447D">
        <w:rPr>
          <w:color w:val="221FFF"/>
        </w:rPr>
        <w:t>goodsBean</w:t>
      </w:r>
      <w:r w:rsidRPr="0090447D">
        <w:rPr>
          <w:color w:val="000000"/>
        </w:rPr>
        <w:t>);</w:t>
      </w:r>
      <w:r w:rsidRPr="0090447D">
        <w:t xml:space="preserve">// </w:t>
      </w:r>
      <w:r w:rsidRPr="0090447D">
        <w:rPr>
          <w:rFonts w:hAnsi="宋体" w:hint="eastAsia"/>
        </w:rPr>
        <w:t>将产品</w:t>
      </w:r>
      <w:r w:rsidRPr="0090447D">
        <w:t>Id</w:t>
      </w:r>
      <w:r w:rsidRPr="0090447D">
        <w:rPr>
          <w:rFonts w:hAnsi="宋体" w:hint="eastAsia"/>
        </w:rPr>
        <w:t>放入内存</w:t>
      </w:r>
      <w:r w:rsidRPr="0090447D">
        <w:rPr>
          <w:rFonts w:hAnsi="宋体" w:hint="eastAsia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  <w:t>}</w:t>
      </w:r>
    </w:p>
    <w:p w:rsidR="0090447D" w:rsidRDefault="0090447D" w:rsidP="0090447D">
      <w:pPr>
        <w:pStyle w:val="5"/>
      </w:pPr>
      <w:r w:rsidRPr="0090447D">
        <w:t>getAllData()</w:t>
      </w:r>
    </w:p>
    <w:p w:rsidR="0090447D" w:rsidRDefault="0090447D" w:rsidP="0090447D">
      <w:pPr>
        <w:pStyle w:val="af8"/>
        <w:rPr>
          <w:b/>
          <w:bCs/>
          <w:color w:val="FF020C"/>
        </w:rPr>
      </w:pPr>
      <w:r w:rsidRPr="0090447D">
        <w:rPr>
          <w:b/>
          <w:bCs/>
          <w:color w:val="000080"/>
        </w:rPr>
        <w:t xml:space="preserve">public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getAllData()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i/>
          <w:color w:val="058011"/>
        </w:rPr>
        <w:t xml:space="preserve">// 1 </w:t>
      </w:r>
      <w:r w:rsidRPr="0090447D">
        <w:rPr>
          <w:rFonts w:hAnsi="宋体" w:hint="eastAsia"/>
          <w:i/>
          <w:color w:val="058011"/>
        </w:rPr>
        <w:t>获取本地</w:t>
      </w:r>
      <w:r w:rsidRPr="0090447D">
        <w:rPr>
          <w:i/>
          <w:color w:val="058011"/>
        </w:rPr>
        <w:t>String</w:t>
      </w:r>
      <w:r w:rsidRPr="0090447D">
        <w:rPr>
          <w:i/>
          <w:color w:val="058011"/>
        </w:rPr>
        <w:br/>
        <w:t xml:space="preserve">    </w:t>
      </w:r>
      <w:r w:rsidRPr="0090447D">
        <w:t xml:space="preserve">String json </w:t>
      </w:r>
      <w:r w:rsidRPr="0090447D">
        <w:rPr>
          <w:color w:val="000000"/>
        </w:rPr>
        <w:t xml:space="preserve">= </w:t>
      </w:r>
      <w:r w:rsidRPr="0090447D">
        <w:t>CacheUtils</w:t>
      </w:r>
      <w:r w:rsidRPr="0090447D">
        <w:rPr>
          <w:color w:val="000000"/>
        </w:rPr>
        <w:t>.</w:t>
      </w:r>
      <w:r w:rsidRPr="0090447D">
        <w:t>getString</w:t>
      </w:r>
      <w:r w:rsidRPr="0090447D">
        <w:rPr>
          <w:color w:val="000000"/>
        </w:rPr>
        <w:t>(</w:t>
      </w:r>
      <w:r w:rsidRPr="0090447D">
        <w:rPr>
          <w:b/>
          <w:bCs/>
          <w:color w:val="660E7A"/>
        </w:rPr>
        <w:t>context</w:t>
      </w:r>
      <w:r w:rsidRPr="0090447D">
        <w:rPr>
          <w:color w:val="000000"/>
        </w:rPr>
        <w:t>,</w:t>
      </w:r>
      <w:r w:rsidRPr="0090447D">
        <w:rPr>
          <w:b/>
          <w:bCs/>
          <w:i/>
          <w:color w:val="660E7A"/>
        </w:rPr>
        <w:t>JSON_CART</w:t>
      </w:r>
      <w:r w:rsidRPr="0090447D">
        <w:rPr>
          <w:color w:val="000000"/>
        </w:rPr>
        <w:t xml:space="preserve">); 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本地数据在</w:t>
      </w:r>
      <w:r w:rsidRPr="0090447D">
        <w:rPr>
          <w:i/>
          <w:color w:val="058011"/>
        </w:rPr>
        <w:t>Share</w:t>
      </w:r>
      <w:r w:rsidRPr="0090447D">
        <w:rPr>
          <w:rFonts w:hAnsi="宋体" w:hint="eastAsia"/>
          <w:i/>
          <w:color w:val="058011"/>
        </w:rPr>
        <w:t>持久化对象中存着的</w:t>
      </w:r>
      <w:r w:rsidRPr="0090447D">
        <w:rPr>
          <w:rFonts w:hAnsi="宋体" w:hint="eastAsia"/>
          <w:i/>
          <w:color w:val="058011"/>
        </w:rPr>
        <w:br/>
      </w:r>
      <w:r w:rsidRPr="0090447D">
        <w:rPr>
          <w:rFonts w:hAnsi="宋体" w:hint="eastAsia"/>
          <w:i/>
          <w:color w:val="058011"/>
        </w:rPr>
        <w:br/>
        <w:t xml:space="preserve">    </w:t>
      </w:r>
      <w:r w:rsidRPr="0090447D">
        <w:rPr>
          <w:i/>
          <w:color w:val="058011"/>
        </w:rPr>
        <w:t>// 2 String</w:t>
      </w:r>
      <w:r w:rsidRPr="0090447D">
        <w:rPr>
          <w:rFonts w:hAnsi="宋体" w:hint="eastAsia"/>
          <w:i/>
          <w:color w:val="058011"/>
        </w:rPr>
        <w:t>转化为</w:t>
      </w:r>
      <w:r w:rsidRPr="0090447D">
        <w:rPr>
          <w:i/>
          <w:color w:val="058011"/>
        </w:rPr>
        <w:t>List</w:t>
      </w:r>
      <w:r w:rsidRPr="0090447D">
        <w:rPr>
          <w:i/>
          <w:color w:val="058011"/>
        </w:rPr>
        <w:br/>
        <w:t xml:space="preserve">   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ArrayList&lt;&gt;();</w:t>
      </w:r>
      <w:r w:rsidRPr="0090447D">
        <w:rPr>
          <w:color w:val="000000"/>
        </w:rPr>
        <w:br/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000080"/>
        </w:rPr>
        <w:t xml:space="preserve">if </w:t>
      </w:r>
      <w:r w:rsidRPr="0090447D">
        <w:rPr>
          <w:color w:val="000000"/>
        </w:rPr>
        <w:t>(!</w:t>
      </w:r>
      <w:r w:rsidRPr="0090447D">
        <w:t>TextUtils</w:t>
      </w:r>
      <w:r w:rsidRPr="0090447D">
        <w:rPr>
          <w:color w:val="000000"/>
        </w:rPr>
        <w:t>.</w:t>
      </w:r>
      <w:r w:rsidRPr="0090447D">
        <w:t>isEmpty</w:t>
      </w:r>
      <w:r w:rsidRPr="0090447D">
        <w:rPr>
          <w:color w:val="000000"/>
        </w:rPr>
        <w:t>(</w:t>
      </w:r>
      <w:r w:rsidRPr="0090447D">
        <w:t>json</w:t>
      </w:r>
      <w:r w:rsidRPr="0090447D">
        <w:rPr>
          <w:color w:val="000000"/>
        </w:rPr>
        <w:t xml:space="preserve">)) </w:t>
      </w:r>
      <w:r w:rsidRPr="0090447D">
        <w:rPr>
          <w:b/>
          <w:bCs/>
          <w:color w:val="FF020C"/>
        </w:rPr>
        <w:t xml:space="preserve">{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不为空才能解析</w:t>
      </w:r>
      <w:r w:rsidRPr="0090447D">
        <w:rPr>
          <w:i/>
          <w:color w:val="058011"/>
        </w:rPr>
        <w:t>(</w:t>
      </w:r>
      <w:r w:rsidRPr="0090447D">
        <w:rPr>
          <w:rFonts w:hAnsi="宋体" w:hint="eastAsia"/>
          <w:i/>
          <w:color w:val="058011"/>
        </w:rPr>
        <w:t>不然就报空指针异常崩溃</w:t>
      </w:r>
      <w:r w:rsidRPr="0090447D">
        <w:rPr>
          <w:i/>
          <w:color w:val="058011"/>
        </w:rPr>
        <w:t>)</w:t>
      </w:r>
      <w:r w:rsidRPr="0090447D">
        <w:rPr>
          <w:i/>
          <w:color w:val="058011"/>
        </w:rPr>
        <w:br/>
        <w:t xml:space="preserve">       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Gson().fromJson(</w:t>
      </w:r>
      <w:r w:rsidRPr="0090447D">
        <w:t>json</w:t>
      </w:r>
      <w:r w:rsidRPr="0090447D">
        <w:rPr>
          <w:color w:val="000000"/>
        </w:rPr>
        <w:t xml:space="preserve">,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TypeToken&lt;List&lt;</w:t>
      </w:r>
      <w:r w:rsidRPr="0090447D">
        <w:t>GoodsBean</w:t>
      </w:r>
      <w:r w:rsidRPr="0090447D">
        <w:rPr>
          <w:color w:val="000000"/>
        </w:rPr>
        <w:t>&gt;&gt;()</w:t>
      </w:r>
      <w:r w:rsidRPr="0090447D">
        <w:rPr>
          <w:b/>
          <w:bCs/>
          <w:color w:val="FF020C"/>
        </w:rPr>
        <w:t>{}</w:t>
      </w:r>
      <w:r w:rsidRPr="0090447D">
        <w:rPr>
          <w:color w:val="000000"/>
        </w:rPr>
        <w:t>.getType());</w:t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b/>
          <w:bCs/>
          <w:color w:val="000080"/>
        </w:rPr>
        <w:t xml:space="preserve">return </w:t>
      </w:r>
      <w:r w:rsidRPr="0090447D">
        <w:t>goodsBeanList</w:t>
      </w:r>
      <w:r w:rsidRPr="0090447D">
        <w:rPr>
          <w:color w:val="000000"/>
        </w:rPr>
        <w:t>;</w:t>
      </w:r>
      <w:r w:rsidRPr="0090447D">
        <w:rPr>
          <w:color w:val="000000"/>
        </w:rPr>
        <w:br/>
      </w:r>
      <w:r w:rsidRPr="0090447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lastRenderedPageBreak/>
        <w:t>数据处理</w:t>
      </w:r>
      <w:r>
        <w:rPr>
          <w:rFonts w:hint="eastAsia"/>
        </w:rPr>
        <w:t>(</w:t>
      </w:r>
      <w:r>
        <w:rPr>
          <w:rFonts w:hint="eastAsia"/>
        </w:rPr>
        <w:t>增删改</w:t>
      </w:r>
      <w:r>
        <w:rPr>
          <w:rFonts w:hint="eastAsia"/>
        </w:rPr>
        <w:t>)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增加数据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 </w:t>
      </w:r>
      <w:r w:rsidRPr="002534FD">
        <w:rPr>
          <w:color w:val="000000"/>
        </w:rPr>
        <w:t>addData(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添加数据到内存中，即：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，若当前数据已存在，就修改成</w:t>
      </w:r>
      <w:r w:rsidRPr="002534FD">
        <w:rPr>
          <w:i/>
        </w:rPr>
        <w:t>number</w:t>
      </w:r>
      <w:r w:rsidRPr="002534FD">
        <w:rPr>
          <w:rFonts w:hAnsi="宋体" w:hint="eastAsia"/>
          <w:i/>
        </w:rPr>
        <w:t>递增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 xml:space="preserve">GoodsBean tempData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.get(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000080"/>
        </w:rPr>
        <w:t xml:space="preserve">if </w:t>
      </w:r>
      <w:r w:rsidRPr="002534FD">
        <w:rPr>
          <w:color w:val="000000"/>
        </w:rPr>
        <w:t>(</w:t>
      </w:r>
      <w:r w:rsidRPr="002534FD">
        <w:rPr>
          <w:color w:val="221FFF"/>
        </w:rPr>
        <w:t xml:space="preserve">tempData </w:t>
      </w:r>
      <w:r w:rsidRPr="002534FD">
        <w:rPr>
          <w:color w:val="000000"/>
        </w:rPr>
        <w:t xml:space="preserve">!= </w:t>
      </w:r>
      <w:r w:rsidRPr="002534FD">
        <w:rPr>
          <w:b/>
          <w:bCs/>
          <w:color w:val="000080"/>
        </w:rPr>
        <w:t>null</w:t>
      </w:r>
      <w:r w:rsidRPr="002534FD">
        <w:rPr>
          <w:color w:val="000000"/>
        </w:rPr>
        <w:t xml:space="preserve">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内存中有了这条数据</w:t>
      </w:r>
      <w:r w:rsidRPr="002534FD">
        <w:rPr>
          <w:rFonts w:hAnsi="宋体" w:hint="eastAsia"/>
          <w:i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.getNumber()+</w:t>
      </w:r>
      <w:r w:rsidRPr="002534FD">
        <w:rPr>
          <w:color w:val="0000FF"/>
        </w:rPr>
        <w:t>1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000080"/>
        </w:rPr>
        <w:t xml:space="preserve">else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=goodsBean;</w:t>
      </w:r>
      <w:r w:rsidRPr="002534FD">
        <w:rPr>
          <w:color w:val="000000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0000FF"/>
        </w:rPr>
        <w:t>1</w:t>
      </w:r>
      <w:r w:rsidRPr="002534FD">
        <w:rPr>
          <w:color w:val="000000"/>
        </w:rPr>
        <w:t xml:space="preserve">);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至少要有一个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同步到内存中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.getProduct_id()),</w:t>
      </w:r>
      <w:r w:rsidRPr="002534FD">
        <w:rPr>
          <w:color w:val="221FFF"/>
        </w:rPr>
        <w:t>tempData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说明：增删改查的时候都要同步到本地</w:t>
      </w:r>
      <w:r w:rsidRPr="002534FD">
        <w:rPr>
          <w:i/>
        </w:rPr>
        <w:t>)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删除数据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delData(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="00E9397F">
        <w:rPr>
          <w:b/>
          <w:bCs/>
          <w:color w:val="FF020C"/>
        </w:rPr>
        <w:t>{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.delete(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 w:rsidRPr="002534FD">
        <w:rPr>
          <w:i/>
        </w:rPr>
        <w:t xml:space="preserve">// 1 </w:t>
      </w:r>
      <w:r w:rsidR="00E9397F" w:rsidRPr="002534FD">
        <w:rPr>
          <w:rFonts w:hAnsi="宋体" w:hint="eastAsia"/>
          <w:i/>
        </w:rPr>
        <w:t>在内存中删除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 w:rsidRPr="002534FD">
        <w:rPr>
          <w:i/>
        </w:rPr>
        <w:t xml:space="preserve">// 2 </w:t>
      </w:r>
      <w:r w:rsidR="00E9397F" w:rsidRPr="002534FD">
        <w:rPr>
          <w:rFonts w:hAnsi="宋体" w:hint="eastAsia"/>
          <w:i/>
        </w:rPr>
        <w:t>删除后同步到本地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更新数据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updateData(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 </w:t>
      </w:r>
      <w:r w:rsidRPr="002534FD">
        <w:rPr>
          <w:rFonts w:hAnsi="宋体" w:hint="eastAsia"/>
          <w:i/>
        </w:rPr>
        <w:t>内存中更新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(goodsBean.getProduct_id()),goodsBean);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保存</w:t>
      </w:r>
      <w:r>
        <w:t>到本地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b/>
          <w:bCs/>
          <w:color w:val="000080"/>
        </w:rPr>
        <w:t xml:space="preserve">private void </w:t>
      </w:r>
      <w:r w:rsidRPr="002534FD">
        <w:rPr>
          <w:color w:val="000000"/>
        </w:rPr>
        <w:t xml:space="preserve">saveLocal()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List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List&lt;</w:t>
      </w:r>
      <w:r w:rsidRPr="002534FD">
        <w:rPr>
          <w:color w:val="221FFF"/>
        </w:rPr>
        <w:t>GoodsBean</w:t>
      </w:r>
      <w:r w:rsidRPr="002534FD">
        <w:rPr>
          <w:color w:val="000000"/>
        </w:rPr>
        <w:t xml:space="preserve">&gt; </w:t>
      </w:r>
      <w:r w:rsidRPr="002534FD">
        <w:rPr>
          <w:color w:val="221FFF"/>
        </w:rPr>
        <w:t xml:space="preserve">goodsBeanList </w:t>
      </w:r>
      <w:r w:rsidRPr="002534FD">
        <w:rPr>
          <w:color w:val="000000"/>
        </w:rPr>
        <w:t>= sparseToList();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List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类型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使用</w:t>
      </w:r>
      <w:r w:rsidRPr="002534FD">
        <w:rPr>
          <w:i/>
        </w:rPr>
        <w:t>Gson)</w:t>
      </w:r>
      <w:r w:rsidRPr="002534FD">
        <w:rPr>
          <w:i/>
        </w:rPr>
        <w:br/>
        <w:t xml:space="preserve">    </w:t>
      </w:r>
      <w:r w:rsidRPr="002534FD">
        <w:rPr>
          <w:color w:val="221FFF"/>
        </w:rPr>
        <w:t xml:space="preserve">String json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rPr>
          <w:color w:val="000000"/>
        </w:rPr>
        <w:t>Gson().toJson(</w:t>
      </w:r>
      <w:r w:rsidRPr="002534FD">
        <w:rPr>
          <w:color w:val="221FFF"/>
        </w:rPr>
        <w:t>goodsBeanList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数据进行保存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>CacheUtils</w:t>
      </w:r>
      <w:r w:rsidRPr="002534FD">
        <w:rPr>
          <w:color w:val="000000"/>
        </w:rPr>
        <w:t>.</w:t>
      </w:r>
      <w:r w:rsidRPr="002534FD">
        <w:rPr>
          <w:color w:val="221FFF"/>
        </w:rPr>
        <w:t>saveString</w:t>
      </w:r>
      <w:r w:rsidRPr="002534FD">
        <w:rPr>
          <w:color w:val="000000"/>
        </w:rPr>
        <w:t>(</w:t>
      </w:r>
      <w:r w:rsidRPr="002534FD">
        <w:rPr>
          <w:b/>
          <w:bCs/>
          <w:color w:val="660E7A"/>
        </w:rPr>
        <w:t>context</w:t>
      </w:r>
      <w:r w:rsidRPr="002534FD">
        <w:rPr>
          <w:color w:val="000000"/>
        </w:rPr>
        <w:t>,</w:t>
      </w:r>
      <w:r w:rsidRPr="002534FD">
        <w:rPr>
          <w:b/>
          <w:bCs/>
          <w:i/>
          <w:color w:val="660E7A"/>
        </w:rPr>
        <w:t>JSON_CART</w:t>
      </w:r>
      <w:r w:rsidRPr="002534FD">
        <w:rPr>
          <w:color w:val="000000"/>
        </w:rPr>
        <w:t>,</w:t>
      </w:r>
      <w:r w:rsidRPr="002534FD">
        <w:rPr>
          <w:color w:val="221FFF"/>
        </w:rPr>
        <w:t>json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内存</w:t>
      </w:r>
      <w:r>
        <w:t>转列表</w:t>
      </w:r>
    </w:p>
    <w:p w:rsidR="00682FE4" w:rsidRDefault="002534FD" w:rsidP="002534FD">
      <w:pPr>
        <w:pStyle w:val="af8"/>
        <w:rPr>
          <w:b/>
          <w:bCs/>
          <w:color w:val="FF020C"/>
        </w:rPr>
      </w:pPr>
      <w:r w:rsidRPr="002534FD">
        <w:rPr>
          <w:b/>
          <w:bCs/>
          <w:color w:val="000080"/>
        </w:rPr>
        <w:t xml:space="preserve">private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sparseToList() </w:t>
      </w:r>
      <w:r w:rsidRPr="002534FD">
        <w:rPr>
          <w:b/>
          <w:bCs/>
          <w:color w:val="FF020C"/>
        </w:rPr>
        <w:t>{</w:t>
      </w:r>
    </w:p>
    <w:p w:rsidR="002534FD" w:rsidRPr="002534FD" w:rsidRDefault="002534FD" w:rsidP="002534FD">
      <w:pPr>
        <w:pStyle w:val="af8"/>
      </w:pPr>
      <w:r w:rsidRPr="002534FD">
        <w:rPr>
          <w:b/>
          <w:bCs/>
          <w:color w:val="FF020C"/>
        </w:rPr>
        <w:br/>
        <w:t xml:space="preserve">   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</w:t>
      </w:r>
      <w:r w:rsidRPr="002534FD">
        <w:rPr>
          <w:color w:val="221FFF"/>
        </w:rPr>
        <w:t xml:space="preserve">goodsBeanList </w:t>
      </w:r>
      <w:r w:rsidRPr="002534FD"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t>ArrayList&lt;&gt;();</w:t>
      </w:r>
      <w:r w:rsidRPr="002534FD">
        <w:br/>
        <w:t xml:space="preserve">    </w:t>
      </w:r>
      <w:r w:rsidRPr="002534FD">
        <w:rPr>
          <w:b/>
          <w:bCs/>
          <w:color w:val="000080"/>
        </w:rPr>
        <w:t xml:space="preserve">for </w:t>
      </w:r>
      <w:r w:rsidRPr="002534FD">
        <w:t>(</w:t>
      </w:r>
      <w:r w:rsidRPr="002534FD">
        <w:rPr>
          <w:b/>
          <w:bCs/>
          <w:color w:val="000080"/>
        </w:rPr>
        <w:t xml:space="preserve">int </w:t>
      </w:r>
      <w:r w:rsidRPr="002534FD">
        <w:rPr>
          <w:color w:val="221FFF"/>
        </w:rPr>
        <w:t xml:space="preserve">i </w:t>
      </w:r>
      <w:r w:rsidRPr="002534FD">
        <w:t xml:space="preserve">= </w:t>
      </w:r>
      <w:r w:rsidRPr="002534FD">
        <w:rPr>
          <w:color w:val="0000FF"/>
        </w:rPr>
        <w:t>0</w:t>
      </w:r>
      <w:r w:rsidRPr="002534FD">
        <w:t xml:space="preserve">; </w:t>
      </w:r>
      <w:r w:rsidRPr="002534FD">
        <w:rPr>
          <w:color w:val="221FFF"/>
        </w:rPr>
        <w:t xml:space="preserve">i </w:t>
      </w:r>
      <w:r w:rsidRPr="002534FD">
        <w:t xml:space="preserve">&lt; </w:t>
      </w:r>
      <w:r w:rsidRPr="002534FD">
        <w:rPr>
          <w:b/>
          <w:bCs/>
          <w:color w:val="660E7A"/>
        </w:rPr>
        <w:t>sparseArray</w:t>
      </w:r>
      <w:r w:rsidRPr="002534FD">
        <w:t xml:space="preserve">.size(); </w:t>
      </w:r>
      <w:r w:rsidRPr="002534FD">
        <w:rPr>
          <w:color w:val="221FFF"/>
        </w:rPr>
        <w:t>i</w:t>
      </w:r>
      <w:r w:rsidRPr="002534FD">
        <w:t xml:space="preserve">++)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 xml:space="preserve">GoodsBean goodsBean </w:t>
      </w:r>
      <w:r w:rsidRPr="002534FD"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t>.valueAt(</w:t>
      </w:r>
      <w:r w:rsidRPr="002534FD">
        <w:rPr>
          <w:color w:val="221FFF"/>
        </w:rPr>
        <w:t>i</w:t>
      </w:r>
      <w:r w:rsidRPr="002534FD">
        <w:t>);</w:t>
      </w:r>
      <w:r w:rsidRPr="002534FD">
        <w:br/>
        <w:t xml:space="preserve">        </w:t>
      </w:r>
      <w:r w:rsidRPr="002534FD">
        <w:rPr>
          <w:color w:val="221FFF"/>
        </w:rPr>
        <w:t>goodsBeanList</w:t>
      </w:r>
      <w:r w:rsidRPr="002534FD">
        <w:t>.add(</w:t>
      </w:r>
      <w:r w:rsidRPr="002534FD">
        <w:rPr>
          <w:color w:val="221FFF"/>
        </w:rPr>
        <w:t>goodsBean</w:t>
      </w:r>
      <w:r w:rsidRPr="002534FD">
        <w:t>);</w:t>
      </w:r>
      <w:r w:rsidRPr="002534FD"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b/>
          <w:bCs/>
          <w:color w:val="000080"/>
        </w:rPr>
        <w:t xml:space="preserve">return </w:t>
      </w:r>
      <w:r w:rsidRPr="002534FD">
        <w:rPr>
          <w:color w:val="221FFF"/>
        </w:rPr>
        <w:t>goodsBeanList</w:t>
      </w:r>
      <w:r w:rsidRPr="002534FD">
        <w:t>;</w:t>
      </w:r>
      <w:r w:rsidRPr="002534FD">
        <w:br/>
      </w:r>
      <w:r w:rsidRPr="002534FD">
        <w:rPr>
          <w:b/>
          <w:bCs/>
          <w:color w:val="FF020C"/>
        </w:rPr>
        <w:t>}</w:t>
      </w:r>
    </w:p>
    <w:p w:rsidR="002534FD" w:rsidRDefault="00571AA8" w:rsidP="00571AA8">
      <w:pPr>
        <w:pStyle w:val="3"/>
      </w:pPr>
      <w:r>
        <w:rPr>
          <w:rFonts w:hint="eastAsia"/>
        </w:rPr>
        <w:t>自定义</w:t>
      </w:r>
      <w:r>
        <w:t>控件实现增加、删除</w:t>
      </w:r>
    </w:p>
    <w:p w:rsidR="00571AA8" w:rsidRPr="00571AA8" w:rsidRDefault="00E9397F" w:rsidP="00571AA8">
      <w:pPr>
        <w:ind w:firstLine="420"/>
        <w:rPr>
          <w:rFonts w:hint="eastAsia"/>
        </w:rPr>
      </w:pPr>
      <w:r>
        <w:rPr>
          <w:rFonts w:hint="eastAsia"/>
        </w:rPr>
        <w:t>直接</w:t>
      </w:r>
      <w:r>
        <w:t>看</w:t>
      </w:r>
      <w:r>
        <w:rPr>
          <w:rFonts w:hint="eastAsia"/>
        </w:rPr>
        <w:t>案例Add</w:t>
      </w:r>
      <w:r>
        <w:t>SubView</w:t>
      </w:r>
      <w:r>
        <w:rPr>
          <w:rFonts w:hint="eastAsia"/>
        </w:rPr>
        <w:t>即可</w:t>
      </w:r>
      <w:r>
        <w:t>。</w:t>
      </w:r>
      <w:bookmarkStart w:id="0" w:name="_GoBack"/>
      <w:bookmarkEnd w:id="0"/>
    </w:p>
    <w:sectPr w:rsidR="00571AA8" w:rsidRPr="00571AA8" w:rsidSect="003F0388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62FC" w:rsidRDefault="008D62FC" w:rsidP="004E3183">
      <w:pPr>
        <w:ind w:firstLine="420"/>
      </w:pPr>
      <w:r>
        <w:separator/>
      </w:r>
    </w:p>
  </w:endnote>
  <w:endnote w:type="continuationSeparator" w:id="0">
    <w:p w:rsidR="008D62FC" w:rsidRDefault="008D62FC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AA8" w:rsidRPr="006526B1" w:rsidRDefault="00571AA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AA8" w:rsidRPr="006526B1" w:rsidRDefault="00571AA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AA8" w:rsidRPr="00EB7621" w:rsidRDefault="00571AA8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62FC" w:rsidRDefault="008D62FC" w:rsidP="004E3183">
      <w:pPr>
        <w:ind w:firstLine="420"/>
      </w:pPr>
      <w:r>
        <w:separator/>
      </w:r>
    </w:p>
  </w:footnote>
  <w:footnote w:type="continuationSeparator" w:id="0">
    <w:p w:rsidR="008D62FC" w:rsidRDefault="008D62FC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AA8" w:rsidRDefault="00571AA8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AA8" w:rsidRPr="00833B59" w:rsidRDefault="00571AA8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AA8" w:rsidRDefault="00571AA8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A88270B"/>
    <w:multiLevelType w:val="hybridMultilevel"/>
    <w:tmpl w:val="761CA93A"/>
    <w:lvl w:ilvl="0" w:tplc="FC64196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4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7">
    <w:nsid w:val="19853CA8"/>
    <w:multiLevelType w:val="hybridMultilevel"/>
    <w:tmpl w:val="847E3F2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1FE125BD"/>
    <w:multiLevelType w:val="hybridMultilevel"/>
    <w:tmpl w:val="E3664460"/>
    <w:lvl w:ilvl="0" w:tplc="8AE057A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0">
    <w:nsid w:val="25346ACD"/>
    <w:multiLevelType w:val="hybridMultilevel"/>
    <w:tmpl w:val="07047DB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30A43E2A"/>
    <w:multiLevelType w:val="hybridMultilevel"/>
    <w:tmpl w:val="D30AAB6C"/>
    <w:lvl w:ilvl="0" w:tplc="B6EE66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5E609F"/>
    <w:multiLevelType w:val="hybridMultilevel"/>
    <w:tmpl w:val="11506E0E"/>
    <w:lvl w:ilvl="0" w:tplc="8C88C71E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8F21613"/>
    <w:multiLevelType w:val="hybridMultilevel"/>
    <w:tmpl w:val="10389F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1396415"/>
    <w:multiLevelType w:val="hybridMultilevel"/>
    <w:tmpl w:val="AD784DAC"/>
    <w:lvl w:ilvl="0" w:tplc="B6EE66A2">
      <w:start w:val="1"/>
      <w:numFmt w:val="decimal"/>
      <w:lvlText w:val="%1.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1">
    <w:nsid w:val="7BBB1A2A"/>
    <w:multiLevelType w:val="hybridMultilevel"/>
    <w:tmpl w:val="B3AA30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C1E50DA"/>
    <w:multiLevelType w:val="hybridMultilevel"/>
    <w:tmpl w:val="EB025ED8"/>
    <w:lvl w:ilvl="0" w:tplc="DE6C82F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5"/>
  </w:num>
  <w:num w:numId="5">
    <w:abstractNumId w:val="17"/>
  </w:num>
  <w:num w:numId="6">
    <w:abstractNumId w:val="14"/>
  </w:num>
  <w:num w:numId="7">
    <w:abstractNumId w:val="3"/>
  </w:num>
  <w:num w:numId="8">
    <w:abstractNumId w:val="21"/>
  </w:num>
  <w:num w:numId="9">
    <w:abstractNumId w:val="19"/>
  </w:num>
  <w:num w:numId="10">
    <w:abstractNumId w:val="1"/>
  </w:num>
  <w:num w:numId="11">
    <w:abstractNumId w:val="4"/>
  </w:num>
  <w:num w:numId="12">
    <w:abstractNumId w:val="13"/>
  </w:num>
  <w:num w:numId="13">
    <w:abstractNumId w:val="9"/>
  </w:num>
  <w:num w:numId="14">
    <w:abstractNumId w:val="0"/>
  </w:num>
  <w:num w:numId="15">
    <w:abstractNumId w:val="20"/>
  </w:num>
  <w:num w:numId="16">
    <w:abstractNumId w:val="11"/>
  </w:num>
  <w:num w:numId="17">
    <w:abstractNumId w:val="22"/>
  </w:num>
  <w:num w:numId="18">
    <w:abstractNumId w:val="15"/>
  </w:num>
  <w:num w:numId="19">
    <w:abstractNumId w:val="10"/>
  </w:num>
  <w:num w:numId="20">
    <w:abstractNumId w:val="8"/>
  </w:num>
  <w:num w:numId="21">
    <w:abstractNumId w:val="12"/>
  </w:num>
  <w:num w:numId="22">
    <w:abstractNumId w:val="7"/>
  </w:num>
  <w:num w:numId="23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37FA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4091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15A73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3794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5C9A"/>
    <w:rsid w:val="00237CA7"/>
    <w:rsid w:val="00241526"/>
    <w:rsid w:val="002419B6"/>
    <w:rsid w:val="00246D6C"/>
    <w:rsid w:val="00247AA5"/>
    <w:rsid w:val="00252D07"/>
    <w:rsid w:val="00253329"/>
    <w:rsid w:val="002534FD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098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6CC7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C57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46806"/>
    <w:rsid w:val="004477FF"/>
    <w:rsid w:val="00447BB9"/>
    <w:rsid w:val="0045191E"/>
    <w:rsid w:val="004547B0"/>
    <w:rsid w:val="00454F62"/>
    <w:rsid w:val="00455378"/>
    <w:rsid w:val="00456BE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45E1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3AD2"/>
    <w:rsid w:val="005553B1"/>
    <w:rsid w:val="00555A1B"/>
    <w:rsid w:val="00560CAF"/>
    <w:rsid w:val="005621CC"/>
    <w:rsid w:val="005640CE"/>
    <w:rsid w:val="00571531"/>
    <w:rsid w:val="00571AA8"/>
    <w:rsid w:val="005805E7"/>
    <w:rsid w:val="00580AE2"/>
    <w:rsid w:val="00583AB8"/>
    <w:rsid w:val="00584381"/>
    <w:rsid w:val="005850B9"/>
    <w:rsid w:val="00590D2C"/>
    <w:rsid w:val="00592DC9"/>
    <w:rsid w:val="00593741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0226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54F69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2FE4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1EAA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264B9"/>
    <w:rsid w:val="00730B2B"/>
    <w:rsid w:val="0073411A"/>
    <w:rsid w:val="007342E0"/>
    <w:rsid w:val="00735F40"/>
    <w:rsid w:val="0074006A"/>
    <w:rsid w:val="00740341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01A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2FC"/>
    <w:rsid w:val="008D6EF2"/>
    <w:rsid w:val="008E004B"/>
    <w:rsid w:val="008E0F46"/>
    <w:rsid w:val="008E0FAB"/>
    <w:rsid w:val="008E246D"/>
    <w:rsid w:val="008E7FD0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47D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97964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E67"/>
    <w:rsid w:val="00A20F0D"/>
    <w:rsid w:val="00A21BA5"/>
    <w:rsid w:val="00A22169"/>
    <w:rsid w:val="00A22636"/>
    <w:rsid w:val="00A2330A"/>
    <w:rsid w:val="00A245CF"/>
    <w:rsid w:val="00A34CD9"/>
    <w:rsid w:val="00A353AB"/>
    <w:rsid w:val="00A355A6"/>
    <w:rsid w:val="00A41A63"/>
    <w:rsid w:val="00A4215C"/>
    <w:rsid w:val="00A4630E"/>
    <w:rsid w:val="00A47171"/>
    <w:rsid w:val="00A506ED"/>
    <w:rsid w:val="00A50B9B"/>
    <w:rsid w:val="00A52EDB"/>
    <w:rsid w:val="00A53381"/>
    <w:rsid w:val="00A55990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E54B0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E594E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1A0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86BF5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B01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483A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3D4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8C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0F55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194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397F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60C3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5A5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0F3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96623C-5076-4EEE-AE97-E48A2F02C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2143</TotalTime>
  <Pages>52</Pages>
  <Words>9451</Words>
  <Characters>53876</Characters>
  <Application>Microsoft Office Word</Application>
  <DocSecurity>0</DocSecurity>
  <Lines>448</Lines>
  <Paragraphs>126</Paragraphs>
  <ScaleCrop>false</ScaleCrop>
  <Company>联创中控（北京）科技有限公司</Company>
  <LinksUpToDate>false</LinksUpToDate>
  <CharactersWithSpaces>63201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151</cp:revision>
  <cp:lastPrinted>2016-12-08T10:53:00Z</cp:lastPrinted>
  <dcterms:created xsi:type="dcterms:W3CDTF">2016-01-12T06:49:00Z</dcterms:created>
  <dcterms:modified xsi:type="dcterms:W3CDTF">2016-12-11T06:07:00Z</dcterms:modified>
</cp:coreProperties>
</file>