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7D781F" w:rsidRDefault="007D781F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7F0D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7D781F" w:rsidRDefault="007D781F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C449" id="直接箭头连接符 5" o:spid="_x0000_s1026" type="#_x0000_t32" style="position:absolute;left:0;text-align:left;margin-left:275.5pt;margin-top:89.25pt;width:80.35pt;height:24.1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1874D0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1874D0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E062CD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7D781F" w:rsidRDefault="007D781F" w:rsidP="00E062CD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BD30A" id="直接箭头连接符 32" o:spid="_x0000_s1026" type="#_x0000_t32" style="position:absolute;left:0;text-align:left;margin-left:364.2pt;margin-top:23.7pt;width:41.8pt;height:5.1pt;flip:y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Default="003D242A" w:rsidP="00324ACE">
      <w:pPr>
        <w:pStyle w:val="3"/>
      </w:pPr>
      <w:r>
        <w:t>首页</w:t>
      </w:r>
      <w:r>
        <w:rPr>
          <w:rFonts w:hint="eastAsia"/>
        </w:rPr>
        <w:t>UI</w:t>
      </w:r>
    </w:p>
    <w:p w:rsidR="003D242A" w:rsidRDefault="003D242A" w:rsidP="003D242A">
      <w:pPr>
        <w:pStyle w:val="4"/>
      </w:pPr>
      <w:r>
        <w:rPr>
          <w:rFonts w:hint="eastAsia"/>
        </w:rPr>
        <w:t>Json</w:t>
      </w:r>
      <w:r>
        <w:rPr>
          <w:rFonts w:hint="eastAsia"/>
        </w:rPr>
        <w:t>数据总览</w:t>
      </w:r>
    </w:p>
    <w:p w:rsidR="003D242A" w:rsidRDefault="003D242A" w:rsidP="003D242A">
      <w:pPr>
        <w:pStyle w:val="ab"/>
      </w:pPr>
      <w:r>
        <w:rPr>
          <w:noProof/>
        </w:rPr>
        <w:drawing>
          <wp:inline distT="0" distB="0" distL="0" distR="0" wp14:anchorId="2EEF8B18" wp14:editId="56363B4A">
            <wp:extent cx="2342857" cy="2371429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7142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D242A" w:rsidRDefault="00F539CA" w:rsidP="00D90D60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出场</w:t>
      </w:r>
      <w:r w:rsidR="00D90D60">
        <w:rPr>
          <w:rFonts w:hint="eastAsia"/>
        </w:rPr>
        <w:t>顺序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横幅（Banner）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  <w:t xml:space="preserve">   </w:t>
      </w:r>
      <w:r w:rsidR="000C33A0">
        <w:tab/>
        <w:t>0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频道（C</w:t>
      </w:r>
      <w:r>
        <w:t>hannel</w:t>
      </w:r>
      <w:r>
        <w:rPr>
          <w:rFonts w:hint="eastAsia"/>
        </w:rPr>
        <w:t>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1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活动（Act）</w:t>
      </w:r>
      <w:r w:rsidR="000C33A0">
        <w:tab/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2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秒杀（Sec</w:t>
      </w:r>
      <w:r>
        <w:t>kill</w:t>
      </w:r>
      <w:r>
        <w:rPr>
          <w:rFonts w:hint="eastAsia"/>
        </w:rPr>
        <w:t>）</w:t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3</w:t>
      </w:r>
    </w:p>
    <w:p w:rsidR="003D242A" w:rsidRDefault="003D242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推荐</w:t>
      </w:r>
      <w:r w:rsidR="000C33A0">
        <w:rPr>
          <w:rFonts w:hint="eastAsia"/>
        </w:rPr>
        <w:t>（Recommend）</w:t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4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热卖（Hot）</w:t>
      </w:r>
      <w:r>
        <w:tab/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5</w:t>
      </w:r>
    </w:p>
    <w:p w:rsidR="007D6276" w:rsidRDefault="007D6276" w:rsidP="005D1521">
      <w:pPr>
        <w:pStyle w:val="3"/>
      </w:pPr>
      <w:r>
        <w:rPr>
          <w:rFonts w:hint="eastAsia"/>
        </w:rPr>
        <w:lastRenderedPageBreak/>
        <w:t>首页适配器</w:t>
      </w:r>
      <w:r w:rsidR="00D5190F">
        <w:rPr>
          <w:rFonts w:hint="eastAsia"/>
        </w:rPr>
        <w:t>(</w:t>
      </w:r>
      <w:r w:rsidR="00D5190F">
        <w:rPr>
          <w:rFonts w:hint="eastAsia"/>
        </w:rPr>
        <w:t>重点</w:t>
      </w:r>
      <w:r w:rsidR="00D5190F">
        <w:t>)</w:t>
      </w:r>
    </w:p>
    <w:p w:rsidR="00D90D60" w:rsidRDefault="00D82F1E" w:rsidP="00D82F1E">
      <w:pPr>
        <w:pStyle w:val="4"/>
      </w:pPr>
      <w:r>
        <w:rPr>
          <w:rFonts w:hint="eastAsia"/>
        </w:rPr>
        <w:t>总适配器</w:t>
      </w:r>
      <w:r>
        <w:rPr>
          <w:rFonts w:hint="eastAsia"/>
        </w:rPr>
        <w:t>(</w:t>
      </w:r>
      <w:r w:rsidRPr="00D82F1E">
        <w:t>HomeFragmentAdapter</w:t>
      </w:r>
      <w:r>
        <w:rPr>
          <w:rFonts w:hint="eastAsia"/>
        </w:rPr>
        <w:t>)</w:t>
      </w:r>
    </w:p>
    <w:p w:rsidR="00D90D60" w:rsidRPr="00D90D60" w:rsidRDefault="00D90D60" w:rsidP="00D90D60">
      <w:pPr>
        <w:ind w:firstLine="420"/>
      </w:pPr>
      <w:r>
        <w:rPr>
          <w:rFonts w:hint="eastAsia"/>
        </w:rPr>
        <w:t>一个基于HomeFragment的</w:t>
      </w:r>
      <w:r w:rsidR="00D82F1E">
        <w:rPr>
          <w:rFonts w:hint="eastAsia"/>
        </w:rPr>
        <w:t>总</w:t>
      </w:r>
      <w:r>
        <w:t>适配器</w:t>
      </w:r>
      <w:r w:rsidRPr="00D90D60">
        <w:t>HomeFragmentAdapter</w:t>
      </w:r>
      <w:r w:rsidR="00D82F1E">
        <w:rPr>
          <w:rFonts w:hint="eastAsia"/>
        </w:rPr>
        <w:t>，</w:t>
      </w:r>
      <w:r w:rsidR="00D82F1E">
        <w:t>它</w:t>
      </w:r>
      <w:r>
        <w:rPr>
          <w:rFonts w:hint="eastAsia"/>
        </w:rPr>
        <w:t>继承</w:t>
      </w:r>
      <w:r w:rsidR="00D82F1E">
        <w:rPr>
          <w:rFonts w:hint="eastAsia"/>
        </w:rPr>
        <w:t>自</w:t>
      </w:r>
      <w:r w:rsidRPr="00D90D60">
        <w:t>RecyclerView.Adapter</w:t>
      </w:r>
      <w:r w:rsidR="00D82F1E">
        <w:rPr>
          <w:rFonts w:hint="eastAsia"/>
        </w:rPr>
        <w:t>。</w:t>
      </w:r>
    </w:p>
    <w:p w:rsidR="007D6276" w:rsidRDefault="007D6276" w:rsidP="00D90D60">
      <w:pPr>
        <w:pStyle w:val="5"/>
      </w:pPr>
      <w:r>
        <w:rPr>
          <w:rFonts w:hint="eastAsia"/>
        </w:rPr>
        <w:t>建立适配器</w:t>
      </w:r>
      <w:r>
        <w:t>类</w:t>
      </w:r>
    </w:p>
    <w:p w:rsidR="007D6276" w:rsidRDefault="007D6276" w:rsidP="007D6276">
      <w:pPr>
        <w:pStyle w:val="ab"/>
      </w:pPr>
      <w:r>
        <w:rPr>
          <w:noProof/>
        </w:rPr>
        <w:drawing>
          <wp:inline distT="0" distB="0" distL="0" distR="0" wp14:anchorId="6E9ACA98" wp14:editId="74A7E1D6">
            <wp:extent cx="1980000" cy="1897200"/>
            <wp:effectExtent l="19050" t="19050" r="20320" b="273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8972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继承</w:t>
      </w:r>
      <w:r>
        <w:t>对象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332800" cy="1893600"/>
            <wp:effectExtent l="0" t="0" r="0" b="0"/>
            <wp:docPr id="39" name="图片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实现方法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559600" cy="2278800"/>
            <wp:effectExtent l="0" t="0" r="0" b="7620"/>
            <wp:docPr id="40" name="图片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3B" w:rsidRDefault="00DF503B" w:rsidP="00D90D60">
      <w:pPr>
        <w:pStyle w:val="5"/>
      </w:pPr>
      <w:r>
        <w:rPr>
          <w:rFonts w:hint="eastAsia"/>
        </w:rPr>
        <w:lastRenderedPageBreak/>
        <w:t>原理分析</w:t>
      </w:r>
    </w:p>
    <w:p w:rsidR="00DF503B" w:rsidRPr="00DF503B" w:rsidRDefault="00DF503B" w:rsidP="00DF503B">
      <w:pPr>
        <w:ind w:firstLine="420"/>
      </w:pPr>
      <w:r>
        <w:rPr>
          <w:rFonts w:hint="eastAsia"/>
        </w:rPr>
        <w:t>6种</w:t>
      </w:r>
      <w:r>
        <w:t>条目，对应</w:t>
      </w:r>
      <w:r>
        <w:rPr>
          <w:rFonts w:hint="eastAsia"/>
        </w:rPr>
        <w:t>6种</w:t>
      </w:r>
      <w:r w:rsidRPr="00DF503B">
        <w:t>RecyclerView</w:t>
      </w:r>
      <w:r>
        <w:rPr>
          <w:rFonts w:hint="eastAsia"/>
        </w:rPr>
        <w:t>，</w:t>
      </w:r>
      <w:r>
        <w:t>故需要</w:t>
      </w:r>
      <w:r>
        <w:rPr>
          <w:rFonts w:hint="eastAsia"/>
        </w:rPr>
        <w:t>一个</w:t>
      </w:r>
      <w:r>
        <w:t>继承于它的适配器：</w:t>
      </w:r>
      <w:r>
        <w:rPr>
          <w:rFonts w:hint="eastAsia"/>
        </w:rPr>
        <w:t>HomeFragmentAdapter</w:t>
      </w:r>
      <w:r w:rsidR="00CF4E55">
        <w:rPr>
          <w:rFonts w:hint="eastAsia"/>
        </w:rPr>
        <w:t>，</w:t>
      </w:r>
      <w:r w:rsidR="00CF4E55">
        <w:t>即：谁要显示</w:t>
      </w:r>
      <w:r w:rsidR="00CF4E55" w:rsidRPr="00CF4E55">
        <w:t>RecyclerView</w:t>
      </w:r>
      <w:r w:rsidR="00CF4E55">
        <w:rPr>
          <w:rFonts w:hint="eastAsia"/>
        </w:rPr>
        <w:t>，</w:t>
      </w:r>
      <w:r w:rsidR="00CF4E55">
        <w:t>谁就需要适配器</w:t>
      </w:r>
      <w:r w:rsidR="00CF4E55">
        <w:rPr>
          <w:rFonts w:hint="eastAsia"/>
        </w:rPr>
        <w:t>。</w:t>
      </w:r>
    </w:p>
    <w:p w:rsidR="00DF503B" w:rsidRPr="00DF503B" w:rsidRDefault="00DF503B" w:rsidP="00D90D60">
      <w:pPr>
        <w:pStyle w:val="5"/>
      </w:pPr>
      <w:r>
        <w:rPr>
          <w:rFonts w:hint="eastAsia"/>
        </w:rPr>
        <w:t>实现步骤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</w:t>
      </w:r>
      <w:r>
        <w:t>要实现的</w:t>
      </w:r>
      <w:r>
        <w:rPr>
          <w:rFonts w:hint="eastAsia"/>
        </w:rPr>
        <w:t>3个</w:t>
      </w:r>
      <w:r>
        <w:t>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创建</w:t>
      </w:r>
      <w:r w:rsidRPr="00DF503B">
        <w:rPr>
          <w:i/>
          <w:color w:val="058011"/>
        </w:rPr>
        <w:t>ViewHolder(</w:t>
      </w:r>
      <w:r w:rsidRPr="00DF503B">
        <w:rPr>
          <w:rFonts w:hAnsi="宋体" w:hint="eastAsia"/>
          <w:i/>
          <w:color w:val="058011"/>
        </w:rPr>
        <w:t>类似</w:t>
      </w:r>
      <w:r w:rsidRPr="00DF503B">
        <w:rPr>
          <w:i/>
          <w:color w:val="058011"/>
        </w:rPr>
        <w:t>getView())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</w:t>
      </w:r>
      <w:r w:rsidRPr="00DF503B">
        <w:rPr>
          <w:color w:val="221FFF"/>
        </w:rPr>
        <w:t xml:space="preserve">RecyclerView.ViewHolder </w:t>
      </w:r>
      <w:r w:rsidRPr="00DF503B">
        <w:t>onCreateViewHolder(</w:t>
      </w:r>
      <w:r w:rsidRPr="00DF503B">
        <w:rPr>
          <w:color w:val="221FFF"/>
        </w:rPr>
        <w:t xml:space="preserve">ViewGroup </w:t>
      </w:r>
      <w:r w:rsidRPr="00DF503B">
        <w:t xml:space="preserve">parent,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viewType)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>return null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>@Override</w:t>
      </w:r>
      <w:r w:rsidRPr="00DF503B">
        <w:rPr>
          <w:color w:val="808000"/>
        </w:rPr>
        <w:br/>
      </w:r>
      <w:r w:rsidRPr="00DF503B">
        <w:rPr>
          <w:b/>
          <w:bCs/>
          <w:color w:val="000080"/>
        </w:rPr>
        <w:t xml:space="preserve">public void </w:t>
      </w:r>
      <w:r w:rsidRPr="00DF503B">
        <w:t>onBindViewHolder(</w:t>
      </w:r>
      <w:r w:rsidRPr="00DF503B">
        <w:rPr>
          <w:color w:val="221FFF"/>
        </w:rPr>
        <w:t xml:space="preserve">RecyclerView.ViewHolder </w:t>
      </w:r>
      <w:r w:rsidRPr="00DF503B">
        <w:t xml:space="preserve">holder,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根据</w:t>
      </w:r>
      <w:r w:rsidRPr="00DF503B">
        <w:rPr>
          <w:i/>
          <w:color w:val="058011"/>
        </w:rPr>
        <w:t>json</w:t>
      </w:r>
      <w:r w:rsidRPr="00DF503B">
        <w:rPr>
          <w:rFonts w:hAnsi="宋体" w:hint="eastAsia"/>
          <w:i/>
          <w:color w:val="058011"/>
        </w:rPr>
        <w:t>可知，有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item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 xml:space="preserve">getItemCount()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color w:val="0000FF"/>
        </w:rPr>
        <w:t>1</w:t>
      </w:r>
      <w:r w:rsidRPr="00DF503B">
        <w:t>;</w:t>
      </w:r>
      <w:r w:rsidRPr="00DF503B">
        <w:br/>
        <w:t xml:space="preserve">    </w:t>
      </w:r>
      <w:r w:rsidRPr="00DF503B">
        <w:rPr>
          <w:i/>
          <w:color w:val="058011"/>
        </w:rPr>
        <w:t xml:space="preserve">//return 6; // </w:t>
      </w:r>
      <w:r w:rsidRPr="00DF503B">
        <w:rPr>
          <w:rFonts w:hAnsi="宋体" w:hint="eastAsia"/>
          <w:i/>
          <w:color w:val="058011"/>
        </w:rPr>
        <w:t>一条条做，最后才是这个，为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就是返回</w:t>
      </w:r>
      <w:r w:rsidRPr="00DF503B">
        <w:rPr>
          <w:i/>
          <w:color w:val="058011"/>
        </w:rPr>
        <w:t>0~5</w:t>
      </w:r>
      <w:r w:rsidRPr="00DF503B">
        <w:rPr>
          <w:i/>
          <w:color w:val="058011"/>
        </w:rPr>
        <w:br/>
      </w:r>
      <w:r w:rsidRPr="00DF503B">
        <w:rPr>
          <w:b/>
          <w:bCs/>
          <w:color w:val="FF020C"/>
        </w:rPr>
        <w:t>}</w:t>
      </w:r>
    </w:p>
    <w:p w:rsidR="00CF4E55" w:rsidRDefault="00CF4E55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变量</w:t>
      </w:r>
      <w:r>
        <w:t>定义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t xml:space="preserve">private final static int </w:t>
      </w:r>
      <w:r w:rsidRPr="00CF4E55">
        <w:rPr>
          <w:i/>
          <w:color w:val="660E7A"/>
        </w:rPr>
        <w:t xml:space="preserve">BANNER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0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横幅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CHANNEL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1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频道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ACT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2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活动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SECKILL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3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秒杀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RECOMMEND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4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推荐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HOT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5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热卖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int </w:t>
      </w:r>
      <w:r w:rsidRPr="00CF4E55">
        <w:rPr>
          <w:color w:val="660E7A"/>
        </w:rPr>
        <w:t xml:space="preserve">currentType </w:t>
      </w:r>
      <w:r w:rsidRPr="00CF4E55">
        <w:rPr>
          <w:color w:val="000000"/>
        </w:rPr>
        <w:t xml:space="preserve">= </w:t>
      </w:r>
      <w:r w:rsidRPr="00CF4E55">
        <w:rPr>
          <w:i/>
          <w:color w:val="660E7A"/>
        </w:rPr>
        <w:t>BANNER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定义当前条目的</w:t>
      </w:r>
      <w:r w:rsidRPr="00CF4E55">
        <w:rPr>
          <w:i/>
          <w:color w:val="058011"/>
        </w:rPr>
        <w:t>View</w:t>
      </w:r>
      <w:r w:rsidRPr="00CF4E55">
        <w:rPr>
          <w:rFonts w:hAnsi="宋体" w:hint="eastAsia"/>
          <w:i/>
          <w:color w:val="058011"/>
        </w:rPr>
        <w:t>类型</w:t>
      </w:r>
      <w:r w:rsidRPr="00CF4E55">
        <w:rPr>
          <w:i/>
          <w:color w:val="058011"/>
        </w:rPr>
        <w:t>(</w:t>
      </w:r>
      <w:r w:rsidRPr="00CF4E55">
        <w:rPr>
          <w:rFonts w:hAnsi="宋体" w:hint="eastAsia"/>
          <w:i/>
          <w:color w:val="058011"/>
        </w:rPr>
        <w:t>共</w:t>
      </w:r>
      <w:r w:rsidRPr="00CF4E55">
        <w:rPr>
          <w:i/>
          <w:color w:val="058011"/>
        </w:rPr>
        <w:t>6</w:t>
      </w:r>
      <w:r w:rsidRPr="00CF4E55">
        <w:rPr>
          <w:rFonts w:hAnsi="宋体" w:hint="eastAsia"/>
          <w:i/>
          <w:color w:val="058011"/>
        </w:rPr>
        <w:t>种</w:t>
      </w:r>
      <w:r w:rsidRPr="00CF4E55">
        <w:rPr>
          <w:i/>
          <w:color w:val="058011"/>
        </w:rPr>
        <w:t>)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实现的一个方法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获取条目的</w:t>
      </w:r>
      <w:r w:rsidRPr="00DF503B">
        <w:rPr>
          <w:i/>
          <w:color w:val="058011"/>
        </w:rPr>
        <w:t>View</w:t>
      </w:r>
      <w:r w:rsidRPr="00DF503B">
        <w:rPr>
          <w:rFonts w:hAnsi="宋体" w:hint="eastAsia"/>
          <w:i/>
          <w:color w:val="058011"/>
        </w:rPr>
        <w:t>类型</w:t>
      </w:r>
      <w:r w:rsidRPr="00DF503B">
        <w:rPr>
          <w:i/>
          <w:color w:val="058011"/>
        </w:rPr>
        <w:t>(</w:t>
      </w:r>
      <w:r w:rsidRPr="00DF503B">
        <w:rPr>
          <w:rFonts w:hAnsi="宋体" w:hint="eastAsia"/>
          <w:i/>
          <w:color w:val="058011"/>
        </w:rPr>
        <w:t>因为有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>getItemViewType(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switch </w:t>
      </w:r>
      <w:r w:rsidRPr="00DF503B">
        <w:t xml:space="preserve">(position)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BANNER</w:t>
      </w:r>
      <w:r>
        <w:t xml:space="preserve">: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BANNER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CHANNEL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CHANNEL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ACT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ACT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SECKILL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SECKILL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RECOMMEND</w:t>
      </w:r>
      <w:r>
        <w:t xml:space="preserve">: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RECOMMEND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HOT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HOT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  <w:t xml:space="preserve">    </w:t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b/>
          <w:bCs/>
          <w:color w:val="660E7A"/>
        </w:rPr>
        <w:t>currentType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</w:p>
    <w:p w:rsidR="00DF503B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到H</w:t>
      </w:r>
      <w:r>
        <w:t>omeFragment</w:t>
      </w:r>
      <w:r>
        <w:rPr>
          <w:rFonts w:hint="eastAsia"/>
        </w:rPr>
        <w:t>中</w:t>
      </w:r>
      <w:r>
        <w:t>的数据</w:t>
      </w:r>
      <w:r>
        <w:rPr>
          <w:rFonts w:hint="eastAsia"/>
        </w:rPr>
        <w:t>解析处设置</w:t>
      </w:r>
      <w:r>
        <w:t>该适配器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b/>
          <w:bCs/>
          <w:color w:val="000080"/>
        </w:rPr>
        <w:t xml:space="preserve">private void </w:t>
      </w:r>
      <w:r w:rsidRPr="00CF4E55">
        <w:rPr>
          <w:color w:val="000000"/>
        </w:rPr>
        <w:t>processData(</w:t>
      </w:r>
      <w:r w:rsidRPr="00CF4E55">
        <w:rPr>
          <w:color w:val="221FFF"/>
        </w:rPr>
        <w:t xml:space="preserve">String </w:t>
      </w:r>
      <w:r w:rsidRPr="00CF4E55">
        <w:rPr>
          <w:color w:val="000000"/>
        </w:rPr>
        <w:t xml:space="preserve">json)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color w:val="221FFF"/>
        </w:rPr>
        <w:t xml:space="preserve">ResultBeanData resultBeanData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JSON</w:t>
      </w:r>
      <w:r w:rsidRPr="00CF4E55">
        <w:rPr>
          <w:color w:val="000000"/>
        </w:rPr>
        <w:t>.</w:t>
      </w:r>
      <w:r w:rsidRPr="00CF4E55">
        <w:rPr>
          <w:color w:val="221FFF"/>
        </w:rPr>
        <w:t>parseObject</w:t>
      </w:r>
      <w:r w:rsidRPr="00CF4E55">
        <w:rPr>
          <w:color w:val="000000"/>
        </w:rPr>
        <w:t>(json,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</w:t>
      </w:r>
      <w:r w:rsidRPr="00CF4E55"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tab/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解析</w:t>
      </w:r>
      <w:r>
        <w:rPr>
          <w:rFonts w:hAnsi="宋体" w:hint="eastAsia"/>
          <w:i/>
        </w:rPr>
        <w:t>到后边</w:t>
      </w:r>
      <w:r w:rsidRPr="00CF4E55">
        <w:rPr>
          <w:rFonts w:hAnsi="宋体" w:hint="eastAsia"/>
          <w:i/>
        </w:rPr>
        <w:t>类中</w:t>
      </w:r>
      <w:r w:rsidRPr="00CF4E55">
        <w:rPr>
          <w:rFonts w:hAnsi="宋体" w:hint="eastAsia"/>
          <w:i/>
        </w:rPr>
        <w:br/>
        <w:t xml:space="preserve">    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.getResult();</w:t>
      </w:r>
      <w:r w:rsidRPr="00CF4E55">
        <w:rPr>
          <w:color w:val="000000"/>
        </w:rPr>
        <w:br/>
        <w:t xml:space="preserve">    </w:t>
      </w:r>
      <w:r w:rsidRPr="00CF4E55">
        <w:rPr>
          <w:i/>
        </w:rPr>
        <w:t>//Log.e("TAG","</w:t>
      </w:r>
      <w:r w:rsidRPr="00CF4E55">
        <w:rPr>
          <w:rFonts w:hAnsi="宋体" w:hint="eastAsia"/>
          <w:i/>
        </w:rPr>
        <w:t>解析成功</w:t>
      </w:r>
      <w:r w:rsidRPr="00CF4E55">
        <w:rPr>
          <w:i/>
        </w:rPr>
        <w:t>=="+resultBean.getHot_info().get(0).getName());</w:t>
      </w:r>
      <w:r>
        <w:rPr>
          <w:i/>
        </w:rPr>
        <w:tab/>
      </w:r>
      <w:r>
        <w:rPr>
          <w:i/>
        </w:rPr>
        <w:tab/>
        <w:t xml:space="preserve">// </w:t>
      </w:r>
      <w:r>
        <w:rPr>
          <w:rFonts w:hint="eastAsia"/>
          <w:i/>
        </w:rPr>
        <w:t>解析</w:t>
      </w:r>
      <w:r>
        <w:rPr>
          <w:i/>
        </w:rPr>
        <w:t>测试</w:t>
      </w:r>
      <w:r w:rsidRPr="00CF4E55">
        <w:rPr>
          <w:i/>
        </w:rPr>
        <w:br/>
        <w:t xml:space="preserve">    </w:t>
      </w:r>
      <w:r w:rsidRPr="00CF4E55">
        <w:rPr>
          <w:b/>
          <w:bCs/>
          <w:color w:val="000080"/>
        </w:rPr>
        <w:t xml:space="preserve">if </w:t>
      </w:r>
      <w:r w:rsidRPr="00CF4E55">
        <w:rPr>
          <w:color w:val="000000"/>
        </w:rPr>
        <w:t>(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!= </w:t>
      </w:r>
      <w:r w:rsidRPr="00CF4E55">
        <w:rPr>
          <w:b/>
          <w:bCs/>
          <w:color w:val="000080"/>
        </w:rPr>
        <w:t>null</w:t>
      </w:r>
      <w:r w:rsidRPr="00CF4E55">
        <w:rPr>
          <w:color w:val="000000"/>
        </w:rPr>
        <w:t xml:space="preserve">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    </w:t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有数据，设置适配器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 xml:space="preserve">adapter </w:t>
      </w:r>
      <w:r w:rsidRPr="00CF4E55">
        <w:rPr>
          <w:color w:val="000000"/>
        </w:rPr>
        <w:t xml:space="preserve">= </w:t>
      </w:r>
      <w:r w:rsidRPr="00CF4E55">
        <w:rPr>
          <w:b/>
          <w:bCs/>
          <w:color w:val="000080"/>
        </w:rPr>
        <w:t xml:space="preserve">new </w:t>
      </w:r>
      <w:r w:rsidRPr="00CF4E55">
        <w:rPr>
          <w:color w:val="000000"/>
        </w:rPr>
        <w:t>HomeFragmentAdapter(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,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 xml:space="preserve">);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F4E55">
        <w:rPr>
          <w:i/>
          <w:color w:val="FF0000"/>
        </w:rPr>
        <w:t xml:space="preserve">// </w:t>
      </w:r>
      <w:r w:rsidRPr="00CF4E55">
        <w:rPr>
          <w:rFonts w:hAnsi="宋体" w:hint="eastAsia"/>
          <w:i/>
          <w:color w:val="FF0000"/>
        </w:rPr>
        <w:t>传入上下文和数据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>recy_home</w:t>
      </w:r>
      <w:r w:rsidRPr="00CF4E55">
        <w:rPr>
          <w:color w:val="000000"/>
        </w:rPr>
        <w:t>.setAdapter(</w:t>
      </w:r>
      <w:r w:rsidRPr="00CF4E55">
        <w:rPr>
          <w:b/>
          <w:bCs/>
          <w:color w:val="660E7A"/>
        </w:rPr>
        <w:t>adapter</w:t>
      </w:r>
      <w:r w:rsidRPr="00CF4E55">
        <w:rPr>
          <w:color w:val="000000"/>
        </w:rPr>
        <w:t>);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FF020C"/>
        </w:rPr>
        <w:t>}</w:t>
      </w:r>
      <w:r w:rsidRPr="00CF4E55">
        <w:rPr>
          <w:b/>
          <w:bCs/>
          <w:color w:val="000080"/>
        </w:rPr>
        <w:t xml:space="preserve">else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</w:r>
      <w:r w:rsidRPr="00CF4E55">
        <w:rPr>
          <w:b/>
          <w:bCs/>
          <w:color w:val="FF020C"/>
        </w:rPr>
        <w:br/>
        <w:t xml:space="preserve">    }</w:t>
      </w:r>
      <w:r w:rsidRPr="00CF4E55">
        <w:rPr>
          <w:b/>
          <w:bCs/>
          <w:color w:val="FF020C"/>
        </w:rPr>
        <w:br/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适配器</w:t>
      </w:r>
      <w:r>
        <w:t>中的构造器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</w:t>
      </w:r>
      <w:r w:rsidR="00E84E70">
        <w:rPr>
          <w:rFonts w:hAnsi="宋体" w:hint="eastAsia"/>
          <w:i/>
          <w:color w:val="058011"/>
        </w:rPr>
        <w:t>(</w:t>
      </w:r>
      <w:r w:rsidR="00E84E70" w:rsidRPr="00E84E70">
        <w:rPr>
          <w:rFonts w:hAnsi="宋体"/>
          <w:i/>
          <w:color w:val="FF0000"/>
        </w:rPr>
        <w:t>上下文</w:t>
      </w:r>
      <w:r w:rsidR="00E84E70">
        <w:rPr>
          <w:rFonts w:hAnsi="宋体" w:hint="eastAsia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数据</w:t>
      </w:r>
      <w:r w:rsidR="00E84E70">
        <w:rPr>
          <w:rFonts w:hAnsi="宋体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item</w:t>
      </w:r>
      <w:r w:rsidR="00E84E70">
        <w:rPr>
          <w:rFonts w:hAnsi="宋体"/>
          <w:i/>
          <w:color w:val="058011"/>
        </w:rPr>
        <w:t>)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public </w:t>
      </w:r>
      <w:r w:rsidRPr="00CF4E55">
        <w:t>HomeFragmentAdapter</w:t>
      </w:r>
      <w:r w:rsidRPr="00CF4E55">
        <w:rPr>
          <w:color w:val="000000"/>
        </w:rPr>
        <w:t>(</w:t>
      </w:r>
      <w:r w:rsidRPr="00CF4E55">
        <w:t xml:space="preserve">Context </w:t>
      </w:r>
      <w:r w:rsidRPr="00CF4E55">
        <w:rPr>
          <w:color w:val="000000"/>
        </w:rPr>
        <w:t xml:space="preserve">context, </w:t>
      </w:r>
      <w:r w:rsidRPr="00CF4E55">
        <w:t xml:space="preserve">ResultBeanData.ResultBean </w:t>
      </w:r>
      <w:r w:rsidRPr="00CF4E55">
        <w:rPr>
          <w:color w:val="000000"/>
        </w:rPr>
        <w:t xml:space="preserve">resultBean)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=context;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>=resultBean;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=</w:t>
      </w:r>
      <w:r w:rsidRPr="00CF4E55">
        <w:t>LayoutInflater</w:t>
      </w:r>
      <w:r w:rsidRPr="00CF4E55">
        <w:rPr>
          <w:color w:val="000000"/>
        </w:rPr>
        <w:t>.</w:t>
      </w:r>
      <w:r w:rsidRPr="00CF4E55">
        <w:t>from</w:t>
      </w:r>
      <w:r w:rsidRPr="00CF4E55">
        <w:rPr>
          <w:color w:val="000000"/>
        </w:rPr>
        <w:t xml:space="preserve">(context);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用这个初始化布局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FF020C"/>
        </w:rPr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定义变量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构造器接收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Context 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ResultBeanData.ResultBean </w:t>
      </w:r>
      <w:r w:rsidRPr="00CF4E55">
        <w:rPr>
          <w:b/>
          <w:bCs/>
          <w:color w:val="660E7A"/>
        </w:rPr>
        <w:t>resultBean</w:t>
      </w:r>
      <w:r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布局初始化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LayoutInflater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;</w:t>
      </w:r>
      <w:r>
        <w:rPr>
          <w:color w:val="000000"/>
        </w:rPr>
        <w:tab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直接用</w:t>
      </w:r>
      <w:r w:rsidRPr="00CF4E55">
        <w:rPr>
          <w:i/>
          <w:color w:val="058011"/>
        </w:rPr>
        <w:t>View.inflate</w:t>
      </w:r>
      <w:r w:rsidRPr="00CF4E55">
        <w:rPr>
          <w:rFonts w:hAnsi="宋体" w:hint="eastAsia"/>
          <w:i/>
          <w:color w:val="058011"/>
        </w:rPr>
        <w:t>的性能消耗较大</w:t>
      </w:r>
    </w:p>
    <w:p w:rsidR="00CF4E55" w:rsidRDefault="00A16F0C" w:rsidP="00A16F0C">
      <w:pPr>
        <w:pStyle w:val="4"/>
      </w:pPr>
      <w:r>
        <w:rPr>
          <w:rFonts w:hint="eastAsia"/>
        </w:rPr>
        <w:t>横幅</w:t>
      </w:r>
      <w:r w:rsidR="005D1521">
        <w:rPr>
          <w:rFonts w:hint="eastAsia"/>
        </w:rPr>
        <w:t>实现</w:t>
      </w:r>
      <w:r w:rsidR="00D82F1E">
        <w:rPr>
          <w:rFonts w:hint="eastAsia"/>
        </w:rPr>
        <w:t>类</w:t>
      </w:r>
      <w:r w:rsidR="00D5190F">
        <w:rPr>
          <w:rFonts w:hint="eastAsia"/>
        </w:rPr>
        <w:t>(</w:t>
      </w:r>
      <w:r w:rsidR="00D5190F">
        <w:t>Banner</w:t>
      </w:r>
      <w:r w:rsidR="00D5190F">
        <w:rPr>
          <w:rFonts w:hint="eastAsia"/>
        </w:rPr>
        <w:t>)</w:t>
      </w:r>
    </w:p>
    <w:p w:rsidR="00A16F0C" w:rsidRDefault="00A16F0C" w:rsidP="00A16F0C">
      <w:pPr>
        <w:pStyle w:val="5"/>
      </w:pPr>
      <w:r>
        <w:rPr>
          <w:rFonts w:hint="eastAsia"/>
        </w:rPr>
        <w:t>导入</w:t>
      </w:r>
      <w:r>
        <w:t>开源项目库</w:t>
      </w:r>
      <w:r>
        <w:rPr>
          <w:rFonts w:hint="eastAsia"/>
        </w:rPr>
        <w:t>banner</w:t>
      </w:r>
    </w:p>
    <w:p w:rsidR="00A16F0C" w:rsidRDefault="00A16F0C" w:rsidP="00A16F0C">
      <w:pPr>
        <w:ind w:firstLine="420"/>
      </w:pPr>
      <w:r>
        <w:rPr>
          <w:rFonts w:hint="eastAsia"/>
        </w:rPr>
        <w:t>导入后</w:t>
      </w:r>
      <w:r>
        <w:t>名称改</w:t>
      </w:r>
      <w:r>
        <w:rPr>
          <w:rFonts w:hint="eastAsia"/>
        </w:rPr>
        <w:t>为banner_library，路径：</w:t>
      </w:r>
      <w:r>
        <w:rPr>
          <w:rFonts w:hAnsi="宋体" w:hint="eastAsia"/>
        </w:rPr>
        <w:t>【</w:t>
      </w:r>
      <w:r>
        <w:rPr>
          <w:rFonts w:hAnsi="宋体"/>
        </w:rPr>
        <w:t>…</w:t>
      </w:r>
      <w:r w:rsidRPr="00A16F0C">
        <w:rPr>
          <w:rFonts w:hAnsi="宋体" w:hint="eastAsia"/>
        </w:rPr>
        <w:t>3 源码、课件\资料\1.第三方库\banner</w:t>
      </w:r>
      <w:r>
        <w:rPr>
          <w:rFonts w:hAnsi="宋体" w:hint="eastAsia"/>
        </w:rPr>
        <w:t>】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25402225" wp14:editId="6A2CA346">
            <wp:extent cx="1523810" cy="619048"/>
            <wp:effectExtent l="19050" t="19050" r="1968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16F0C" w:rsidRDefault="00A16F0C" w:rsidP="00A16F0C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Module</w:t>
      </w:r>
      <w:r>
        <w:rPr>
          <w:rFonts w:hint="eastAsia"/>
        </w:rPr>
        <w:t>依赖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1FE3E00B" wp14:editId="0A914428">
            <wp:extent cx="4266000" cy="2167200"/>
            <wp:effectExtent l="0" t="0" r="127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0C" w:rsidRDefault="0092622F" w:rsidP="00A16F0C">
      <w:pPr>
        <w:pStyle w:val="5"/>
      </w:pPr>
      <w:r>
        <w:rPr>
          <w:rFonts w:hint="eastAsia"/>
        </w:rPr>
        <w:lastRenderedPageBreak/>
        <w:t>创建</w:t>
      </w:r>
      <w:r w:rsidR="008C208D">
        <w:t>B</w:t>
      </w:r>
      <w:r w:rsidR="008C208D">
        <w:rPr>
          <w:rFonts w:hint="eastAsia"/>
        </w:rPr>
        <w:t>anner</w:t>
      </w:r>
      <w:r w:rsidR="008C208D">
        <w:t>ViewHolder</w:t>
      </w:r>
      <w:r>
        <w:rPr>
          <w:rFonts w:hint="eastAsia"/>
        </w:rPr>
        <w:t>（即</w:t>
      </w:r>
      <w:r>
        <w:t>：</w:t>
      </w:r>
      <w:r w:rsidRPr="0092622F">
        <w:rPr>
          <w:rFonts w:hint="eastAsia"/>
          <w:color w:val="FF0000"/>
        </w:rPr>
        <w:t>创建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8C208D" w:rsidRDefault="008C208D" w:rsidP="008C208D">
      <w:pPr>
        <w:pStyle w:val="af8"/>
        <w:rPr>
          <w:b/>
          <w:bCs/>
          <w:color w:val="FF020C"/>
        </w:rPr>
      </w:pPr>
      <w:r w:rsidRPr="008C208D">
        <w:rPr>
          <w:color w:val="808000"/>
        </w:rPr>
        <w:t xml:space="preserve">@Override   </w:t>
      </w:r>
      <w:r w:rsidRPr="008C208D">
        <w:rPr>
          <w:i/>
          <w:color w:val="058011"/>
        </w:rPr>
        <w:t xml:space="preserve">// </w:t>
      </w:r>
      <w:r w:rsidRPr="008C208D">
        <w:rPr>
          <w:rFonts w:hAnsi="宋体" w:hint="eastAsia"/>
          <w:i/>
          <w:color w:val="058011"/>
        </w:rPr>
        <w:t>创建</w:t>
      </w:r>
      <w:r w:rsidRPr="008C208D">
        <w:rPr>
          <w:i/>
          <w:color w:val="058011"/>
        </w:rPr>
        <w:t>ViewHolder(</w:t>
      </w:r>
      <w:r w:rsidRPr="008C208D">
        <w:rPr>
          <w:rFonts w:hAnsi="宋体" w:hint="eastAsia"/>
          <w:i/>
          <w:color w:val="058011"/>
        </w:rPr>
        <w:t>类似</w:t>
      </w:r>
      <w:r w:rsidRPr="008C208D">
        <w:rPr>
          <w:i/>
          <w:color w:val="058011"/>
        </w:rPr>
        <w:t>getView())</w:t>
      </w:r>
      <w:r w:rsidRPr="008C208D">
        <w:rPr>
          <w:rFonts w:hAnsi="宋体" w:hint="eastAsia"/>
          <w:i/>
          <w:color w:val="058011"/>
        </w:rPr>
        <w:t>，</w:t>
      </w:r>
      <w:r w:rsidRPr="008C208D">
        <w:rPr>
          <w:i/>
          <w:color w:val="058011"/>
        </w:rPr>
        <w:t>viewType</w:t>
      </w:r>
      <w:r w:rsidRPr="008C208D">
        <w:rPr>
          <w:rFonts w:hAnsi="宋体" w:hint="eastAsia"/>
          <w:i/>
          <w:color w:val="058011"/>
        </w:rPr>
        <w:t>来自</w:t>
      </w:r>
      <w:r w:rsidRPr="008C208D">
        <w:rPr>
          <w:i/>
          <w:color w:val="058011"/>
        </w:rPr>
        <w:t>getItemViewType(position)</w:t>
      </w:r>
      <w:r w:rsidRPr="008C208D">
        <w:rPr>
          <w:i/>
          <w:color w:val="058011"/>
        </w:rPr>
        <w:br/>
      </w:r>
      <w:r w:rsidRPr="008C208D">
        <w:rPr>
          <w:b/>
          <w:bCs/>
          <w:color w:val="000080"/>
        </w:rPr>
        <w:t xml:space="preserve">public </w:t>
      </w:r>
      <w:r w:rsidRPr="008C208D">
        <w:rPr>
          <w:color w:val="221FFF"/>
        </w:rPr>
        <w:t xml:space="preserve">RecyclerView.ViewHolder </w:t>
      </w:r>
      <w:r w:rsidRPr="008C208D">
        <w:t>onCreateViewHolder(</w:t>
      </w:r>
      <w:r w:rsidRPr="008C208D">
        <w:rPr>
          <w:color w:val="221FFF"/>
        </w:rPr>
        <w:t xml:space="preserve">ViewGroup </w:t>
      </w:r>
      <w:r w:rsidRPr="008C208D">
        <w:t xml:space="preserve">parent, </w:t>
      </w:r>
      <w:r w:rsidRPr="008C208D">
        <w:rPr>
          <w:b/>
          <w:bCs/>
          <w:color w:val="000080"/>
        </w:rPr>
        <w:t xml:space="preserve">int </w:t>
      </w:r>
      <w:r w:rsidRPr="008C208D">
        <w:t xml:space="preserve">viewType)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 xml:space="preserve">if </w:t>
      </w:r>
      <w:r w:rsidRPr="008C208D">
        <w:t xml:space="preserve">(viewType == </w:t>
      </w:r>
      <w:r w:rsidRPr="008C208D">
        <w:rPr>
          <w:b/>
          <w:bCs/>
          <w:i/>
          <w:color w:val="660E7A"/>
        </w:rPr>
        <w:t>BANNER</w:t>
      </w:r>
      <w:r w:rsidRPr="008C208D">
        <w:t xml:space="preserve">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  <w:t xml:space="preserve">        </w:t>
      </w:r>
      <w:r w:rsidRPr="008C208D">
        <w:rPr>
          <w:b/>
          <w:bCs/>
          <w:color w:val="000080"/>
        </w:rPr>
        <w:t xml:space="preserve">return new </w:t>
      </w:r>
      <w:r w:rsidRPr="008C208D">
        <w:t>BannerViewHolder(</w:t>
      </w:r>
      <w:r w:rsidRPr="008C208D">
        <w:rPr>
          <w:b/>
          <w:bCs/>
          <w:color w:val="660E7A"/>
        </w:rPr>
        <w:t>context</w:t>
      </w:r>
      <w:r w:rsidRPr="008C208D">
        <w:t>,</w:t>
      </w:r>
      <w:r w:rsidRPr="008C208D">
        <w:rPr>
          <w:b/>
          <w:bCs/>
          <w:color w:val="660E7A"/>
        </w:rPr>
        <w:t>layoutInflater</w:t>
      </w:r>
      <w:r w:rsidRPr="008C208D">
        <w:t>.inflate(</w:t>
      </w:r>
      <w:r w:rsidRPr="008C208D">
        <w:rPr>
          <w:color w:val="221FFF"/>
        </w:rPr>
        <w:t>R.layout</w:t>
      </w:r>
      <w:r w:rsidRPr="008C208D">
        <w:t>.</w:t>
      </w:r>
      <w:r w:rsidRPr="008C208D">
        <w:rPr>
          <w:b/>
          <w:bCs/>
          <w:i/>
          <w:color w:val="660E7A"/>
        </w:rPr>
        <w:t>banner_viewpager</w:t>
      </w:r>
      <w:r w:rsidRPr="008C208D">
        <w:t>,</w:t>
      </w:r>
      <w:r w:rsidRPr="008C208D">
        <w:rPr>
          <w:b/>
          <w:bCs/>
          <w:color w:val="000080"/>
        </w:rPr>
        <w:t>null</w:t>
      </w:r>
      <w:r w:rsidRPr="008C208D">
        <w:t>));</w:t>
      </w:r>
      <w:r w:rsidRPr="008C208D">
        <w:br/>
        <w:t xml:space="preserve">    </w:t>
      </w:r>
      <w:r w:rsidRPr="008C208D">
        <w:rPr>
          <w:b/>
          <w:bCs/>
          <w:color w:val="FF020C"/>
        </w:rPr>
        <w:t>}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>return null</w:t>
      </w:r>
      <w:r w:rsidRPr="008C208D">
        <w:t>;</w:t>
      </w:r>
      <w:r w:rsidRPr="008C208D">
        <w:br/>
      </w:r>
      <w:r w:rsidRPr="008C208D">
        <w:rPr>
          <w:b/>
          <w:bCs/>
          <w:color w:val="FF020C"/>
        </w:rPr>
        <w:t>}</w:t>
      </w:r>
    </w:p>
    <w:p w:rsidR="00C0257E" w:rsidRDefault="00C0257E" w:rsidP="00C0257E">
      <w:pPr>
        <w:pStyle w:val="5"/>
      </w:pPr>
      <w:r w:rsidRPr="00C0257E">
        <w:t>banner_viewpager</w:t>
      </w:r>
      <w:r>
        <w:t>.xml</w:t>
      </w:r>
    </w:p>
    <w:p w:rsidR="00C0257E" w:rsidRPr="00C0257E" w:rsidRDefault="00C0257E" w:rsidP="00C0257E">
      <w:pPr>
        <w:ind w:firstLine="420"/>
      </w:pPr>
      <w:r>
        <w:rPr>
          <w:rFonts w:hint="eastAsia"/>
        </w:rPr>
        <w:t>说明</w:t>
      </w:r>
      <w:r>
        <w:t>：命名空间</w:t>
      </w:r>
      <w:r>
        <w:rPr>
          <w:rFonts w:hint="eastAsia"/>
        </w:rPr>
        <w:t>app来自</w:t>
      </w:r>
      <w:r>
        <w:t>其库中的属性文件</w:t>
      </w:r>
      <w:r>
        <w:rPr>
          <w:rFonts w:hint="eastAsia"/>
        </w:rPr>
        <w:t>attr.xml</w:t>
      </w:r>
    </w:p>
    <w:p w:rsidR="00C0257E" w:rsidRPr="00C0257E" w:rsidRDefault="00C0257E" w:rsidP="00C0257E">
      <w:pPr>
        <w:pStyle w:val="af8"/>
        <w:rPr>
          <w:color w:val="000000"/>
        </w:rPr>
      </w:pPr>
      <w:r w:rsidRPr="00C0257E">
        <w:rPr>
          <w:i/>
          <w:color w:val="000000"/>
        </w:rPr>
        <w:t>&lt;?</w:t>
      </w:r>
      <w:r w:rsidRPr="00C0257E">
        <w:rPr>
          <w:color w:val="0000FF"/>
        </w:rPr>
        <w:t>xml version=</w:t>
      </w:r>
      <w:r w:rsidRPr="00C0257E">
        <w:t xml:space="preserve">"1.0" </w:t>
      </w:r>
      <w:r w:rsidRPr="00C0257E">
        <w:rPr>
          <w:color w:val="0000FF"/>
        </w:rPr>
        <w:t>encoding=</w:t>
      </w:r>
      <w:r w:rsidRPr="00C0257E">
        <w:t>"utf-8"</w:t>
      </w:r>
      <w:r w:rsidRPr="00C0257E">
        <w:rPr>
          <w:i/>
          <w:color w:val="000000"/>
        </w:rPr>
        <w:t>?&gt;</w:t>
      </w:r>
      <w:r w:rsidRPr="00C0257E">
        <w:rPr>
          <w:i/>
          <w:color w:val="000000"/>
        </w:rPr>
        <w:br/>
      </w:r>
      <w:r w:rsidRPr="00C0257E">
        <w:rPr>
          <w:color w:val="000000"/>
        </w:rPr>
        <w:t>&lt;</w:t>
      </w:r>
      <w:r w:rsidRPr="00C0257E">
        <w:rPr>
          <w:b/>
          <w:bCs/>
          <w:color w:val="000080"/>
        </w:rPr>
        <w:t xml:space="preserve">LinearLayout </w:t>
      </w:r>
      <w:r w:rsidRPr="00C0257E">
        <w:rPr>
          <w:color w:val="0000FF"/>
        </w:rPr>
        <w:t>xmlns:</w:t>
      </w:r>
      <w:r w:rsidRPr="00C0257E">
        <w:rPr>
          <w:color w:val="660E7A"/>
        </w:rPr>
        <w:t>android</w:t>
      </w:r>
      <w:r w:rsidRPr="00C0257E">
        <w:rPr>
          <w:color w:val="0000FF"/>
        </w:rPr>
        <w:t>=</w:t>
      </w:r>
      <w:r w:rsidRPr="00C0257E">
        <w:t>"http://schemas.android.com/apk/res/android"</w:t>
      </w:r>
      <w:r w:rsidRPr="00C0257E">
        <w:br/>
        <w:t xml:space="preserve">    </w:t>
      </w:r>
      <w:r w:rsidRPr="00C0257E">
        <w:rPr>
          <w:color w:val="0000FF"/>
        </w:rPr>
        <w:t>xmlns:</w:t>
      </w:r>
      <w:r w:rsidRPr="00C0257E">
        <w:rPr>
          <w:color w:val="660E7A"/>
        </w:rPr>
        <w:t>app</w:t>
      </w:r>
      <w:r w:rsidRPr="00C0257E">
        <w:rPr>
          <w:color w:val="0000FF"/>
        </w:rPr>
        <w:t>=</w:t>
      </w:r>
      <w:r w:rsidRPr="00C0257E">
        <w:t>"http://schemas.android.com/apk/res-auto"</w:t>
      </w:r>
      <w:r>
        <w:t xml:space="preserve"> 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:orientation=</w:t>
      </w:r>
      <w:r w:rsidRPr="00C0257E">
        <w:t>"vertical"</w:t>
      </w:r>
      <w:r w:rsidRPr="00C0257E">
        <w:rPr>
          <w:color w:val="000000"/>
        </w:rPr>
        <w:t>&gt;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&lt;</w:t>
      </w:r>
      <w:r w:rsidRPr="00C0257E">
        <w:rPr>
          <w:b/>
          <w:bCs/>
          <w:color w:val="000080"/>
        </w:rPr>
        <w:t>com.youth.banner.Banner</w:t>
      </w:r>
      <w:r w:rsidRPr="00C0257E">
        <w:rPr>
          <w:b/>
          <w:bCs/>
          <w:color w:val="000080"/>
        </w:rPr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:id=</w:t>
      </w:r>
      <w:r w:rsidRPr="00C0257E">
        <w:t>"</w:t>
      </w:r>
      <w:r w:rsidRPr="00C0257E">
        <w:rPr>
          <w:color w:val="FF0000"/>
        </w:rPr>
        <w:t>@+id</w:t>
      </w:r>
      <w:r w:rsidRPr="00C0257E">
        <w:t>/</w:t>
      </w:r>
      <w:r w:rsidRPr="00C0257E">
        <w:rPr>
          <w:color w:val="FF0000"/>
        </w:rPr>
        <w:t>banner</w:t>
      </w:r>
      <w:r w:rsidRPr="00C0257E">
        <w:t>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"130dp"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:indicator_height=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:indicator_width=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:is_auto_play=</w:t>
      </w:r>
      <w:r w:rsidRPr="00C0257E">
        <w:t xml:space="preserve">"true" </w:t>
      </w:r>
      <w:r w:rsidRPr="00C0257E">
        <w:rPr>
          <w:color w:val="000000"/>
        </w:rPr>
        <w:t>/&gt;</w:t>
      </w:r>
      <w:r w:rsidRPr="00C0257E">
        <w:rPr>
          <w:color w:val="000000"/>
        </w:rPr>
        <w:br/>
        <w:t>&lt;/</w:t>
      </w:r>
      <w:r w:rsidRPr="00C0257E">
        <w:rPr>
          <w:b/>
          <w:bCs/>
          <w:color w:val="000080"/>
        </w:rPr>
        <w:t>LinearLayout</w:t>
      </w:r>
      <w:r w:rsidRPr="00C0257E">
        <w:rPr>
          <w:color w:val="000000"/>
        </w:rPr>
        <w:t>&gt;</w:t>
      </w:r>
    </w:p>
    <w:p w:rsidR="008C208D" w:rsidRDefault="0092622F" w:rsidP="00C0257E">
      <w:pPr>
        <w:pStyle w:val="5"/>
      </w:pPr>
      <w:r>
        <w:rPr>
          <w:rFonts w:hint="eastAsia"/>
        </w:rPr>
        <w:t>实现</w:t>
      </w:r>
      <w:r w:rsidR="00C0257E" w:rsidRPr="00C0257E">
        <w:t>BannerViewHolder</w:t>
      </w:r>
      <w:r w:rsidR="00C0257E">
        <w:rPr>
          <w:rFonts w:hint="eastAsia"/>
        </w:rPr>
        <w:t>内部类（暂无数据</w:t>
      </w:r>
      <w:r w:rsidR="001A641E">
        <w:rPr>
          <w:rFonts w:hint="eastAsia"/>
        </w:rPr>
        <w:t>，</w:t>
      </w:r>
      <w:r w:rsidR="001A641E">
        <w:t>数据在</w:t>
      </w:r>
      <w:r w:rsidR="001A641E">
        <w:rPr>
          <w:rFonts w:hint="eastAsia"/>
        </w:rPr>
        <w:t>后边的</w:t>
      </w:r>
      <w:r w:rsidR="001A641E">
        <w:rPr>
          <w:rFonts w:hint="eastAsia"/>
        </w:rPr>
        <w:t>setData()</w:t>
      </w:r>
      <w:r w:rsidR="001A641E">
        <w:rPr>
          <w:rFonts w:hint="eastAsia"/>
        </w:rPr>
        <w:t>中</w:t>
      </w:r>
      <w:r w:rsidR="00C0257E">
        <w:rPr>
          <w:rFonts w:hint="eastAsia"/>
        </w:rPr>
        <w:t>）</w:t>
      </w:r>
    </w:p>
    <w:p w:rsidR="00C0257E" w:rsidRDefault="00C0257E" w:rsidP="00C0257E">
      <w:pPr>
        <w:pStyle w:val="af8"/>
        <w:rPr>
          <w:color w:val="FF0000"/>
        </w:rPr>
      </w:pPr>
      <w:r w:rsidRPr="00C0257E">
        <w:rPr>
          <w:b/>
          <w:bCs/>
          <w:color w:val="000080"/>
        </w:rPr>
        <w:t xml:space="preserve">private class </w:t>
      </w:r>
      <w:r w:rsidRPr="00C0257E">
        <w:t xml:space="preserve">BannerViewHolder </w:t>
      </w:r>
      <w:r w:rsidRPr="00C0257E">
        <w:rPr>
          <w:b/>
          <w:bCs/>
          <w:color w:val="000080"/>
        </w:rPr>
        <w:t xml:space="preserve">extends </w:t>
      </w:r>
      <w:r w:rsidRPr="00C0257E">
        <w:t xml:space="preserve">RecyclerView.ViewHolder </w:t>
      </w:r>
      <w:r w:rsidRPr="00C0257E">
        <w:rPr>
          <w:b/>
          <w:bCs/>
          <w:color w:val="FF020C"/>
        </w:rPr>
        <w:t>{</w:t>
      </w:r>
      <w:r w:rsidRPr="00C0257E">
        <w:rPr>
          <w:b/>
          <w:bCs/>
          <w:color w:val="FF020C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Context 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Banner 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</w:t>
      </w:r>
      <w:r w:rsidRPr="00C0257E">
        <w:rPr>
          <w:color w:val="FF0000"/>
        </w:rPr>
        <w:t xml:space="preserve">// </w:t>
      </w:r>
      <w:r w:rsidRPr="00C0257E">
        <w:rPr>
          <w:rFonts w:hint="eastAsia"/>
          <w:color w:val="FF0000"/>
        </w:rPr>
        <w:t>构造器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传入：</w:t>
      </w:r>
      <w:r>
        <w:rPr>
          <w:color w:val="FF0000"/>
        </w:rPr>
        <w:t>上下文、布局文件</w:t>
      </w:r>
      <w:r>
        <w:rPr>
          <w:rFonts w:hint="eastAsia"/>
          <w:color w:val="FF0000"/>
        </w:rPr>
        <w:t>)</w:t>
      </w:r>
    </w:p>
    <w:p w:rsidR="00C0257E" w:rsidRDefault="00C0257E" w:rsidP="00C0257E">
      <w:pPr>
        <w:pStyle w:val="af8"/>
        <w:ind w:firstLineChars="200" w:firstLine="360"/>
        <w:rPr>
          <w:color w:val="00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      (</w:t>
      </w:r>
      <w:r>
        <w:rPr>
          <w:rFonts w:hint="eastAsia"/>
          <w:color w:val="FF0000"/>
        </w:rPr>
        <w:t>接收</w:t>
      </w:r>
      <w:r>
        <w:rPr>
          <w:color w:val="FF0000"/>
        </w:rPr>
        <w:t>：</w:t>
      </w:r>
      <w:r>
        <w:rPr>
          <w:rFonts w:hint="eastAsia"/>
          <w:color w:val="FF0000"/>
        </w:rPr>
        <w:t>上下文</w:t>
      </w:r>
      <w:r>
        <w:rPr>
          <w:color w:val="FF0000"/>
        </w:rPr>
        <w:t>、布局中的控件</w:t>
      </w:r>
      <w:r>
        <w:rPr>
          <w:color w:val="FF0000"/>
        </w:rPr>
        <w:t>)</w:t>
      </w:r>
      <w:r>
        <w:rPr>
          <w:color w:val="FF0000"/>
        </w:rPr>
        <w:tab/>
      </w:r>
    </w:p>
    <w:p w:rsidR="00C0257E" w:rsidRPr="00C0257E" w:rsidRDefault="00C0257E" w:rsidP="00C0257E">
      <w:pPr>
        <w:pStyle w:val="af8"/>
        <w:ind w:firstLineChars="200" w:firstLine="361"/>
        <w:rPr>
          <w:color w:val="000000"/>
        </w:rPr>
      </w:pPr>
      <w:r w:rsidRPr="00C0257E">
        <w:rPr>
          <w:b/>
          <w:bCs/>
          <w:color w:val="000080"/>
        </w:rPr>
        <w:t xml:space="preserve">public </w:t>
      </w:r>
      <w:r w:rsidRPr="00C0257E">
        <w:t>BannerViewHolder</w:t>
      </w:r>
      <w:r w:rsidRPr="00C0257E">
        <w:rPr>
          <w:color w:val="000000"/>
        </w:rPr>
        <w:t>(</w:t>
      </w:r>
      <w:r w:rsidRPr="00C0257E">
        <w:t xml:space="preserve">Context </w:t>
      </w:r>
      <w:r w:rsidRPr="00C0257E">
        <w:rPr>
          <w:color w:val="000000"/>
        </w:rPr>
        <w:t xml:space="preserve">context, </w:t>
      </w:r>
      <w:r w:rsidRPr="00C0257E">
        <w:t xml:space="preserve">View </w:t>
      </w:r>
      <w:r w:rsidRPr="00C0257E">
        <w:rPr>
          <w:color w:val="000000"/>
        </w:rPr>
        <w:t xml:space="preserve">itemview) </w:t>
      </w:r>
      <w:r w:rsidRPr="00C0257E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>
        <w:rPr>
          <w:b/>
          <w:bCs/>
          <w:color w:val="FF020C"/>
        </w:rPr>
        <w:tab/>
      </w:r>
      <w:r w:rsidRPr="00C0257E">
        <w:rPr>
          <w:i/>
          <w:color w:val="058011"/>
        </w:rPr>
        <w:t>// itemview</w:t>
      </w:r>
      <w:r w:rsidRPr="00C0257E">
        <w:rPr>
          <w:rFonts w:hAnsi="宋体" w:hint="eastAsia"/>
          <w:i/>
          <w:color w:val="058011"/>
        </w:rPr>
        <w:t>：传入的布局名</w:t>
      </w:r>
      <w:r w:rsidRPr="00C0257E">
        <w:rPr>
          <w:rFonts w:hAnsi="宋体" w:hint="eastAsia"/>
          <w:i/>
          <w:color w:val="058011"/>
        </w:rPr>
        <w:br/>
        <w:t xml:space="preserve">        </w:t>
      </w:r>
      <w:r w:rsidRPr="00C0257E">
        <w:rPr>
          <w:b/>
          <w:bCs/>
          <w:color w:val="000080"/>
        </w:rPr>
        <w:t>super</w:t>
      </w:r>
      <w:r w:rsidRPr="00C0257E">
        <w:rPr>
          <w:color w:val="000000"/>
        </w:rPr>
        <w:t>(itemview);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=context;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= (</w:t>
      </w:r>
      <w:r w:rsidRPr="00C0257E">
        <w:t>Banner</w:t>
      </w:r>
      <w:r w:rsidRPr="00C0257E">
        <w:rPr>
          <w:color w:val="000000"/>
        </w:rPr>
        <w:t>) itemview.findViewById(</w:t>
      </w:r>
      <w:r w:rsidRPr="00C0257E">
        <w:t>R.id</w:t>
      </w:r>
      <w:r w:rsidRPr="00C0257E">
        <w:rPr>
          <w:color w:val="000000"/>
        </w:rPr>
        <w:t>.</w:t>
      </w:r>
      <w:r w:rsidRPr="00C0257E">
        <w:rPr>
          <w:b/>
          <w:bCs/>
          <w:i/>
          <w:color w:val="660E7A"/>
        </w:rPr>
        <w:t>banner</w:t>
      </w:r>
      <w:r w:rsidRPr="00C0257E">
        <w:rPr>
          <w:color w:val="000000"/>
        </w:rPr>
        <w:t>);</w:t>
      </w:r>
      <w:r>
        <w:rPr>
          <w:color w:val="000000"/>
        </w:rPr>
        <w:tab/>
      </w:r>
      <w:r w:rsidRPr="00C0257E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接收</w:t>
      </w:r>
      <w:r w:rsidRPr="00C0257E">
        <w:rPr>
          <w:rFonts w:hAnsi="宋体" w:hint="eastAsia"/>
          <w:i/>
          <w:color w:val="058011"/>
        </w:rPr>
        <w:t>布局中的控件</w:t>
      </w:r>
      <w:r w:rsidRPr="00C0257E">
        <w:rPr>
          <w:rFonts w:hAnsi="宋体" w:hint="eastAsia"/>
          <w:i/>
          <w:color w:val="058011"/>
        </w:rPr>
        <w:br/>
        <w:t xml:space="preserve">    </w:t>
      </w:r>
      <w:r w:rsidRPr="00C0257E">
        <w:rPr>
          <w:b/>
          <w:bCs/>
          <w:color w:val="FF020C"/>
        </w:rPr>
        <w:t>}</w:t>
      </w:r>
      <w:r w:rsidRPr="00C0257E">
        <w:rPr>
          <w:b/>
          <w:bCs/>
          <w:color w:val="FF020C"/>
        </w:rPr>
        <w:br/>
        <w:t>}</w:t>
      </w:r>
    </w:p>
    <w:p w:rsidR="00C0257E" w:rsidRDefault="0092622F" w:rsidP="0092622F">
      <w:pPr>
        <w:pStyle w:val="5"/>
      </w:pPr>
      <w:r>
        <w:rPr>
          <w:rFonts w:hint="eastAsia"/>
        </w:rPr>
        <w:t>绑定</w:t>
      </w:r>
      <w:r w:rsidRPr="0092622F">
        <w:t>BannerViewHolder</w:t>
      </w:r>
      <w:r>
        <w:rPr>
          <w:rFonts w:hint="eastAsia"/>
        </w:rPr>
        <w:t>（即：</w:t>
      </w:r>
      <w:r w:rsidRPr="0092622F">
        <w:rPr>
          <w:color w:val="FF0000"/>
        </w:rPr>
        <w:t>绑定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4D1C54" w:rsidRPr="004D1C54" w:rsidRDefault="004D1C54" w:rsidP="004D1C54">
      <w:pPr>
        <w:pStyle w:val="af8"/>
      </w:pPr>
      <w:r w:rsidRPr="004D1C54">
        <w:rPr>
          <w:color w:val="808000"/>
        </w:rPr>
        <w:t>@Override</w:t>
      </w:r>
      <w:r w:rsidRPr="004D1C54">
        <w:rPr>
          <w:color w:val="808000"/>
        </w:rPr>
        <w:br/>
      </w:r>
      <w:r w:rsidRPr="004D1C54">
        <w:rPr>
          <w:b/>
          <w:bCs/>
          <w:color w:val="000080"/>
        </w:rPr>
        <w:t xml:space="preserve">public void </w:t>
      </w:r>
      <w:r w:rsidRPr="004D1C54">
        <w:t>onBindViewHolder(</w:t>
      </w:r>
      <w:r w:rsidRPr="004D1C54">
        <w:rPr>
          <w:color w:val="221FFF"/>
        </w:rPr>
        <w:t xml:space="preserve">RecyclerView.ViewHolder </w:t>
      </w:r>
      <w:r w:rsidRPr="004D1C54">
        <w:t xml:space="preserve">holder, </w:t>
      </w:r>
      <w:r w:rsidRPr="004D1C54">
        <w:rPr>
          <w:b/>
          <w:bCs/>
          <w:color w:val="000080"/>
        </w:rPr>
        <w:t xml:space="preserve">int </w:t>
      </w:r>
      <w:r w:rsidRPr="004D1C54">
        <w:t xml:space="preserve">position)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</w:t>
      </w:r>
      <w:r w:rsidRPr="004D1C54">
        <w:rPr>
          <w:b/>
          <w:bCs/>
          <w:color w:val="000080"/>
        </w:rPr>
        <w:t xml:space="preserve">if </w:t>
      </w:r>
      <w:r w:rsidRPr="004D1C54">
        <w:t>(getItemViewType(position)==</w:t>
      </w:r>
      <w:r w:rsidRPr="004D1C54">
        <w:rPr>
          <w:b/>
          <w:bCs/>
          <w:i/>
          <w:color w:val="660E7A"/>
        </w:rPr>
        <w:t>BANNER</w:t>
      </w:r>
      <w:r w:rsidRPr="004D1C54">
        <w:t xml:space="preserve">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    </w:t>
      </w:r>
      <w:r w:rsidRPr="004D1C54">
        <w:rPr>
          <w:color w:val="221FFF"/>
        </w:rPr>
        <w:t xml:space="preserve">BannerViewHolder bannerViewHolder </w:t>
      </w:r>
      <w:r w:rsidRPr="004D1C54">
        <w:t>= (</w:t>
      </w:r>
      <w:r w:rsidRPr="004D1C54">
        <w:rPr>
          <w:color w:val="221FFF"/>
        </w:rPr>
        <w:t>BannerViewHolder</w:t>
      </w:r>
      <w:r w:rsidRPr="004D1C54">
        <w:t>) holder;</w:t>
      </w:r>
      <w:r w:rsidRPr="004D1C54">
        <w:br/>
        <w:t xml:space="preserve">        </w:t>
      </w:r>
      <w:r w:rsidRPr="004D1C54">
        <w:rPr>
          <w:color w:val="221FFF"/>
        </w:rPr>
        <w:t>bannerViewHolder</w:t>
      </w:r>
      <w:r w:rsidRPr="004D1C54">
        <w:t>.setData(</w:t>
      </w:r>
      <w:r w:rsidRPr="004D1C54">
        <w:rPr>
          <w:b/>
          <w:bCs/>
          <w:color w:val="660E7A"/>
        </w:rPr>
        <w:t>resultBean</w:t>
      </w:r>
      <w:r w:rsidRPr="004D1C54">
        <w:t>.getBanner_info());</w:t>
      </w:r>
      <w:r>
        <w:t xml:space="preserve"> </w:t>
      </w:r>
      <w:r w:rsidRPr="004D1C54">
        <w:rPr>
          <w:rFonts w:hint="eastAsia"/>
        </w:rPr>
        <w:t xml:space="preserve">// </w:t>
      </w:r>
      <w:r w:rsidRPr="004D1C54">
        <w:rPr>
          <w:rFonts w:hint="eastAsia"/>
        </w:rPr>
        <w:t>传入</w:t>
      </w:r>
      <w:r w:rsidRPr="004D1C54">
        <w:rPr>
          <w:rFonts w:hint="eastAsia"/>
        </w:rPr>
        <w:t>Banner</w:t>
      </w:r>
      <w:r w:rsidRPr="004D1C54">
        <w:rPr>
          <w:rFonts w:hint="eastAsia"/>
        </w:rPr>
        <w:t>数据</w:t>
      </w:r>
      <w:r w:rsidRPr="004D1C54">
        <w:br/>
        <w:t xml:space="preserve">    </w:t>
      </w:r>
      <w:r w:rsidRPr="004D1C54">
        <w:rPr>
          <w:b/>
          <w:bCs/>
          <w:color w:val="FF020C"/>
        </w:rPr>
        <w:t>}</w:t>
      </w:r>
      <w:r w:rsidRPr="004D1C54">
        <w:rPr>
          <w:b/>
          <w:bCs/>
          <w:color w:val="FF020C"/>
        </w:rPr>
        <w:br/>
        <w:t>}</w:t>
      </w:r>
    </w:p>
    <w:p w:rsidR="004D1C54" w:rsidRDefault="005D1521" w:rsidP="004D1C54">
      <w:pPr>
        <w:pStyle w:val="5"/>
      </w:pPr>
      <w:r>
        <w:rPr>
          <w:rFonts w:hint="eastAsia"/>
        </w:rPr>
        <w:t>显示</w:t>
      </w:r>
      <w:r w:rsidR="004D1C54">
        <w:rPr>
          <w:rFonts w:hint="eastAsia"/>
        </w:rPr>
        <w:t>数据</w:t>
      </w:r>
      <w:r>
        <w:t>show</w:t>
      </w:r>
      <w:r w:rsidR="004D1C54" w:rsidRPr="004D1C54">
        <w:t>Data</w:t>
      </w:r>
      <w:r w:rsidR="004D1C54">
        <w:rPr>
          <w:rFonts w:hint="eastAsia"/>
        </w:rPr>
        <w:t>()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000080"/>
        </w:rPr>
        <w:t xml:space="preserve">public void </w:t>
      </w:r>
      <w:r w:rsidRPr="001A641E">
        <w:t>setData(List&lt;</w:t>
      </w:r>
      <w:r w:rsidRPr="001A641E">
        <w:rPr>
          <w:color w:val="221FFF"/>
        </w:rPr>
        <w:t>ResultBeanData.ResultBean.BannerInfoBean</w:t>
      </w:r>
      <w:r w:rsidRPr="001A641E">
        <w:t xml:space="preserve">&gt; banner_info)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建立一个</w:t>
      </w:r>
      <w:r w:rsidRPr="001A641E">
        <w:rPr>
          <w:i/>
          <w:color w:val="058011"/>
        </w:rPr>
        <w:t>String</w:t>
      </w:r>
      <w:r w:rsidRPr="001A641E">
        <w:rPr>
          <w:rFonts w:hAnsi="宋体" w:hint="eastAsia"/>
          <w:i/>
          <w:color w:val="058011"/>
        </w:rPr>
        <w:t>集合，用来装图片地址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t>List&lt;</w:t>
      </w:r>
      <w:r w:rsidRPr="001A641E">
        <w:rPr>
          <w:color w:val="221FFF"/>
        </w:rPr>
        <w:t>String</w:t>
      </w:r>
      <w:r w:rsidRPr="001A641E">
        <w:t xml:space="preserve">&gt; </w:t>
      </w:r>
      <w:r w:rsidRPr="001A641E">
        <w:rPr>
          <w:color w:val="221FFF"/>
        </w:rPr>
        <w:t xml:space="preserve">imagesUrl </w:t>
      </w:r>
      <w:r w:rsidRPr="001A641E">
        <w:t xml:space="preserve">= </w:t>
      </w:r>
      <w:r w:rsidRPr="001A641E">
        <w:rPr>
          <w:b/>
          <w:bCs/>
          <w:color w:val="000080"/>
        </w:rPr>
        <w:t xml:space="preserve">new </w:t>
      </w:r>
      <w:r w:rsidRPr="001A641E">
        <w:t>ArrayList&lt;&gt;();</w:t>
      </w:r>
      <w:r w:rsidRPr="001A641E">
        <w:br/>
      </w:r>
      <w:r w:rsidRPr="001A641E">
        <w:br/>
      </w:r>
      <w:r w:rsidRPr="001A641E">
        <w:lastRenderedPageBreak/>
        <w:t xml:space="preserve">    </w:t>
      </w:r>
      <w:r w:rsidRPr="001A641E">
        <w:rPr>
          <w:b/>
          <w:bCs/>
          <w:color w:val="000080"/>
        </w:rPr>
        <w:t xml:space="preserve">for </w:t>
      </w:r>
      <w:r w:rsidRPr="001A641E">
        <w:t>(</w:t>
      </w:r>
      <w:r w:rsidRPr="001A641E">
        <w:rPr>
          <w:b/>
          <w:bCs/>
          <w:color w:val="000080"/>
        </w:rPr>
        <w:t xml:space="preserve">int </w:t>
      </w:r>
      <w:r w:rsidRPr="001A641E">
        <w:rPr>
          <w:color w:val="221FFF"/>
        </w:rPr>
        <w:t xml:space="preserve">i </w:t>
      </w:r>
      <w:r w:rsidRPr="001A641E">
        <w:t>=</w:t>
      </w:r>
      <w:r w:rsidRPr="001A641E">
        <w:rPr>
          <w:color w:val="0000FF"/>
        </w:rPr>
        <w:t>0</w:t>
      </w:r>
      <w:r w:rsidRPr="001A641E">
        <w:t xml:space="preserve">; </w:t>
      </w:r>
      <w:r w:rsidRPr="001A641E">
        <w:rPr>
          <w:color w:val="221FFF"/>
        </w:rPr>
        <w:t>i</w:t>
      </w:r>
      <w:r w:rsidRPr="001A641E">
        <w:t xml:space="preserve">&lt;banner_info.size(); </w:t>
      </w:r>
      <w:r w:rsidRPr="001A641E">
        <w:rPr>
          <w:color w:val="221FFF"/>
        </w:rPr>
        <w:t>i</w:t>
      </w:r>
      <w:r w:rsidRPr="001A641E">
        <w:t xml:space="preserve">++)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221FFF"/>
        </w:rPr>
        <w:t xml:space="preserve">String url </w:t>
      </w:r>
      <w:r w:rsidRPr="001A641E">
        <w:t>= banner_info.get(</w:t>
      </w:r>
      <w:r w:rsidRPr="001A641E">
        <w:rPr>
          <w:color w:val="221FFF"/>
        </w:rPr>
        <w:t>i</w:t>
      </w:r>
      <w:r w:rsidRPr="001A641E">
        <w:t xml:space="preserve">).getImage();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得到每一条图片地址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221FFF"/>
        </w:rPr>
        <w:t>imagesUrl</w:t>
      </w:r>
      <w:r w:rsidRPr="001A641E">
        <w:t>.add(</w:t>
      </w:r>
      <w:r w:rsidRPr="001A641E">
        <w:rPr>
          <w:color w:val="221FFF"/>
        </w:rPr>
        <w:t>url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.setBannerAnimation(</w:t>
      </w:r>
      <w:r w:rsidRPr="001A641E">
        <w:rPr>
          <w:color w:val="221FFF"/>
        </w:rPr>
        <w:t>Transformer</w:t>
      </w:r>
      <w:r w:rsidRPr="001A641E">
        <w:t>.</w:t>
      </w:r>
      <w:r w:rsidRPr="001A641E">
        <w:rPr>
          <w:i/>
          <w:color w:val="660E7A"/>
        </w:rPr>
        <w:t>Accordion</w:t>
      </w:r>
      <w:r w:rsidRPr="001A641E">
        <w:t xml:space="preserve">);   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手风琴动画特效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.setBannerStyle(</w:t>
      </w:r>
      <w:r w:rsidRPr="001A641E">
        <w:rPr>
          <w:color w:val="221FFF"/>
        </w:rPr>
        <w:t>BannerConfig</w:t>
      </w:r>
      <w:r w:rsidRPr="001A641E">
        <w:t>.</w:t>
      </w:r>
      <w:r w:rsidRPr="001A641E">
        <w:rPr>
          <w:b/>
          <w:bCs/>
          <w:i/>
          <w:color w:val="660E7A"/>
        </w:rPr>
        <w:t>CIRCLE_INDICATOR</w:t>
      </w:r>
      <w:r w:rsidRPr="001A641E">
        <w:t xml:space="preserve">);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横幅加点指示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.setImages(</w:t>
      </w:r>
      <w:r w:rsidRPr="001A641E">
        <w:rPr>
          <w:color w:val="221FFF"/>
        </w:rPr>
        <w:t>imagesUrl</w:t>
      </w:r>
      <w:r w:rsidRPr="001A641E">
        <w:t xml:space="preserve">, 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OnLoadImageListener()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OnLoadImage(</w:t>
      </w:r>
      <w:r w:rsidRPr="001A641E">
        <w:rPr>
          <w:color w:val="221FFF"/>
        </w:rPr>
        <w:t xml:space="preserve">ImageView </w:t>
      </w:r>
      <w:r w:rsidRPr="001A641E">
        <w:t xml:space="preserve">view, </w:t>
      </w:r>
      <w:r w:rsidRPr="001A641E">
        <w:rPr>
          <w:color w:val="221FFF"/>
        </w:rPr>
        <w:t xml:space="preserve">Object </w:t>
      </w:r>
      <w:r w:rsidRPr="001A641E">
        <w:t xml:space="preserve">url)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i/>
          <w:color w:val="058011"/>
        </w:rPr>
        <w:t>// Glide</w:t>
      </w:r>
      <w:r w:rsidRPr="001A641E">
        <w:rPr>
          <w:rFonts w:hAnsi="宋体" w:hint="eastAsia"/>
          <w:i/>
          <w:color w:val="058011"/>
        </w:rPr>
        <w:t>联网请求图片</w:t>
      </w:r>
      <w:r w:rsidRPr="001A641E">
        <w:rPr>
          <w:i/>
          <w:color w:val="058011"/>
        </w:rPr>
        <w:t>(</w:t>
      </w:r>
      <w:r w:rsidRPr="001A641E">
        <w:rPr>
          <w:rFonts w:hAnsi="宋体" w:hint="eastAsia"/>
          <w:i/>
          <w:color w:val="058011"/>
        </w:rPr>
        <w:t>使用</w:t>
      </w:r>
      <w:r w:rsidRPr="001A641E">
        <w:rPr>
          <w:i/>
          <w:color w:val="058011"/>
        </w:rPr>
        <w:t>jar</w:t>
      </w:r>
      <w:r w:rsidRPr="001A641E">
        <w:rPr>
          <w:rFonts w:hAnsi="宋体" w:hint="eastAsia"/>
          <w:i/>
          <w:color w:val="058011"/>
        </w:rPr>
        <w:t>包</w:t>
      </w:r>
      <w:r w:rsidRPr="001A641E">
        <w:rPr>
          <w:i/>
          <w:color w:val="058011"/>
        </w:rPr>
        <w:t>)</w:t>
      </w:r>
      <w:r w:rsidRPr="001A641E">
        <w:rPr>
          <w:i/>
          <w:color w:val="058011"/>
        </w:rPr>
        <w:br/>
        <w:t xml:space="preserve">            // </w:t>
      </w:r>
      <w:r w:rsidRPr="001A641E">
        <w:rPr>
          <w:rFonts w:hAnsi="宋体" w:hint="eastAsia"/>
          <w:i/>
          <w:color w:val="058011"/>
        </w:rPr>
        <w:t>说明：此处将</w:t>
      </w:r>
      <w:r w:rsidRPr="001A641E">
        <w:rPr>
          <w:i/>
          <w:color w:val="058011"/>
        </w:rPr>
        <w:t>banner</w:t>
      </w:r>
      <w:r w:rsidRPr="001A641E">
        <w:rPr>
          <w:rFonts w:hAnsi="宋体" w:hint="eastAsia"/>
          <w:i/>
          <w:color w:val="058011"/>
        </w:rPr>
        <w:t>库中的</w:t>
      </w:r>
      <w:r w:rsidRPr="001A641E">
        <w:rPr>
          <w:i/>
          <w:color w:val="058011"/>
        </w:rPr>
        <w:t>glide</w:t>
      </w:r>
      <w:r w:rsidRPr="001A641E">
        <w:rPr>
          <w:rFonts w:hAnsi="宋体" w:hint="eastAsia"/>
          <w:i/>
          <w:color w:val="058011"/>
        </w:rPr>
        <w:t>版本由</w:t>
      </w:r>
      <w:r w:rsidRPr="001A641E">
        <w:rPr>
          <w:i/>
          <w:color w:val="058011"/>
        </w:rPr>
        <w:t>3.6.1-&gt;3.7.0</w:t>
      </w:r>
      <w:r w:rsidRPr="001A641E">
        <w:rPr>
          <w:rFonts w:hAnsi="宋体" w:hint="eastAsia"/>
          <w:i/>
          <w:color w:val="058011"/>
        </w:rPr>
        <w:t>，才能烧写通过，不然就报多重定义错</w:t>
      </w:r>
      <w:r w:rsidRPr="001A641E">
        <w:rPr>
          <w:rFonts w:hAnsi="宋体" w:hint="eastAsia"/>
          <w:i/>
          <w:color w:val="058011"/>
        </w:rPr>
        <w:br/>
        <w:t xml:space="preserve">            </w:t>
      </w:r>
      <w:r w:rsidRPr="001A641E">
        <w:rPr>
          <w:color w:val="221FFF"/>
        </w:rPr>
        <w:t>Glide</w:t>
      </w:r>
      <w:r w:rsidRPr="001A641E">
        <w:t>.</w:t>
      </w:r>
      <w:r w:rsidRPr="001A641E">
        <w:rPr>
          <w:color w:val="221FFF"/>
        </w:rPr>
        <w:t>with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).load(</w:t>
      </w:r>
      <w:r w:rsidRPr="001A641E">
        <w:rPr>
          <w:color w:val="221FFF"/>
        </w:rPr>
        <w:t>Constants</w:t>
      </w:r>
      <w:r w:rsidRPr="001A641E">
        <w:t>.</w:t>
      </w:r>
      <w:r w:rsidRPr="001A641E">
        <w:rPr>
          <w:b/>
          <w:bCs/>
          <w:i/>
          <w:color w:val="660E7A"/>
        </w:rPr>
        <w:t xml:space="preserve">BASE_URL_IMAGE </w:t>
      </w:r>
      <w:r w:rsidRPr="001A641E">
        <w:t>+ url).into(view);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.setOnBannerClickListener(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OnBannerClickListener() </w:t>
      </w:r>
      <w:r w:rsidRPr="001A641E">
        <w:rPr>
          <w:b/>
          <w:bCs/>
          <w:color w:val="FF020C"/>
        </w:rPr>
        <w:t xml:space="preserve">{   </w:t>
      </w:r>
      <w:r w:rsidRPr="001A641E">
        <w:rPr>
          <w:i/>
          <w:color w:val="058011"/>
        </w:rPr>
        <w:t>// Banner</w:t>
      </w:r>
      <w:r w:rsidRPr="001A641E">
        <w:rPr>
          <w:rFonts w:hAnsi="宋体" w:hint="eastAsia"/>
          <w:i/>
          <w:color w:val="058011"/>
        </w:rPr>
        <w:t>点击事件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OnBannerClick(</w:t>
      </w:r>
      <w:r w:rsidRPr="001A641E">
        <w:rPr>
          <w:b/>
          <w:bCs/>
          <w:color w:val="000080"/>
        </w:rPr>
        <w:t xml:space="preserve">int </w:t>
      </w:r>
      <w:r w:rsidRPr="001A641E">
        <w:t xml:space="preserve">position)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color w:val="221FFF"/>
        </w:rPr>
        <w:t>makeText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你点了第</w:t>
      </w:r>
      <w:r w:rsidRPr="001A641E">
        <w:rPr>
          <w:color w:val="FF2EA0"/>
        </w:rPr>
        <w:t>"</w:t>
      </w:r>
      <w:r w:rsidRPr="001A641E">
        <w:t>+position+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条横幅</w:t>
      </w:r>
      <w:r w:rsidRPr="001A641E">
        <w:rPr>
          <w:color w:val="FF2EA0"/>
        </w:rPr>
        <w:t>"</w:t>
      </w:r>
      <w:r w:rsidRPr="001A641E">
        <w:t>,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b/>
          <w:bCs/>
          <w:i/>
          <w:color w:val="660E7A"/>
        </w:rPr>
        <w:t>LENGTH_SHORT</w:t>
      </w:r>
      <w:r w:rsidRPr="001A641E">
        <w:t>).show();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</w:r>
      <w:r w:rsidRPr="001A641E">
        <w:rPr>
          <w:b/>
          <w:bCs/>
          <w:color w:val="FF020C"/>
        </w:rPr>
        <w:t>}</w:t>
      </w:r>
    </w:p>
    <w:p w:rsidR="004D1C54" w:rsidRDefault="001A641E" w:rsidP="001A641E">
      <w:pPr>
        <w:pStyle w:val="5"/>
      </w:pPr>
      <w:r>
        <w:rPr>
          <w:rFonts w:hint="eastAsia"/>
        </w:rPr>
        <w:t>设置</w:t>
      </w:r>
      <w:r w:rsidR="0008071C">
        <w:rPr>
          <w:rFonts w:hint="eastAsia"/>
        </w:rPr>
        <w:t>HomeFeagment</w:t>
      </w:r>
      <w:r w:rsidR="0008071C">
        <w:rPr>
          <w:rFonts w:hint="eastAsia"/>
        </w:rPr>
        <w:t>中</w:t>
      </w:r>
      <w:r w:rsidR="0008071C">
        <w:t>的</w:t>
      </w:r>
      <w:r w:rsidRPr="001A641E">
        <w:t>RecyclerView</w:t>
      </w:r>
      <w:r>
        <w:rPr>
          <w:rFonts w:hint="eastAsia"/>
        </w:rPr>
        <w:t>布局方式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660E7A"/>
        </w:rPr>
        <w:t>recy_home</w:t>
      </w:r>
      <w:r w:rsidRPr="001A641E">
        <w:t>.setLayoutManager(</w:t>
      </w:r>
      <w:r w:rsidRPr="001A641E">
        <w:rPr>
          <w:b/>
          <w:bCs/>
          <w:color w:val="000080"/>
        </w:rPr>
        <w:t xml:space="preserve">new </w:t>
      </w:r>
      <w:r w:rsidRPr="001A641E">
        <w:t>GridLayoutManager(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0000FF"/>
        </w:rPr>
        <w:t>1</w:t>
      </w:r>
      <w:r w:rsidRPr="001A641E">
        <w:t xml:space="preserve">));   </w:t>
      </w:r>
      <w:r w:rsidRPr="001A641E">
        <w:rPr>
          <w:i/>
          <w:color w:val="058011"/>
        </w:rPr>
        <w:t>// 1</w:t>
      </w:r>
      <w:r w:rsidRPr="001A641E">
        <w:rPr>
          <w:rFonts w:hAnsi="宋体" w:hint="eastAsia"/>
          <w:i/>
          <w:color w:val="058011"/>
        </w:rPr>
        <w:t>列</w:t>
      </w:r>
    </w:p>
    <w:p w:rsidR="001A641E" w:rsidRDefault="0008071C" w:rsidP="0008071C">
      <w:pPr>
        <w:pStyle w:val="5"/>
      </w:pPr>
      <w:r>
        <w:rPr>
          <w:rFonts w:hint="eastAsia"/>
        </w:rPr>
        <w:t>实现效果</w:t>
      </w:r>
    </w:p>
    <w:p w:rsidR="0008071C" w:rsidRDefault="0008071C" w:rsidP="0008071C">
      <w:pPr>
        <w:pStyle w:val="ab"/>
      </w:pPr>
      <w:r w:rsidRPr="0008071C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43" name="图片 43" descr="D:\AndroidProgram\MyShop\png\device-2016-12-04-16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4-16425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8071C" w:rsidRPr="0008071C" w:rsidRDefault="0008071C" w:rsidP="0008071C">
      <w:pPr>
        <w:pStyle w:val="5"/>
      </w:pPr>
      <w:r>
        <w:rPr>
          <w:rFonts w:hint="eastAsia"/>
        </w:rPr>
        <w:t>编程思想</w:t>
      </w:r>
    </w:p>
    <w:p w:rsidR="004D1C54" w:rsidRDefault="0034769D" w:rsidP="004D1C54">
      <w:pPr>
        <w:ind w:firstLine="420"/>
      </w:pPr>
      <w:r w:rsidRPr="0034769D">
        <w:t>HomeFragmentAdapter</w:t>
      </w:r>
      <w:r>
        <w:rPr>
          <w:rFonts w:hint="eastAsia"/>
        </w:rPr>
        <w:t>适配器的</w:t>
      </w:r>
      <w:r>
        <w:t>编写流程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需要用到该</w:t>
      </w:r>
      <w:r>
        <w:rPr>
          <w:rFonts w:hint="eastAsia"/>
        </w:rPr>
        <w:t>适配器</w:t>
      </w:r>
      <w:r>
        <w:t>的文件中</w:t>
      </w:r>
      <w:r>
        <w:rPr>
          <w:rFonts w:hint="eastAsia"/>
        </w:rPr>
        <w:t>（HomeFragment）</w:t>
      </w:r>
      <w:r>
        <w:t>将其</w:t>
      </w:r>
      <w:r>
        <w:rPr>
          <w:rFonts w:hint="eastAsia"/>
        </w:rPr>
        <w:t>new出并</w:t>
      </w:r>
      <w:r>
        <w:t>设置</w:t>
      </w:r>
    </w:p>
    <w:p w:rsidR="0034769D" w:rsidRPr="0034769D" w:rsidRDefault="0034769D" w:rsidP="0034769D">
      <w:pPr>
        <w:pStyle w:val="af8"/>
      </w:pPr>
      <w:r w:rsidRPr="0034769D">
        <w:rPr>
          <w:b/>
          <w:bCs/>
          <w:color w:val="660E7A"/>
        </w:rPr>
        <w:lastRenderedPageBreak/>
        <w:t xml:space="preserve">adapter </w:t>
      </w:r>
      <w:r w:rsidRPr="0034769D">
        <w:t xml:space="preserve">= </w:t>
      </w:r>
      <w:r w:rsidRPr="0034769D">
        <w:rPr>
          <w:b/>
          <w:bCs/>
          <w:color w:val="000080"/>
        </w:rPr>
        <w:t xml:space="preserve">new </w:t>
      </w:r>
      <w:r w:rsidRPr="0034769D">
        <w:t>HomeFragmentAdapter(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b/>
          <w:bCs/>
          <w:color w:val="660E7A"/>
        </w:rPr>
        <w:t>resultBean</w:t>
      </w:r>
      <w:r w:rsidRPr="0034769D">
        <w:t xml:space="preserve">);    </w:t>
      </w:r>
      <w:r>
        <w:tab/>
      </w:r>
      <w:r>
        <w:tab/>
      </w:r>
      <w:r w:rsidRPr="0034769D">
        <w:rPr>
          <w:i/>
          <w:color w:val="058011"/>
        </w:rPr>
        <w:t xml:space="preserve">// </w:t>
      </w:r>
      <w:r w:rsidRPr="0034769D">
        <w:rPr>
          <w:rFonts w:hAnsi="宋体" w:hint="eastAsia"/>
          <w:i/>
          <w:color w:val="058011"/>
        </w:rPr>
        <w:t>传入上下文和数据</w:t>
      </w:r>
      <w:r w:rsidRPr="0034769D">
        <w:rPr>
          <w:rFonts w:hAnsi="宋体" w:hint="eastAsia"/>
          <w:i/>
          <w:color w:val="058011"/>
        </w:rPr>
        <w:br/>
      </w:r>
      <w:r w:rsidRPr="0034769D">
        <w:rPr>
          <w:b/>
          <w:bCs/>
          <w:color w:val="660E7A"/>
        </w:rPr>
        <w:t>recy_home</w:t>
      </w:r>
      <w:r w:rsidRPr="0034769D">
        <w:t>.setAdapter(</w:t>
      </w:r>
      <w:r w:rsidRPr="0034769D">
        <w:rPr>
          <w:b/>
          <w:bCs/>
          <w:color w:val="660E7A"/>
        </w:rPr>
        <w:t>adapter</w:t>
      </w:r>
      <w:r w:rsidRPr="0034769D">
        <w:t>);</w:t>
      </w:r>
      <w:r w:rsidRPr="0034769D">
        <w:br/>
      </w:r>
      <w:r w:rsidRPr="0034769D">
        <w:rPr>
          <w:b/>
          <w:bCs/>
          <w:color w:val="660E7A"/>
        </w:rPr>
        <w:t>recy_home</w:t>
      </w:r>
      <w:r w:rsidRPr="0034769D">
        <w:t>.setLayoutManager(</w:t>
      </w:r>
      <w:r w:rsidRPr="0034769D">
        <w:rPr>
          <w:b/>
          <w:bCs/>
          <w:color w:val="000080"/>
        </w:rPr>
        <w:t xml:space="preserve">new </w:t>
      </w:r>
      <w:r w:rsidRPr="0034769D">
        <w:t>GridLayoutManager(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color w:val="0000FF"/>
        </w:rPr>
        <w:t>1</w:t>
      </w:r>
      <w:r w:rsidRPr="0034769D">
        <w:t xml:space="preserve">));   </w:t>
      </w:r>
      <w:r w:rsidRPr="0034769D">
        <w:rPr>
          <w:i/>
          <w:color w:val="058011"/>
        </w:rPr>
        <w:t>// RecyclerView</w:t>
      </w:r>
      <w:r>
        <w:rPr>
          <w:rFonts w:hint="eastAsia"/>
          <w:i/>
          <w:color w:val="058011"/>
        </w:rPr>
        <w:t>还需</w:t>
      </w:r>
      <w:r>
        <w:rPr>
          <w:i/>
          <w:color w:val="058011"/>
        </w:rPr>
        <w:t>设置布局样式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确定该</w:t>
      </w:r>
      <w:r>
        <w:t>适配器应当继承哪个</w:t>
      </w:r>
    </w:p>
    <w:p w:rsidR="00CC52F0" w:rsidRPr="00CC52F0" w:rsidRDefault="00CC52F0" w:rsidP="00CC52F0">
      <w:pPr>
        <w:pStyle w:val="af8"/>
        <w:rPr>
          <w:color w:val="FF0000"/>
        </w:rPr>
      </w:pPr>
      <w:r w:rsidRPr="00CC52F0">
        <w:rPr>
          <w:b/>
          <w:bCs/>
          <w:color w:val="000080"/>
        </w:rPr>
        <w:t xml:space="preserve">public class </w:t>
      </w:r>
      <w:r w:rsidRPr="00CC52F0">
        <w:t xml:space="preserve">HomeFragmentAdapter </w:t>
      </w:r>
      <w:r w:rsidRPr="00CC52F0">
        <w:rPr>
          <w:b/>
          <w:bCs/>
          <w:color w:val="000080"/>
        </w:rPr>
        <w:t xml:space="preserve">extends </w:t>
      </w:r>
      <w:r w:rsidRPr="00CC52F0">
        <w:rPr>
          <w:color w:val="FF0000"/>
        </w:rPr>
        <w:t>RecyclerView</w:t>
      </w:r>
      <w:r w:rsidRPr="00CC52F0">
        <w:t>.</w:t>
      </w:r>
      <w:r w:rsidRPr="00CC52F0">
        <w:rPr>
          <w:color w:val="FF0000"/>
        </w:rPr>
        <w:t>Adapter</w:t>
      </w:r>
      <w:r>
        <w:t xml:space="preserve"> </w:t>
      </w:r>
      <w:r w:rsidRPr="00CC52F0">
        <w:rPr>
          <w:b/>
          <w:color w:val="FF0000"/>
        </w:rPr>
        <w:t>{</w:t>
      </w:r>
    </w:p>
    <w:p w:rsidR="00CC52F0" w:rsidRPr="00CC52F0" w:rsidRDefault="00CC52F0" w:rsidP="00CC52F0">
      <w:pPr>
        <w:pStyle w:val="af8"/>
        <w:rPr>
          <w:color w:val="FF0000"/>
        </w:rPr>
      </w:pPr>
    </w:p>
    <w:p w:rsidR="00CC52F0" w:rsidRPr="00CC52F0" w:rsidRDefault="00CC52F0" w:rsidP="00CC52F0">
      <w:pPr>
        <w:pStyle w:val="af8"/>
        <w:rPr>
          <w:b/>
          <w:color w:val="FF0000"/>
        </w:rPr>
      </w:pPr>
      <w:r w:rsidRPr="00CC52F0">
        <w:rPr>
          <w:b/>
          <w:color w:val="FF0000"/>
        </w:rPr>
        <w:t>}</w:t>
      </w:r>
    </w:p>
    <w:p w:rsidR="0034769D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r>
        <w:t>传入参数编写构造器</w:t>
      </w:r>
    </w:p>
    <w:p w:rsidR="00CC52F0" w:rsidRPr="00CC52F0" w:rsidRDefault="00CC52F0" w:rsidP="00CC52F0">
      <w:pPr>
        <w:pStyle w:val="af8"/>
        <w:rPr>
          <w:color w:val="000000"/>
        </w:rPr>
      </w:pPr>
      <w:r w:rsidRPr="00CC52F0">
        <w:rPr>
          <w:i/>
          <w:color w:val="058011"/>
        </w:rPr>
        <w:t xml:space="preserve">// </w:t>
      </w:r>
      <w:r w:rsidRPr="00CC52F0">
        <w:rPr>
          <w:rFonts w:hAnsi="宋体" w:hint="eastAsia"/>
          <w:i/>
          <w:color w:val="058011"/>
        </w:rPr>
        <w:t>构造器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000080"/>
        </w:rPr>
        <w:t xml:space="preserve">public </w:t>
      </w:r>
      <w:r w:rsidRPr="00CC52F0">
        <w:t>HomeFragmentAdapter</w:t>
      </w:r>
      <w:r w:rsidRPr="00CC52F0">
        <w:rPr>
          <w:color w:val="000000"/>
        </w:rPr>
        <w:t>(</w:t>
      </w:r>
      <w:r w:rsidRPr="00CC52F0">
        <w:t xml:space="preserve">Context </w:t>
      </w:r>
      <w:r w:rsidRPr="00CC52F0">
        <w:rPr>
          <w:color w:val="000000"/>
        </w:rPr>
        <w:t xml:space="preserve">context, </w:t>
      </w:r>
      <w:r w:rsidRPr="00CC52F0">
        <w:t xml:space="preserve">ResultBeanData.ResultBean </w:t>
      </w:r>
      <w:r w:rsidRPr="00CC52F0">
        <w:rPr>
          <w:color w:val="000000"/>
        </w:rPr>
        <w:t xml:space="preserve">resultBean) </w:t>
      </w:r>
      <w:r w:rsidRPr="00CC52F0">
        <w:rPr>
          <w:b/>
          <w:bCs/>
          <w:color w:val="FF020C"/>
        </w:rPr>
        <w:t>{</w:t>
      </w:r>
      <w:r w:rsidRPr="00CC52F0">
        <w:rPr>
          <w:b/>
          <w:bCs/>
          <w:color w:val="FF020C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context</w:t>
      </w:r>
      <w:r w:rsidRPr="00CC52F0">
        <w:rPr>
          <w:color w:val="000000"/>
        </w:rPr>
        <w:t>=context;</w:t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resultBean</w:t>
      </w:r>
      <w:r w:rsidRPr="00CC52F0">
        <w:rPr>
          <w:color w:val="000000"/>
        </w:rPr>
        <w:t>=resultBean;</w:t>
      </w:r>
      <w:r w:rsidRPr="00CC52F0">
        <w:rPr>
          <w:color w:val="000000"/>
        </w:rPr>
        <w:br/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660E7A"/>
        </w:rPr>
        <w:t>layoutInflater</w:t>
      </w:r>
      <w:r w:rsidRPr="00CC52F0">
        <w:rPr>
          <w:color w:val="000000"/>
        </w:rPr>
        <w:t>=</w:t>
      </w:r>
      <w:r w:rsidRPr="00CC52F0">
        <w:t>LayoutInflater</w:t>
      </w:r>
      <w:r w:rsidRPr="00CC52F0">
        <w:rPr>
          <w:color w:val="000000"/>
        </w:rPr>
        <w:t>.</w:t>
      </w:r>
      <w:r w:rsidRPr="00CC52F0">
        <w:t>from</w:t>
      </w:r>
      <w:r w:rsidRPr="00CC52F0">
        <w:rPr>
          <w:color w:val="000000"/>
        </w:rPr>
        <w:t xml:space="preserve">(context);   </w:t>
      </w:r>
      <w:r w:rsidRPr="00CC52F0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根据传入</w:t>
      </w:r>
      <w:r>
        <w:rPr>
          <w:rFonts w:hAnsi="宋体"/>
          <w:i/>
          <w:color w:val="058011"/>
        </w:rPr>
        <w:t>的上下文，</w:t>
      </w:r>
      <w:r>
        <w:rPr>
          <w:rFonts w:hAnsi="宋体" w:hint="eastAsia"/>
          <w:i/>
          <w:color w:val="058011"/>
        </w:rPr>
        <w:t>创建</w:t>
      </w:r>
      <w:r>
        <w:rPr>
          <w:rFonts w:hAnsi="宋体"/>
          <w:i/>
          <w:color w:val="058011"/>
        </w:rPr>
        <w:t>该适配器的布局加载对象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FF020C"/>
        </w:rPr>
        <w:t>}</w:t>
      </w:r>
    </w:p>
    <w:p w:rsidR="00CC52F0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必须实现</w:t>
      </w:r>
      <w:r>
        <w:t>的</w:t>
      </w:r>
      <w:r>
        <w:rPr>
          <w:rFonts w:hint="eastAsia"/>
        </w:rPr>
        <w:t>3个</w:t>
      </w:r>
      <w:r>
        <w:t>方法和补充实现的一个方法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创建ViewHolder</w:t>
      </w:r>
      <w:r w:rsidR="007545CD">
        <w:t>——</w:t>
      </w:r>
      <w:r w:rsidR="007545CD" w:rsidRPr="007545CD">
        <w:t>onCreateViewHolder(ViewGroup parent, int viewType)</w:t>
      </w:r>
      <w:r w:rsidR="003F65E9">
        <w:rPr>
          <w:rFonts w:hint="eastAsia"/>
        </w:rPr>
        <w:t>；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绑定ViewHolder</w:t>
      </w:r>
      <w:r w:rsidR="007545CD">
        <w:t>——</w:t>
      </w:r>
      <w:r w:rsidR="007545CD" w:rsidRPr="007545CD">
        <w:t>onBindViewHolder(RecyclerView.ViewHolder holder, int position)</w:t>
      </w:r>
      <w:r w:rsidR="003F65E9">
        <w:rPr>
          <w:rFonts w:hint="eastAsia"/>
        </w:rPr>
        <w:t>；</w:t>
      </w:r>
    </w:p>
    <w:p w:rsidR="00CC52F0" w:rsidRDefault="00CC52F0" w:rsidP="00CC52F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item条目数量</w:t>
      </w:r>
      <w:r w:rsidR="003F65E9">
        <w:rPr>
          <w:rFonts w:hint="eastAsia"/>
        </w:rPr>
        <w:t>；</w:t>
      </w:r>
    </w:p>
    <w:p w:rsidR="007545CD" w:rsidRDefault="007545CD" w:rsidP="007545CD">
      <w:pPr>
        <w:pStyle w:val="a5"/>
        <w:numPr>
          <w:ilvl w:val="0"/>
          <w:numId w:val="10"/>
        </w:numPr>
        <w:ind w:firstLineChars="0"/>
      </w:pPr>
      <w:r w:rsidRPr="007545CD">
        <w:t>getItemViewType</w:t>
      </w:r>
      <w:r>
        <w:t>(</w:t>
      </w:r>
      <w:r w:rsidRPr="007545CD">
        <w:t>int position</w:t>
      </w:r>
      <w:r>
        <w:t>)</w:t>
      </w:r>
      <w:r>
        <w:t>——</w:t>
      </w:r>
      <w:r>
        <w:rPr>
          <w:rFonts w:hint="eastAsia"/>
        </w:rPr>
        <w:t>根据位置</w:t>
      </w:r>
      <w:r>
        <w:t>，</w:t>
      </w:r>
      <w:r>
        <w:rPr>
          <w:rFonts w:hint="eastAsia"/>
        </w:rPr>
        <w:t>设置当前条目</w:t>
      </w:r>
      <w:r>
        <w:t>类型</w:t>
      </w:r>
      <w:r>
        <w:rPr>
          <w:rFonts w:hint="eastAsia"/>
        </w:rPr>
        <w:t>（从0开始），</w:t>
      </w:r>
      <w:r>
        <w:t>它的</w:t>
      </w:r>
      <w:r>
        <w:rPr>
          <w:rFonts w:hint="eastAsia"/>
        </w:rPr>
        <w:t>返回</w:t>
      </w:r>
      <w:r>
        <w:t>结果会</w:t>
      </w:r>
      <w:r>
        <w:rPr>
          <w:rFonts w:hint="eastAsia"/>
        </w:rPr>
        <w:t>回传到</w:t>
      </w:r>
      <w:r w:rsidRPr="007545CD">
        <w:t>onCreateViewHolder</w:t>
      </w:r>
      <w:r>
        <w:rPr>
          <w:rFonts w:hint="eastAsia"/>
        </w:rPr>
        <w:t>的</w:t>
      </w:r>
      <w:r w:rsidRPr="007545CD">
        <w:t>int viewType</w:t>
      </w:r>
      <w:r>
        <w:rPr>
          <w:rFonts w:hint="eastAsia"/>
        </w:rPr>
        <w:t>中</w:t>
      </w:r>
      <w:r w:rsidR="003F65E9">
        <w:rPr>
          <w:rFonts w:hint="eastAsia"/>
        </w:rPr>
        <w:t>；</w:t>
      </w:r>
    </w:p>
    <w:p w:rsidR="003F65E9" w:rsidRDefault="003F65E9" w:rsidP="003F6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真正实现</w:t>
      </w:r>
      <w:r>
        <w:t>Banner</w:t>
      </w:r>
      <w:r>
        <w:rPr>
          <w:rFonts w:hint="eastAsia"/>
        </w:rPr>
        <w:t>显示</w:t>
      </w:r>
      <w:r>
        <w:t>的类：</w:t>
      </w: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  <w:r w:rsidRPr="003F65E9">
        <w:rPr>
          <w:rFonts w:hint="eastAsia"/>
          <w:b/>
          <w:color w:val="000000" w:themeColor="text1"/>
        </w:rPr>
        <w:t>。</w:t>
      </w:r>
    </w:p>
    <w:p w:rsidR="00F55564" w:rsidRDefault="00F55564" w:rsidP="00F55564">
      <w:pPr>
        <w:pStyle w:val="a5"/>
        <w:ind w:left="1260" w:firstLineChars="0" w:firstLine="0"/>
      </w:pPr>
    </w:p>
    <w:p w:rsidR="00F55564" w:rsidRDefault="00F55564" w:rsidP="00F55564">
      <w:pPr>
        <w:pStyle w:val="a5"/>
        <w:ind w:left="840" w:firstLineChars="0" w:firstLine="0"/>
      </w:pPr>
      <w:r>
        <w:rPr>
          <w:rFonts w:hint="eastAsia"/>
        </w:rPr>
        <w:t>各自</w:t>
      </w:r>
      <w:r>
        <w:t>代码如下：</w:t>
      </w:r>
    </w:p>
    <w:p w:rsidR="00F55564" w:rsidRDefault="00F55564" w:rsidP="00F55564">
      <w:pPr>
        <w:pStyle w:val="a5"/>
        <w:ind w:left="840" w:firstLineChars="0" w:firstLine="0"/>
      </w:pP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onCreateViewHolder</w:t>
      </w:r>
      <w:r w:rsidRPr="00F55564">
        <w:rPr>
          <w:rFonts w:hint="eastAsia"/>
          <w:b/>
          <w:color w:val="FF0000"/>
        </w:rPr>
        <w:t>()</w:t>
      </w:r>
    </w:p>
    <w:p w:rsidR="00F55564" w:rsidRPr="00F55564" w:rsidRDefault="003F65E9" w:rsidP="00F55564">
      <w:pPr>
        <w:pStyle w:val="af8"/>
        <w:rPr>
          <w:color w:val="000000"/>
        </w:rPr>
      </w:pPr>
      <w:r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1882324</wp:posOffset>
                </wp:positionH>
                <wp:positionV relativeFrom="paragraph">
                  <wp:posOffset>232677</wp:posOffset>
                </wp:positionV>
                <wp:extent cx="1439443" cy="1575128"/>
                <wp:effectExtent l="0" t="0" r="46990" b="82550"/>
                <wp:wrapNone/>
                <wp:docPr id="46" name="曲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443" cy="157512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B2297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6" o:spid="_x0000_s1026" type="#_x0000_t38" style="position:absolute;left:0;text-align:left;margin-left:148.2pt;margin-top:18.3pt;width:113.35pt;height:124.0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" adj="10800" strokecolor="red">
                <v:stroke endarrow="block"/>
              </v:shape>
            </w:pict>
          </mc:Fallback>
        </mc:AlternateContent>
      </w:r>
      <w:r w:rsidR="00F55564" w:rsidRPr="00F55564">
        <w:rPr>
          <w:color w:val="808000"/>
        </w:rPr>
        <w:t xml:space="preserve">@Override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创建</w:t>
      </w:r>
      <w:r w:rsidR="00F55564" w:rsidRPr="00F55564">
        <w:rPr>
          <w:i/>
        </w:rPr>
        <w:t>ViewHolder(</w:t>
      </w:r>
      <w:r w:rsidR="00F55564" w:rsidRPr="00F55564">
        <w:rPr>
          <w:rFonts w:hAnsi="宋体" w:hint="eastAsia"/>
          <w:i/>
        </w:rPr>
        <w:t>类似</w:t>
      </w:r>
      <w:r w:rsidR="00F55564" w:rsidRPr="00F55564">
        <w:rPr>
          <w:i/>
        </w:rPr>
        <w:t>getView())</w:t>
      </w:r>
      <w:r w:rsidR="00F55564" w:rsidRPr="00F55564">
        <w:rPr>
          <w:rFonts w:hAnsi="宋体" w:hint="eastAsia"/>
          <w:i/>
        </w:rPr>
        <w:t>，</w:t>
      </w:r>
      <w:r w:rsidR="00F55564" w:rsidRPr="00F55564">
        <w:rPr>
          <w:i/>
        </w:rPr>
        <w:t>viewType</w:t>
      </w:r>
      <w:r w:rsidR="00F55564" w:rsidRPr="00F55564">
        <w:rPr>
          <w:rFonts w:hAnsi="宋体" w:hint="eastAsia"/>
          <w:i/>
        </w:rPr>
        <w:t>来自</w:t>
      </w:r>
      <w:r w:rsidR="00F55564" w:rsidRPr="00F55564">
        <w:rPr>
          <w:i/>
        </w:rPr>
        <w:t>getItemViewType(position)</w:t>
      </w:r>
      <w:r w:rsidR="00F55564" w:rsidRPr="00F55564">
        <w:rPr>
          <w:i/>
        </w:rPr>
        <w:br/>
      </w:r>
      <w:r w:rsidR="00F55564" w:rsidRPr="00F55564">
        <w:rPr>
          <w:b/>
          <w:bCs/>
          <w:color w:val="000080"/>
        </w:rPr>
        <w:t xml:space="preserve">public </w:t>
      </w:r>
      <w:r w:rsidR="00F55564" w:rsidRPr="00F55564">
        <w:rPr>
          <w:color w:val="221FFF"/>
        </w:rPr>
        <w:t xml:space="preserve">RecyclerView.ViewHolder </w:t>
      </w:r>
      <w:r w:rsidR="00F55564" w:rsidRPr="00F55564">
        <w:rPr>
          <w:color w:val="000000"/>
        </w:rPr>
        <w:t>onCreateViewHolder(</w:t>
      </w:r>
      <w:r w:rsidR="00F55564" w:rsidRPr="00F55564">
        <w:rPr>
          <w:color w:val="221FFF"/>
        </w:rPr>
        <w:t xml:space="preserve">ViewGroup </w:t>
      </w:r>
      <w:r w:rsidR="00F55564" w:rsidRPr="00F55564">
        <w:rPr>
          <w:color w:val="000000"/>
        </w:rPr>
        <w:t xml:space="preserve">parent, </w:t>
      </w:r>
      <w:r w:rsidR="00F55564" w:rsidRPr="00F55564">
        <w:rPr>
          <w:b/>
          <w:bCs/>
          <w:color w:val="000080"/>
        </w:rPr>
        <w:t xml:space="preserve">int </w:t>
      </w:r>
      <w:r w:rsidR="00F55564" w:rsidRPr="00F55564">
        <w:rPr>
          <w:color w:val="000000"/>
        </w:rPr>
        <w:t xml:space="preserve">viewType) </w:t>
      </w:r>
      <w:r w:rsidR="00F55564" w:rsidRPr="00F55564">
        <w:rPr>
          <w:b/>
          <w:bCs/>
          <w:color w:val="FF020C"/>
        </w:rPr>
        <w:t>{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 xml:space="preserve">if </w:t>
      </w:r>
      <w:r w:rsidR="00F55564" w:rsidRPr="00F55564">
        <w:rPr>
          <w:color w:val="000000"/>
        </w:rPr>
        <w:t xml:space="preserve">(viewType == </w:t>
      </w:r>
      <w:r w:rsidR="00F55564" w:rsidRPr="00F55564">
        <w:rPr>
          <w:b/>
          <w:bCs/>
          <w:i/>
          <w:color w:val="660E7A"/>
        </w:rPr>
        <w:t>BANNER</w:t>
      </w:r>
      <w:r w:rsidR="00F55564" w:rsidRPr="00F55564">
        <w:rPr>
          <w:color w:val="000000"/>
        </w:rPr>
        <w:t xml:space="preserve">) </w:t>
      </w:r>
      <w:r w:rsidR="00F55564" w:rsidRPr="00F55564">
        <w:rPr>
          <w:b/>
          <w:bCs/>
          <w:color w:val="FF020C"/>
        </w:rPr>
        <w:t xml:space="preserve">{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传入上下文、布局</w:t>
      </w:r>
      <w:r w:rsidR="00F55564" w:rsidRPr="00F55564">
        <w:rPr>
          <w:i/>
        </w:rPr>
        <w:t>(itemview)</w:t>
      </w:r>
      <w:r w:rsidR="00F55564" w:rsidRPr="00F55564">
        <w:rPr>
          <w:i/>
        </w:rPr>
        <w:br/>
        <w:t xml:space="preserve">        </w:t>
      </w:r>
      <w:r w:rsidR="00F55564" w:rsidRPr="00F55564">
        <w:rPr>
          <w:b/>
          <w:bCs/>
          <w:color w:val="000080"/>
        </w:rPr>
        <w:t xml:space="preserve">return new </w:t>
      </w:r>
      <w:r w:rsidR="00F55564" w:rsidRPr="003F65E9">
        <w:rPr>
          <w:b/>
          <w:color w:val="FF0000"/>
        </w:rPr>
        <w:t>BannerViewHolder</w:t>
      </w:r>
      <w:r w:rsidR="00F55564" w:rsidRPr="00F55564">
        <w:rPr>
          <w:color w:val="000000"/>
        </w:rPr>
        <w:t>(</w:t>
      </w:r>
      <w:r w:rsidR="00F55564" w:rsidRPr="00F55564">
        <w:rPr>
          <w:b/>
          <w:bCs/>
          <w:color w:val="660E7A"/>
        </w:rPr>
        <w:t>context</w:t>
      </w:r>
      <w:r w:rsidR="00F55564" w:rsidRPr="00F55564">
        <w:rPr>
          <w:color w:val="000000"/>
        </w:rPr>
        <w:t xml:space="preserve">, </w:t>
      </w:r>
      <w:r w:rsidR="00F55564" w:rsidRPr="00F55564">
        <w:rPr>
          <w:b/>
          <w:bCs/>
          <w:color w:val="660E7A"/>
        </w:rPr>
        <w:t>layoutInflater</w:t>
      </w:r>
      <w:r w:rsidR="00F55564" w:rsidRPr="00F55564">
        <w:rPr>
          <w:color w:val="000000"/>
        </w:rPr>
        <w:t>.inflate(</w:t>
      </w:r>
      <w:r w:rsidR="00F55564" w:rsidRPr="00F55564">
        <w:rPr>
          <w:color w:val="221FFF"/>
        </w:rPr>
        <w:t>R.layout</w:t>
      </w:r>
      <w:r w:rsidR="00F55564" w:rsidRPr="00F55564">
        <w:rPr>
          <w:color w:val="000000"/>
        </w:rPr>
        <w:t>.</w:t>
      </w:r>
      <w:r w:rsidR="00F55564" w:rsidRPr="00F55564">
        <w:rPr>
          <w:b/>
          <w:bCs/>
          <w:i/>
          <w:color w:val="660E7A"/>
        </w:rPr>
        <w:t>banner_viewpager</w:t>
      </w:r>
      <w:r w:rsidR="00F55564" w:rsidRPr="00F55564">
        <w:rPr>
          <w:color w:val="000000"/>
        </w:rPr>
        <w:t>,</w:t>
      </w:r>
      <w:r w:rsidR="00F55564" w:rsidRPr="00F55564">
        <w:rPr>
          <w:b/>
          <w:bCs/>
          <w:color w:val="000080"/>
        </w:rPr>
        <w:t>null</w:t>
      </w:r>
      <w:r w:rsidR="00F55564" w:rsidRPr="00F55564">
        <w:rPr>
          <w:color w:val="000000"/>
        </w:rPr>
        <w:t>));</w:t>
      </w:r>
      <w:r w:rsidR="00F55564" w:rsidRPr="00F55564">
        <w:rPr>
          <w:color w:val="000000"/>
        </w:rPr>
        <w:br/>
        <w:t xml:space="preserve">    </w:t>
      </w:r>
      <w:r w:rsidR="00F55564" w:rsidRPr="00F55564">
        <w:rPr>
          <w:b/>
          <w:bCs/>
          <w:color w:val="FF020C"/>
        </w:rPr>
        <w:t>}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>return null</w:t>
      </w:r>
      <w:r w:rsidR="00F55564" w:rsidRPr="00F55564">
        <w:rPr>
          <w:color w:val="000000"/>
        </w:rPr>
        <w:t>;</w:t>
      </w:r>
      <w:r w:rsidR="00F55564" w:rsidRPr="00F55564">
        <w:rPr>
          <w:color w:val="000000"/>
        </w:rPr>
        <w:br/>
      </w:r>
      <w:r w:rsidR="00F55564"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onBindViewHolder()</w:t>
      </w:r>
    </w:p>
    <w:p w:rsidR="003F65E9" w:rsidRDefault="00F55564" w:rsidP="00F55564">
      <w:pPr>
        <w:pStyle w:val="af8"/>
        <w:rPr>
          <w:b/>
          <w:bCs/>
          <w:color w:val="FF020C"/>
        </w:rPr>
      </w:pPr>
      <w:r w:rsidRPr="00F55564">
        <w:rPr>
          <w:color w:val="808000"/>
        </w:rPr>
        <w:t xml:space="preserve">@Override 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绑定</w:t>
      </w:r>
      <w:r w:rsidRPr="00F55564">
        <w:rPr>
          <w:i/>
          <w:color w:val="058011"/>
        </w:rPr>
        <w:t>ViewHolder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void </w:t>
      </w:r>
      <w:r w:rsidRPr="00F55564">
        <w:t>onBindViewHolder(</w:t>
      </w:r>
      <w:r w:rsidRPr="00F55564">
        <w:rPr>
          <w:color w:val="221FFF"/>
        </w:rPr>
        <w:t xml:space="preserve">RecyclerView.ViewHolder </w:t>
      </w:r>
      <w:r w:rsidRPr="00F55564">
        <w:t xml:space="preserve">holder, 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</w:p>
    <w:p w:rsidR="00F55564" w:rsidRPr="00F55564" w:rsidRDefault="00F55564" w:rsidP="00F55564">
      <w:pPr>
        <w:pStyle w:val="af8"/>
      </w:pP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if </w:t>
      </w:r>
      <w:r w:rsidRPr="00F55564">
        <w:t>(</w:t>
      </w:r>
      <w:r w:rsidRPr="003F65E9">
        <w:rPr>
          <w:color w:val="FF0000"/>
        </w:rPr>
        <w:t>getItemViewType</w:t>
      </w:r>
      <w:r w:rsidRPr="00F55564">
        <w:t>(position)==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color w:val="221FFF"/>
        </w:rPr>
        <w:t xml:space="preserve">BannerViewHolder bannerViewHolder </w:t>
      </w:r>
      <w:r w:rsidRPr="00F55564">
        <w:t>= (</w:t>
      </w:r>
      <w:r w:rsidRPr="00F55564">
        <w:rPr>
          <w:color w:val="221FFF"/>
        </w:rPr>
        <w:t>BannerViewHolder</w:t>
      </w:r>
      <w:r w:rsidRPr="00F55564">
        <w:t>) holder;</w:t>
      </w:r>
      <w:r w:rsidRPr="00F55564">
        <w:br/>
        <w:t xml:space="preserve">        </w:t>
      </w:r>
      <w:r w:rsidRPr="00F55564">
        <w:rPr>
          <w:color w:val="221FFF"/>
        </w:rPr>
        <w:t>bannerViewHolder</w:t>
      </w:r>
      <w:r w:rsidRPr="00F55564">
        <w:t>.showData(</w:t>
      </w:r>
      <w:r w:rsidRPr="00F55564">
        <w:rPr>
          <w:b/>
          <w:bCs/>
          <w:color w:val="660E7A"/>
        </w:rPr>
        <w:t>resultBean</w:t>
      </w:r>
      <w:r w:rsidRPr="00F55564">
        <w:t xml:space="preserve">.getBanner_info());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传入</w:t>
      </w:r>
      <w:r w:rsidRPr="00F55564">
        <w:rPr>
          <w:i/>
          <w:color w:val="058011"/>
        </w:rPr>
        <w:t>Banner</w:t>
      </w:r>
      <w:r w:rsidRPr="00F55564">
        <w:rPr>
          <w:rFonts w:hAnsi="宋体" w:hint="eastAsia"/>
          <w:i/>
          <w:color w:val="058011"/>
        </w:rPr>
        <w:t>数据</w:t>
      </w:r>
      <w:r w:rsidRPr="00F55564">
        <w:rPr>
          <w:rFonts w:hAnsi="宋体" w:hint="eastAsia"/>
          <w:i/>
          <w:color w:val="058011"/>
        </w:rPr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  <w:color w:val="FF0000"/>
        </w:rPr>
      </w:pPr>
      <w:r w:rsidRPr="00F55564">
        <w:rPr>
          <w:b/>
          <w:color w:val="FF0000"/>
        </w:rPr>
        <w:t>getItemCount()</w:t>
      </w:r>
    </w:p>
    <w:p w:rsidR="00F55564" w:rsidRPr="00F55564" w:rsidRDefault="00F55564" w:rsidP="00F55564">
      <w:pPr>
        <w:pStyle w:val="af8"/>
        <w:rPr>
          <w:color w:val="000000"/>
        </w:rPr>
      </w:pPr>
      <w:r w:rsidRPr="00F55564">
        <w:rPr>
          <w:color w:val="808000"/>
        </w:rPr>
        <w:t xml:space="preserve">@Override   </w:t>
      </w:r>
      <w:r w:rsidRPr="00F55564">
        <w:rPr>
          <w:i/>
        </w:rPr>
        <w:t xml:space="preserve">// </w:t>
      </w:r>
      <w:r w:rsidRPr="00F55564">
        <w:rPr>
          <w:rFonts w:hAnsi="宋体" w:hint="eastAsia"/>
          <w:i/>
        </w:rPr>
        <w:t>根据</w:t>
      </w:r>
      <w:r w:rsidRPr="00F55564">
        <w:rPr>
          <w:i/>
        </w:rPr>
        <w:t>json</w:t>
      </w:r>
      <w:r w:rsidRPr="00F55564">
        <w:rPr>
          <w:rFonts w:hAnsi="宋体" w:hint="eastAsia"/>
          <w:i/>
        </w:rPr>
        <w:t>可知，有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条</w:t>
      </w:r>
      <w:r w:rsidRPr="00F55564">
        <w:rPr>
          <w:i/>
        </w:rPr>
        <w:t>item</w:t>
      </w:r>
      <w:r w:rsidRPr="00F55564">
        <w:rPr>
          <w:i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rPr>
          <w:color w:val="000000"/>
        </w:rPr>
        <w:t xml:space="preserve">getItemCount()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color w:val="0000FF"/>
        </w:rPr>
        <w:t>1</w:t>
      </w:r>
      <w:r w:rsidRPr="00F55564">
        <w:rPr>
          <w:color w:val="000000"/>
        </w:rPr>
        <w:t>;</w:t>
      </w:r>
      <w:r w:rsidRPr="00F55564">
        <w:rPr>
          <w:color w:val="000000"/>
        </w:rPr>
        <w:br/>
        <w:t xml:space="preserve">    </w:t>
      </w:r>
      <w:r w:rsidRPr="00F55564">
        <w:rPr>
          <w:i/>
        </w:rPr>
        <w:t xml:space="preserve">//return 6; // </w:t>
      </w:r>
      <w:r w:rsidRPr="00F55564">
        <w:rPr>
          <w:rFonts w:hAnsi="宋体" w:hint="eastAsia"/>
          <w:i/>
        </w:rPr>
        <w:t>一条条做，最后才是这个，为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就是返回</w:t>
      </w:r>
      <w:r w:rsidRPr="00F55564">
        <w:rPr>
          <w:i/>
        </w:rPr>
        <w:t>0~5</w:t>
      </w:r>
      <w:r w:rsidRPr="00F55564">
        <w:rPr>
          <w:i/>
        </w:rPr>
        <w:br/>
      </w:r>
      <w:r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lastRenderedPageBreak/>
        <w:t>getItemViewType</w:t>
      </w:r>
      <w:r>
        <w:rPr>
          <w:b/>
          <w:color w:val="FF0000"/>
        </w:rPr>
        <w:t>()</w:t>
      </w:r>
    </w:p>
    <w:p w:rsidR="00F55564" w:rsidRPr="00F55564" w:rsidRDefault="00F55564" w:rsidP="00F55564">
      <w:pPr>
        <w:pStyle w:val="af8"/>
      </w:pPr>
      <w:r w:rsidRPr="00F55564">
        <w:rPr>
          <w:color w:val="808000"/>
        </w:rPr>
        <w:t xml:space="preserve">@Override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获取条目的</w:t>
      </w:r>
      <w:r w:rsidRPr="00F55564">
        <w:rPr>
          <w:i/>
          <w:color w:val="058011"/>
        </w:rPr>
        <w:t>View</w:t>
      </w:r>
      <w:r w:rsidRPr="00F55564">
        <w:rPr>
          <w:rFonts w:hAnsi="宋体" w:hint="eastAsia"/>
          <w:i/>
          <w:color w:val="058011"/>
        </w:rPr>
        <w:t>类型</w:t>
      </w:r>
      <w:r w:rsidRPr="00F55564">
        <w:rPr>
          <w:i/>
          <w:color w:val="058011"/>
        </w:rPr>
        <w:t>(</w:t>
      </w:r>
      <w:r w:rsidRPr="00F55564">
        <w:rPr>
          <w:rFonts w:hAnsi="宋体" w:hint="eastAsia"/>
          <w:i/>
          <w:color w:val="058011"/>
        </w:rPr>
        <w:t>因为有</w:t>
      </w:r>
      <w:r w:rsidRPr="00F55564">
        <w:rPr>
          <w:i/>
          <w:color w:val="058011"/>
        </w:rPr>
        <w:t>6</w:t>
      </w:r>
      <w:r w:rsidRPr="00F55564">
        <w:rPr>
          <w:rFonts w:hAnsi="宋体" w:hint="eastAsia"/>
          <w:i/>
          <w:color w:val="058011"/>
        </w:rPr>
        <w:t>条</w:t>
      </w:r>
      <w:r w:rsidRPr="00F55564">
        <w:rPr>
          <w:i/>
          <w:color w:val="058011"/>
        </w:rPr>
        <w:t>)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t>getItemViewType(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switch </w:t>
      </w:r>
      <w:r w:rsidRPr="00F55564">
        <w:t xml:space="preserve">(position)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: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BANNER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CHANNEL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CHANNEL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ACT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ACT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SECKILL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SECKILL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RECOMMEND</w:t>
      </w:r>
      <w:r w:rsidRPr="00F55564">
        <w:t xml:space="preserve">: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RECOMMEND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HOT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HOT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b/>
          <w:bCs/>
          <w:color w:val="660E7A"/>
        </w:rPr>
        <w:t>currentType</w:t>
      </w:r>
      <w:r w:rsidRPr="00F55564">
        <w:t>;</w:t>
      </w:r>
      <w:r w:rsidRPr="00F55564">
        <w:br/>
      </w:r>
      <w:r w:rsidRPr="00F55564">
        <w:rPr>
          <w:b/>
          <w:bCs/>
          <w:color w:val="FF020C"/>
        </w:rPr>
        <w:t>}</w:t>
      </w:r>
    </w:p>
    <w:p w:rsidR="00F55564" w:rsidRDefault="003F65E9" w:rsidP="003F65E9">
      <w:pPr>
        <w:pStyle w:val="a5"/>
        <w:ind w:left="0" w:firstLineChars="0" w:firstLine="0"/>
        <w:rPr>
          <w:b/>
          <w:color w:val="FF0000"/>
        </w:rPr>
      </w:pP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</w:p>
    <w:p w:rsidR="003F65E9" w:rsidRDefault="003F65E9" w:rsidP="003F65E9">
      <w:pPr>
        <w:pStyle w:val="af8"/>
        <w:rPr>
          <w:b/>
          <w:bCs/>
          <w:color w:val="FF020C"/>
        </w:rPr>
      </w:pPr>
      <w:r w:rsidRPr="003F65E9">
        <w:rPr>
          <w:b/>
          <w:bCs/>
          <w:color w:val="000080"/>
        </w:rPr>
        <w:t xml:space="preserve">private class </w:t>
      </w:r>
      <w:r w:rsidRPr="003F65E9">
        <w:t xml:space="preserve">BannerViewHolder </w:t>
      </w:r>
      <w:r w:rsidRPr="003F65E9">
        <w:rPr>
          <w:b/>
          <w:bCs/>
          <w:color w:val="000080"/>
        </w:rPr>
        <w:t xml:space="preserve">extends </w:t>
      </w:r>
      <w:r w:rsidRPr="003F65E9">
        <w:t xml:space="preserve">RecyclerView.ViewHolder </w:t>
      </w:r>
      <w:r w:rsidRPr="003F65E9">
        <w:rPr>
          <w:b/>
          <w:bCs/>
          <w:color w:val="FF020C"/>
        </w:rPr>
        <w:t>{</w:t>
      </w:r>
    </w:p>
    <w:p w:rsidR="003F65E9" w:rsidRDefault="003F65E9" w:rsidP="003F65E9">
      <w:pPr>
        <w:pStyle w:val="af8"/>
        <w:rPr>
          <w:rFonts w:hAnsi="宋体"/>
          <w:i/>
          <w:color w:val="058011"/>
        </w:rPr>
      </w:pP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Context 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Banner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构造器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传入：上下文、布局文件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//      (</w:t>
      </w:r>
      <w:r w:rsidRPr="003F65E9">
        <w:rPr>
          <w:rFonts w:hAnsi="宋体" w:hint="eastAsia"/>
          <w:i/>
          <w:color w:val="058011"/>
        </w:rPr>
        <w:t>接收：上下文、布局中的控件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</w:t>
      </w:r>
      <w:r w:rsidRPr="003F65E9">
        <w:rPr>
          <w:b/>
          <w:bCs/>
          <w:color w:val="000080"/>
        </w:rPr>
        <w:t xml:space="preserve">public </w:t>
      </w:r>
      <w:r w:rsidRPr="003F65E9">
        <w:t>BannerViewHolder</w:t>
      </w:r>
      <w:r w:rsidRPr="003F65E9">
        <w:rPr>
          <w:color w:val="000000"/>
        </w:rPr>
        <w:t>(</w:t>
      </w:r>
      <w:r w:rsidRPr="003F65E9">
        <w:t xml:space="preserve">Context </w:t>
      </w:r>
      <w:r w:rsidRPr="003F65E9">
        <w:rPr>
          <w:color w:val="FF0000"/>
        </w:rPr>
        <w:t>context</w:t>
      </w:r>
      <w:r w:rsidRPr="003F65E9">
        <w:rPr>
          <w:color w:val="000000"/>
        </w:rPr>
        <w:t xml:space="preserve">, </w:t>
      </w:r>
      <w:r w:rsidRPr="003F65E9">
        <w:t xml:space="preserve">View </w:t>
      </w:r>
      <w:r w:rsidRPr="003F65E9">
        <w:rPr>
          <w:color w:val="FF0000"/>
        </w:rPr>
        <w:t>itemview</w:t>
      </w:r>
      <w:r w:rsidRPr="003F65E9">
        <w:rPr>
          <w:color w:val="000000"/>
        </w:rPr>
        <w:t xml:space="preserve">) </w:t>
      </w:r>
      <w:r w:rsidRPr="003F65E9">
        <w:rPr>
          <w:b/>
          <w:bCs/>
          <w:color w:val="FF020C"/>
        </w:rPr>
        <w:t>{</w:t>
      </w:r>
      <w:r w:rsidRPr="003F65E9">
        <w:rPr>
          <w:i/>
          <w:color w:val="058011"/>
        </w:rPr>
        <w:t>// itemview</w:t>
      </w:r>
      <w:r w:rsidRPr="003F65E9">
        <w:rPr>
          <w:rFonts w:hAnsi="宋体" w:hint="eastAsia"/>
          <w:i/>
          <w:color w:val="058011"/>
        </w:rPr>
        <w:t>：传入的布局名</w:t>
      </w:r>
    </w:p>
    <w:p w:rsidR="003F65E9" w:rsidRDefault="003F65E9" w:rsidP="003F65E9">
      <w:pPr>
        <w:pStyle w:val="af8"/>
        <w:rPr>
          <w:color w:val="000000"/>
        </w:rPr>
      </w:pP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000080"/>
        </w:rPr>
        <w:t>super</w:t>
      </w:r>
      <w:r w:rsidRPr="003F65E9">
        <w:rPr>
          <w:color w:val="000000"/>
        </w:rPr>
        <w:t>(itemview);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=context;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= (</w:t>
      </w:r>
      <w:r w:rsidRPr="003F65E9">
        <w:t>Banner</w:t>
      </w:r>
      <w:r w:rsidRPr="003F65E9">
        <w:rPr>
          <w:color w:val="000000"/>
        </w:rPr>
        <w:t xml:space="preserve">) </w:t>
      </w:r>
      <w:r w:rsidRPr="003F65E9">
        <w:rPr>
          <w:color w:val="FF0000"/>
        </w:rPr>
        <w:t>itemview</w:t>
      </w:r>
      <w:r w:rsidRPr="003F65E9">
        <w:rPr>
          <w:color w:val="000000"/>
        </w:rPr>
        <w:t>.findViewById(</w:t>
      </w:r>
      <w:r w:rsidRPr="003F65E9">
        <w:t>R.id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banner</w:t>
      </w:r>
      <w:r w:rsidRPr="003F65E9">
        <w:rPr>
          <w:color w:val="000000"/>
        </w:rPr>
        <w:t>);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接收布局中的控件</w:t>
      </w:r>
      <w:r w:rsidRPr="003F65E9">
        <w:rPr>
          <w:rFonts w:hAnsi="宋体" w:hint="eastAsia"/>
          <w:i/>
          <w:color w:val="058011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showData(List&lt;</w:t>
      </w:r>
      <w:r w:rsidRPr="003F65E9">
        <w:t>ResultBeanData.ResultBean.BannerInfoBean</w:t>
      </w:r>
      <w:r w:rsidRPr="003F65E9">
        <w:rPr>
          <w:color w:val="000000"/>
        </w:rPr>
        <w:t xml:space="preserve">&gt; banner_info)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建立一个</w:t>
      </w:r>
      <w:r w:rsidRPr="003F65E9">
        <w:rPr>
          <w:i/>
          <w:color w:val="058011"/>
        </w:rPr>
        <w:t>String</w:t>
      </w:r>
      <w:r w:rsidRPr="003F65E9">
        <w:rPr>
          <w:rFonts w:hAnsi="宋体" w:hint="eastAsia"/>
          <w:i/>
          <w:color w:val="058011"/>
        </w:rPr>
        <w:t>集合，用来装图片地址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color w:val="000000"/>
        </w:rPr>
        <w:t>List&lt;</w:t>
      </w:r>
      <w:r w:rsidRPr="003F65E9">
        <w:t>String</w:t>
      </w:r>
      <w:r w:rsidRPr="003F65E9">
        <w:rPr>
          <w:color w:val="000000"/>
        </w:rPr>
        <w:t xml:space="preserve">&gt; </w:t>
      </w:r>
      <w:r w:rsidRPr="003F65E9">
        <w:t xml:space="preserve">imagesUrl </w:t>
      </w:r>
      <w:r w:rsidRPr="003F65E9">
        <w:rPr>
          <w:color w:val="000000"/>
        </w:rPr>
        <w:t xml:space="preserve">=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>ArrayList&lt;&gt;();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 xml:space="preserve">for </w:t>
      </w:r>
      <w:r w:rsidRPr="003F65E9">
        <w:rPr>
          <w:color w:val="000000"/>
        </w:rPr>
        <w:t>(</w:t>
      </w:r>
      <w:r w:rsidRPr="003F65E9">
        <w:rPr>
          <w:b/>
          <w:bCs/>
          <w:color w:val="000080"/>
        </w:rPr>
        <w:t xml:space="preserve">int </w:t>
      </w:r>
      <w:r w:rsidRPr="003F65E9">
        <w:t xml:space="preserve">i </w:t>
      </w:r>
      <w:r w:rsidRPr="003F65E9">
        <w:rPr>
          <w:color w:val="000000"/>
        </w:rPr>
        <w:t>=</w:t>
      </w:r>
      <w:r w:rsidRPr="003F65E9">
        <w:rPr>
          <w:color w:val="0000FF"/>
        </w:rPr>
        <w:t>0</w:t>
      </w:r>
      <w:r w:rsidRPr="003F65E9">
        <w:rPr>
          <w:color w:val="000000"/>
        </w:rPr>
        <w:t xml:space="preserve">; </w:t>
      </w:r>
      <w:r w:rsidRPr="003F65E9">
        <w:t>i</w:t>
      </w:r>
      <w:r w:rsidRPr="003F65E9">
        <w:rPr>
          <w:color w:val="000000"/>
        </w:rPr>
        <w:t xml:space="preserve">&lt;banner_info.size(); </w:t>
      </w:r>
      <w:r w:rsidRPr="003F65E9">
        <w:t>i</w:t>
      </w:r>
      <w:r w:rsidRPr="003F65E9">
        <w:rPr>
          <w:color w:val="000000"/>
        </w:rPr>
        <w:t xml:space="preserve">++)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t xml:space="preserve">String url </w:t>
      </w:r>
      <w:r w:rsidRPr="003F65E9">
        <w:rPr>
          <w:color w:val="000000"/>
        </w:rPr>
        <w:t>= banner_info.get(</w:t>
      </w:r>
      <w:r w:rsidRPr="003F65E9">
        <w:t>i</w:t>
      </w:r>
      <w:r w:rsidRPr="003F65E9">
        <w:rPr>
          <w:color w:val="000000"/>
        </w:rPr>
        <w:t xml:space="preserve">).getImage();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得到每一条图片地址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t>imagesUrl</w:t>
      </w:r>
      <w:r w:rsidRPr="003F65E9">
        <w:rPr>
          <w:color w:val="000000"/>
        </w:rPr>
        <w:t>.add(</w:t>
      </w:r>
      <w:r w:rsidRPr="003F65E9">
        <w:t>url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.setBannerAnimation(</w:t>
      </w:r>
      <w:r w:rsidRPr="003F65E9">
        <w:t>Transformer</w:t>
      </w:r>
      <w:r w:rsidRPr="003F65E9">
        <w:rPr>
          <w:color w:val="000000"/>
        </w:rPr>
        <w:t>.</w:t>
      </w:r>
      <w:r w:rsidRPr="003F65E9">
        <w:rPr>
          <w:i/>
          <w:color w:val="660E7A"/>
        </w:rPr>
        <w:t>Accordion</w:t>
      </w:r>
      <w:r w:rsidRPr="003F65E9">
        <w:rPr>
          <w:color w:val="000000"/>
        </w:rPr>
        <w:t xml:space="preserve">);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手风琴动画特效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.setBannerStyle(</w:t>
      </w:r>
      <w:r w:rsidRPr="003F65E9">
        <w:t>BannerConfig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CIRCLE_INDICATOR</w:t>
      </w:r>
      <w:r w:rsidRPr="003F65E9">
        <w:rPr>
          <w:color w:val="000000"/>
        </w:rPr>
        <w:t xml:space="preserve">);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横幅加点指示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.setImages(</w:t>
      </w:r>
      <w:r w:rsidRPr="003F65E9">
        <w:t>imagesUrl</w:t>
      </w:r>
      <w:r w:rsidRPr="003F65E9">
        <w:rPr>
          <w:color w:val="000000"/>
        </w:rPr>
        <w:t xml:space="preserve">,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OnLoadImageListener()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OnLoadImage(</w:t>
      </w:r>
      <w:r w:rsidRPr="003F65E9">
        <w:t xml:space="preserve">ImageView </w:t>
      </w:r>
      <w:r w:rsidRPr="003F65E9">
        <w:rPr>
          <w:color w:val="000000"/>
        </w:rPr>
        <w:t xml:space="preserve">view, </w:t>
      </w:r>
      <w:r w:rsidRPr="003F65E9">
        <w:t xml:space="preserve">Object </w:t>
      </w:r>
      <w:r w:rsidRPr="003F65E9">
        <w:rPr>
          <w:color w:val="000000"/>
        </w:rPr>
        <w:t xml:space="preserve">url)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rPr>
          <w:i/>
          <w:color w:val="058011"/>
        </w:rPr>
        <w:t>// Glide</w:t>
      </w:r>
      <w:r w:rsidRPr="003F65E9">
        <w:rPr>
          <w:rFonts w:hAnsi="宋体" w:hint="eastAsia"/>
          <w:i/>
          <w:color w:val="058011"/>
        </w:rPr>
        <w:t>联网请求图片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使用</w:t>
      </w:r>
      <w:r w:rsidRPr="003F65E9">
        <w:rPr>
          <w:i/>
          <w:color w:val="058011"/>
        </w:rPr>
        <w:t>jar</w:t>
      </w:r>
      <w:r w:rsidRPr="003F65E9">
        <w:rPr>
          <w:rFonts w:hAnsi="宋体" w:hint="eastAsia"/>
          <w:i/>
          <w:color w:val="058011"/>
        </w:rPr>
        <w:t>包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            // </w:t>
      </w:r>
      <w:r w:rsidRPr="003F65E9">
        <w:rPr>
          <w:rFonts w:hAnsi="宋体" w:hint="eastAsia"/>
          <w:i/>
          <w:color w:val="058011"/>
        </w:rPr>
        <w:t>说明：此处将</w:t>
      </w:r>
      <w:r w:rsidRPr="003F65E9">
        <w:rPr>
          <w:i/>
          <w:color w:val="058011"/>
        </w:rPr>
        <w:t>banner</w:t>
      </w:r>
      <w:r w:rsidRPr="003F65E9">
        <w:rPr>
          <w:rFonts w:hAnsi="宋体" w:hint="eastAsia"/>
          <w:i/>
          <w:color w:val="058011"/>
        </w:rPr>
        <w:t>库中的</w:t>
      </w:r>
      <w:r w:rsidRPr="003F65E9">
        <w:rPr>
          <w:i/>
          <w:color w:val="058011"/>
        </w:rPr>
        <w:t>glide</w:t>
      </w:r>
      <w:r w:rsidRPr="003F65E9">
        <w:rPr>
          <w:rFonts w:hAnsi="宋体" w:hint="eastAsia"/>
          <w:i/>
          <w:color w:val="058011"/>
        </w:rPr>
        <w:t>版本由</w:t>
      </w:r>
      <w:r w:rsidRPr="003F65E9">
        <w:rPr>
          <w:i/>
          <w:color w:val="058011"/>
        </w:rPr>
        <w:t>3.6.1-&gt;3.7.0</w:t>
      </w:r>
      <w:r w:rsidRPr="003F65E9">
        <w:rPr>
          <w:rFonts w:hAnsi="宋体" w:hint="eastAsia"/>
          <w:i/>
          <w:color w:val="058011"/>
        </w:rPr>
        <w:t>，才能烧写通过，不然就报多重定义错</w:t>
      </w:r>
      <w:r w:rsidRPr="003F65E9">
        <w:rPr>
          <w:rFonts w:hAnsi="宋体" w:hint="eastAsia"/>
          <w:i/>
          <w:color w:val="058011"/>
        </w:rPr>
        <w:br/>
        <w:t xml:space="preserve">                </w:t>
      </w:r>
      <w:r w:rsidRPr="003F65E9">
        <w:t>Glide</w:t>
      </w:r>
      <w:r w:rsidRPr="003F65E9">
        <w:rPr>
          <w:color w:val="000000"/>
        </w:rPr>
        <w:t>.</w:t>
      </w:r>
      <w:r w:rsidRPr="003F65E9">
        <w:t>with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).load(</w:t>
      </w:r>
      <w:r w:rsidRPr="003F65E9">
        <w:t>Constants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 xml:space="preserve">BASE_URL_IMAGE </w:t>
      </w:r>
      <w:r w:rsidRPr="003F65E9">
        <w:rPr>
          <w:color w:val="000000"/>
        </w:rPr>
        <w:t>+ url).into(view);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</w:p>
    <w:p w:rsidR="003F65E9" w:rsidRPr="003F65E9" w:rsidRDefault="003F65E9" w:rsidP="003F65E9">
      <w:pPr>
        <w:pStyle w:val="af8"/>
        <w:rPr>
          <w:color w:val="000000"/>
        </w:rPr>
      </w:pPr>
      <w:r w:rsidRPr="003F65E9">
        <w:rPr>
          <w:color w:val="000000"/>
        </w:rPr>
        <w:br/>
      </w:r>
      <w:r w:rsidRPr="003F65E9">
        <w:rPr>
          <w:color w:val="000000"/>
        </w:rPr>
        <w:lastRenderedPageBreak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.setOnBannerClickListener(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OnBannerClickListener() </w:t>
      </w:r>
      <w:r w:rsidRPr="003F65E9">
        <w:rPr>
          <w:b/>
          <w:bCs/>
          <w:color w:val="FF020C"/>
        </w:rPr>
        <w:t xml:space="preserve">{   </w:t>
      </w:r>
      <w:r w:rsidRPr="003F65E9">
        <w:rPr>
          <w:i/>
          <w:color w:val="058011"/>
        </w:rPr>
        <w:t>// Banner</w:t>
      </w:r>
      <w:r w:rsidRPr="003F65E9">
        <w:rPr>
          <w:rFonts w:hAnsi="宋体" w:hint="eastAsia"/>
          <w:i/>
          <w:color w:val="058011"/>
        </w:rPr>
        <w:t>点击事件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OnBannerClick(</w:t>
      </w:r>
      <w:r w:rsidRPr="003F65E9">
        <w:rPr>
          <w:b/>
          <w:bCs/>
          <w:color w:val="000080"/>
        </w:rPr>
        <w:t xml:space="preserve">int </w:t>
      </w:r>
      <w:r w:rsidRPr="003F65E9">
        <w:rPr>
          <w:color w:val="000000"/>
        </w:rPr>
        <w:t xml:space="preserve">position)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t>Toast</w:t>
      </w:r>
      <w:r w:rsidRPr="003F65E9">
        <w:rPr>
          <w:color w:val="000000"/>
        </w:rPr>
        <w:t>.</w:t>
      </w:r>
      <w:r w:rsidRPr="003F65E9">
        <w:t>makeText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,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你点了第</w:t>
      </w:r>
      <w:r w:rsidRPr="003F65E9">
        <w:rPr>
          <w:color w:val="FF2EA0"/>
        </w:rPr>
        <w:t>"</w:t>
      </w:r>
      <w:r w:rsidRPr="003F65E9">
        <w:rPr>
          <w:color w:val="000000"/>
        </w:rPr>
        <w:t>+position+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条横幅</w:t>
      </w:r>
      <w:r w:rsidRPr="003F65E9">
        <w:rPr>
          <w:color w:val="FF2EA0"/>
        </w:rPr>
        <w:t>"</w:t>
      </w:r>
      <w:r w:rsidRPr="003F65E9">
        <w:rPr>
          <w:color w:val="000000"/>
        </w:rPr>
        <w:t>,</w:t>
      </w:r>
      <w:r w:rsidRPr="003F65E9">
        <w:t>Toast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LENGTH_SHORT</w:t>
      </w:r>
      <w:r w:rsidRPr="003F65E9">
        <w:rPr>
          <w:color w:val="000000"/>
        </w:rPr>
        <w:t>).show();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>}</w:t>
      </w:r>
    </w:p>
    <w:p w:rsidR="003F65E9" w:rsidRDefault="00D5190F" w:rsidP="00D5190F">
      <w:pPr>
        <w:pStyle w:val="4"/>
      </w:pPr>
      <w:r>
        <w:rPr>
          <w:rFonts w:hint="eastAsia"/>
        </w:rPr>
        <w:t>频道适配</w:t>
      </w:r>
      <w:r w:rsidR="00D82F1E">
        <w:rPr>
          <w:rFonts w:hint="eastAsia"/>
        </w:rPr>
        <w:t>器</w:t>
      </w:r>
      <w:r>
        <w:rPr>
          <w:rFonts w:hint="eastAsia"/>
        </w:rPr>
        <w:t>(</w:t>
      </w:r>
      <w:r>
        <w:t>Channel</w:t>
      </w:r>
      <w:r>
        <w:rPr>
          <w:rFonts w:hint="eastAsia"/>
        </w:rPr>
        <w:t>)</w:t>
      </w:r>
    </w:p>
    <w:p w:rsidR="00095349" w:rsidRDefault="00D82F1E" w:rsidP="00D82F1E">
      <w:pPr>
        <w:pStyle w:val="5"/>
      </w:pPr>
      <w:r>
        <w:rPr>
          <w:rFonts w:hint="eastAsia"/>
        </w:rPr>
        <w:t>在</w:t>
      </w:r>
      <w:r w:rsidRPr="00D82F1E">
        <w:t>onCreateViewHolder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D82F1E" w:rsidRPr="00D82F1E" w:rsidRDefault="00D82F1E" w:rsidP="00D82F1E">
      <w:pPr>
        <w:pStyle w:val="ab"/>
      </w:pPr>
      <w:r>
        <w:rPr>
          <w:noProof/>
        </w:rPr>
        <w:drawing>
          <wp:inline distT="0" distB="0" distL="0" distR="0" wp14:anchorId="579F5A88" wp14:editId="49F0952E">
            <wp:extent cx="6193155" cy="1604645"/>
            <wp:effectExtent l="19050" t="19050" r="17145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60464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F1E" w:rsidRDefault="00062AD7" w:rsidP="00062AD7">
      <w:pPr>
        <w:pStyle w:val="5"/>
      </w:pPr>
      <w:r>
        <w:rPr>
          <w:rFonts w:hint="eastAsia"/>
        </w:rPr>
        <w:t>在</w:t>
      </w:r>
      <w:r w:rsidRPr="00062AD7">
        <w:t>onBindViewHolder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062AD7" w:rsidRDefault="00062AD7" w:rsidP="00062AD7">
      <w:pPr>
        <w:pStyle w:val="ab"/>
      </w:pPr>
      <w:r>
        <w:rPr>
          <w:noProof/>
        </w:rPr>
        <w:drawing>
          <wp:inline distT="0" distB="0" distL="0" distR="0" wp14:anchorId="5554BD02" wp14:editId="612F5DAC">
            <wp:extent cx="6193155" cy="1979930"/>
            <wp:effectExtent l="19050" t="19050" r="17145" b="203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97993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62AD7" w:rsidRDefault="00062AD7" w:rsidP="00062AD7">
      <w:pPr>
        <w:pStyle w:val="5"/>
      </w:pPr>
      <w:r w:rsidRPr="00062AD7">
        <w:t>ChannelViewHolder</w:t>
      </w:r>
      <w:r>
        <w:rPr>
          <w:rFonts w:hint="eastAsia"/>
        </w:rPr>
        <w:t>实现类</w:t>
      </w:r>
    </w:p>
    <w:p w:rsidR="007A618A" w:rsidRDefault="00062AD7" w:rsidP="00062AD7">
      <w:pPr>
        <w:pStyle w:val="af8"/>
        <w:rPr>
          <w:rFonts w:hAnsi="宋体"/>
          <w:i/>
          <w:color w:val="058011"/>
        </w:rPr>
      </w:pPr>
      <w:r w:rsidRPr="00062AD7">
        <w:rPr>
          <w:b/>
          <w:bCs/>
          <w:color w:val="000080"/>
        </w:rPr>
        <w:t xml:space="preserve">private class </w:t>
      </w:r>
      <w:r w:rsidRPr="00062AD7">
        <w:t xml:space="preserve">ChannelViewHolder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RecyclerView.ViewHolder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GridView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rPr>
          <w:color w:val="FF0000"/>
        </w:rPr>
        <w:t xml:space="preserve">ChannelAdapter 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ChannelViewHolder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 xml:space="preserve">context, </w:t>
      </w:r>
      <w:r w:rsidRPr="00062AD7">
        <w:t xml:space="preserve">View </w:t>
      </w:r>
      <w:r w:rsidRPr="00062AD7">
        <w:rPr>
          <w:color w:val="000000"/>
        </w:rPr>
        <w:t xml:space="preserve">itemView)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super</w:t>
      </w:r>
      <w:r w:rsidRPr="00062AD7">
        <w:rPr>
          <w:color w:val="000000"/>
        </w:rPr>
        <w:t>(itemView);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= (</w:t>
      </w:r>
      <w:r w:rsidRPr="00062AD7">
        <w:t>GridView</w:t>
      </w:r>
      <w:r w:rsidRPr="00062AD7">
        <w:rPr>
          <w:color w:val="000000"/>
        </w:rPr>
        <w:t>) itemView.findViewById(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gv_channel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showData(</w:t>
      </w:r>
      <w:r w:rsidRPr="00062AD7">
        <w:rPr>
          <w:b/>
          <w:bCs/>
          <w:color w:val="000080"/>
        </w:rPr>
        <w:t xml:space="preserve">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数据过来了，需要设置</w:t>
      </w:r>
      <w:r w:rsidRPr="00062AD7">
        <w:rPr>
          <w:i/>
          <w:color w:val="058011"/>
        </w:rPr>
        <w:t>GridView</w:t>
      </w:r>
      <w:r w:rsidRPr="00062AD7">
        <w:rPr>
          <w:rFonts w:hAnsi="宋体" w:hint="eastAsia"/>
          <w:i/>
          <w:color w:val="058011"/>
        </w:rPr>
        <w:t>适配器</w:t>
      </w:r>
      <w:r w:rsidRPr="00062AD7">
        <w:rPr>
          <w:rFonts w:hAnsi="宋体" w:hint="eastAsia"/>
          <w:i/>
          <w:color w:val="058011"/>
        </w:rPr>
        <w:br/>
      </w:r>
      <w:r w:rsidRPr="00062AD7">
        <w:rPr>
          <w:rFonts w:hAnsi="宋体" w:hint="eastAsia"/>
          <w:i/>
          <w:color w:val="058011"/>
        </w:rPr>
        <w:lastRenderedPageBreak/>
        <w:t xml:space="preserve">        </w:t>
      </w:r>
      <w:r w:rsidRPr="00062AD7">
        <w:rPr>
          <w:b/>
          <w:bCs/>
          <w:color w:val="660E7A"/>
        </w:rPr>
        <w:t xml:space="preserve">adapter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FF0000"/>
        </w:rPr>
        <w:t>ChannelAdapter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 xml:space="preserve">,channel_info);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传入上下文和数据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.setAdapter(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.setOnItemClickListener(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000000"/>
        </w:rPr>
        <w:t xml:space="preserve">AdapterView.OnItemClickListener()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    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onItemClick(</w:t>
      </w:r>
      <w:r w:rsidRPr="00062AD7">
        <w:t>AdapterView</w:t>
      </w:r>
      <w:r w:rsidRPr="00062AD7">
        <w:rPr>
          <w:color w:val="000000"/>
        </w:rPr>
        <w:t xml:space="preserve">&lt;?&gt; view, </w:t>
      </w:r>
      <w:r w:rsidRPr="00062AD7">
        <w:t xml:space="preserve">View </w:t>
      </w:r>
      <w:r w:rsidRPr="00062AD7">
        <w:rPr>
          <w:color w:val="000000"/>
        </w:rPr>
        <w:t xml:space="preserve">view1, 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rPr>
          <w:b/>
          <w:bCs/>
          <w:color w:val="000080"/>
        </w:rPr>
        <w:t xml:space="preserve">long </w:t>
      </w:r>
      <w:r w:rsidRPr="00062AD7">
        <w:rPr>
          <w:color w:val="000000"/>
        </w:rPr>
        <w:t xml:space="preserve">l)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    </w:t>
      </w:r>
      <w:r w:rsidRPr="00062AD7">
        <w:t xml:space="preserve">String content </w:t>
      </w:r>
      <w:r w:rsidRPr="00062AD7">
        <w:rPr>
          <w:color w:val="000000"/>
        </w:rPr>
        <w:t xml:space="preserve">= </w:t>
      </w:r>
      <w:r w:rsidRPr="00062AD7">
        <w:rPr>
          <w:color w:val="660E7A"/>
        </w:rPr>
        <w:t>channel_info</w:t>
      </w:r>
      <w:r w:rsidRPr="00062AD7">
        <w:rPr>
          <w:color w:val="000000"/>
        </w:rPr>
        <w:t>.get(position).getChannel_name();</w:t>
      </w:r>
      <w:r w:rsidRPr="00062AD7">
        <w:rPr>
          <w:color w:val="000000"/>
        </w:rPr>
        <w:br/>
        <w:t xml:space="preserve">                </w:t>
      </w:r>
      <w:r w:rsidRPr="00062AD7">
        <w:t>Toast</w:t>
      </w:r>
      <w:r w:rsidRPr="00062AD7">
        <w:rPr>
          <w:color w:val="000000"/>
        </w:rPr>
        <w:t>.</w:t>
      </w:r>
      <w:r w:rsidRPr="00062AD7">
        <w:t>makeText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rPr>
          <w:color w:val="FF2EA0"/>
        </w:rPr>
        <w:t>"</w:t>
      </w:r>
      <w:r w:rsidRPr="00062AD7">
        <w:rPr>
          <w:rFonts w:hAnsi="宋体" w:hint="eastAsia"/>
          <w:color w:val="FF2EA0"/>
        </w:rPr>
        <w:t>你点击的是：</w:t>
      </w:r>
      <w:r w:rsidRPr="00062AD7">
        <w:rPr>
          <w:color w:val="FF2EA0"/>
        </w:rPr>
        <w:t>"</w:t>
      </w:r>
      <w:r w:rsidRPr="00062AD7">
        <w:rPr>
          <w:color w:val="000000"/>
        </w:rPr>
        <w:t>+</w:t>
      </w:r>
      <w:r w:rsidRPr="00062AD7">
        <w:t>content</w:t>
      </w:r>
      <w:r w:rsidRPr="00062AD7">
        <w:rPr>
          <w:color w:val="000000"/>
        </w:rPr>
        <w:t>,</w:t>
      </w:r>
      <w:r w:rsidRPr="00062AD7">
        <w:t>Toast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LENGTH_SHORT</w:t>
      </w:r>
      <w:r w:rsidRPr="00062AD7">
        <w:rPr>
          <w:color w:val="000000"/>
        </w:rPr>
        <w:t>).show();</w:t>
      </w:r>
      <w:r w:rsidRPr="00062AD7">
        <w:rPr>
          <w:color w:val="000000"/>
        </w:rPr>
        <w:br/>
        <w:t xml:space="preserve">    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 xml:space="preserve">        }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062AD7" w:rsidP="00062AD7">
      <w:pPr>
        <w:pStyle w:val="5"/>
      </w:pPr>
      <w:r w:rsidRPr="00062AD7">
        <w:t>ChannelAdapter</w:t>
      </w:r>
      <w:r>
        <w:rPr>
          <w:rFonts w:hint="eastAsia"/>
        </w:rPr>
        <w:t>类</w:t>
      </w:r>
    </w:p>
    <w:p w:rsidR="007A618A" w:rsidRDefault="00062AD7" w:rsidP="00062AD7">
      <w:pPr>
        <w:pStyle w:val="af8"/>
        <w:rPr>
          <w:color w:val="000000"/>
        </w:rPr>
      </w:pPr>
      <w:r w:rsidRPr="00062AD7">
        <w:rPr>
          <w:b/>
          <w:bCs/>
          <w:color w:val="000080"/>
        </w:rPr>
        <w:t xml:space="preserve">public class </w:t>
      </w:r>
      <w:r w:rsidRPr="00062AD7">
        <w:t xml:space="preserve">ChannelAdapter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BaseAdapter </w:t>
      </w:r>
      <w:r w:rsidRPr="00062AD7">
        <w:rPr>
          <w:b/>
          <w:bCs/>
          <w:color w:val="FF020C"/>
        </w:rPr>
        <w:t xml:space="preserve">{   </w:t>
      </w:r>
      <w:r w:rsidRPr="00062AD7">
        <w:rPr>
          <w:i/>
          <w:color w:val="058011"/>
        </w:rPr>
        <w:t>// GridView</w:t>
      </w:r>
      <w:r w:rsidRPr="00062AD7">
        <w:rPr>
          <w:rFonts w:hAnsi="宋体" w:hint="eastAsia"/>
          <w:i/>
          <w:color w:val="058011"/>
        </w:rPr>
        <w:t>的适配器，用的是</w:t>
      </w:r>
      <w:r w:rsidRPr="00062AD7">
        <w:rPr>
          <w:i/>
          <w:color w:val="058011"/>
        </w:rPr>
        <w:t>BaseAdapter</w:t>
      </w:r>
      <w:r w:rsidRPr="00062AD7">
        <w:rPr>
          <w:i/>
          <w:color w:val="058011"/>
        </w:rPr>
        <w:br/>
      </w:r>
      <w:r w:rsidRPr="00062AD7">
        <w:rPr>
          <w:i/>
          <w:color w:val="058011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ChannelAdapter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>context, List&lt;</w:t>
      </w:r>
      <w:r w:rsidRPr="00062AD7">
        <w:t>ResultBeanData.ResultBean.ChannelInfoBean</w:t>
      </w:r>
      <w:r w:rsidRPr="00062AD7">
        <w:rPr>
          <w:color w:val="000000"/>
        </w:rPr>
        <w:t>&gt;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color w:val="000000"/>
        </w:rPr>
        <w:t xml:space="preserve"> </w:t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Pr="00062AD7">
        <w:rPr>
          <w:color w:val="000000"/>
        </w:rPr>
        <w:t xml:space="preserve">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=channel_info;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int </w:t>
      </w:r>
      <w:r w:rsidRPr="00062AD7">
        <w:rPr>
          <w:color w:val="000000"/>
        </w:rPr>
        <w:t xml:space="preserve">getCount()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.size();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Object </w:t>
      </w:r>
      <w:r w:rsidRPr="00062AD7">
        <w:rPr>
          <w:color w:val="000000"/>
        </w:rPr>
        <w:t>getItem(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return null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long </w:t>
      </w:r>
      <w:r w:rsidRPr="00062AD7">
        <w:rPr>
          <w:color w:val="000000"/>
        </w:rPr>
        <w:t>getItemId(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FF"/>
        </w:rPr>
        <w:t>0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static class </w:t>
      </w:r>
      <w:r w:rsidRPr="00062AD7">
        <w:t xml:space="preserve">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ImageView 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TextView 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View </w:t>
      </w:r>
      <w:r w:rsidRPr="00062AD7">
        <w:rPr>
          <w:color w:val="000000"/>
        </w:rPr>
        <w:t>getView(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t xml:space="preserve">View </w:t>
      </w:r>
      <w:r w:rsidRPr="00062AD7">
        <w:rPr>
          <w:color w:val="000000"/>
        </w:rPr>
        <w:t xml:space="preserve">convertView, </w:t>
      </w:r>
      <w:r w:rsidRPr="00062AD7">
        <w:t xml:space="preserve">ViewGroup </w:t>
      </w:r>
      <w:r w:rsidRPr="00062AD7">
        <w:rPr>
          <w:color w:val="000000"/>
        </w:rPr>
        <w:t xml:space="preserve">parent)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t>ViewHolder viewHolder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if </w:t>
      </w:r>
      <w:r w:rsidRPr="00062AD7">
        <w:rPr>
          <w:color w:val="000000"/>
        </w:rPr>
        <w:t>(convertView==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 xml:space="preserve">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000000"/>
        </w:rPr>
        <w:t xml:space="preserve">convertView = </w:t>
      </w:r>
      <w:r w:rsidRPr="00062AD7">
        <w:t>View</w:t>
      </w:r>
      <w:r w:rsidRPr="00062AD7">
        <w:rPr>
          <w:color w:val="000000"/>
        </w:rPr>
        <w:t>.</w:t>
      </w:r>
      <w:r w:rsidRPr="00062AD7">
        <w:t>inflate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t>R.layout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item_channel</w:t>
      </w:r>
      <w:r w:rsidRPr="00062AD7">
        <w:rPr>
          <w:color w:val="000000"/>
        </w:rPr>
        <w:t>,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t>ViewHolder</w:t>
      </w:r>
      <w:r w:rsidRPr="00062AD7">
        <w:rPr>
          <w:color w:val="000000"/>
        </w:rPr>
        <w:t>();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iv_channel </w:t>
      </w:r>
      <w:r w:rsidRPr="00062AD7">
        <w:rPr>
          <w:color w:val="000000"/>
        </w:rPr>
        <w:t>= (</w:t>
      </w:r>
      <w:r w:rsidRPr="00062AD7">
        <w:t>ImageView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tv_channel </w:t>
      </w:r>
      <w:r w:rsidRPr="00062AD7">
        <w:rPr>
          <w:color w:val="000000"/>
        </w:rPr>
        <w:t>= (</w:t>
      </w:r>
      <w:r w:rsidRPr="00062AD7">
        <w:t>TextView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tv_channel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convertView.setTag(</w:t>
      </w:r>
      <w:r w:rsidRPr="00062AD7">
        <w:t>viewHolder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000080"/>
        </w:rPr>
        <w:t xml:space="preserve">else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>= (</w:t>
      </w:r>
      <w:r w:rsidRPr="00062AD7">
        <w:t>ViewHolder</w:t>
      </w:r>
      <w:r w:rsidRPr="00062AD7">
        <w:rPr>
          <w:color w:val="000000"/>
        </w:rPr>
        <w:t>) convertView.getTag();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显示图片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Glide</w:t>
      </w:r>
      <w:r w:rsidRPr="00062AD7">
        <w:rPr>
          <w:color w:val="000000"/>
        </w:rPr>
        <w:t>.</w:t>
      </w:r>
      <w:r w:rsidRPr="00062AD7">
        <w:t>with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)</w:t>
      </w:r>
      <w:r w:rsidRPr="00062AD7">
        <w:rPr>
          <w:color w:val="000000"/>
        </w:rPr>
        <w:br/>
        <w:t xml:space="preserve">             .load(</w:t>
      </w:r>
      <w:r w:rsidRPr="00062AD7">
        <w:t>Constants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BASE_URL_IMAGE</w:t>
      </w:r>
      <w:r w:rsidRPr="00062AD7">
        <w:rPr>
          <w:color w:val="000000"/>
        </w:rPr>
        <w:t>+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.get(position).getImage())</w:t>
      </w:r>
      <w:r w:rsidRPr="00062AD7">
        <w:rPr>
          <w:color w:val="000000"/>
        </w:rPr>
        <w:br/>
        <w:t xml:space="preserve">             .into(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</w:r>
      <w:r w:rsidRPr="00062AD7">
        <w:rPr>
          <w:color w:val="000000"/>
        </w:rPr>
        <w:lastRenderedPageBreak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显示文字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.setText(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.get(position).getChannel_name());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00"/>
        </w:rPr>
        <w:t xml:space="preserve">convertView;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千万不要忘了这</w:t>
      </w:r>
      <w:r w:rsidRPr="00062AD7">
        <w:rPr>
          <w:rFonts w:hAnsi="宋体" w:hint="eastAsia"/>
          <w:i/>
          <w:color w:val="058011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7A618A" w:rsidP="007A618A">
      <w:pPr>
        <w:pStyle w:val="5"/>
      </w:pPr>
      <w:r>
        <w:rPr>
          <w:rFonts w:hint="eastAsia"/>
        </w:rPr>
        <w:t>工程目录</w:t>
      </w:r>
    </w:p>
    <w:p w:rsidR="007A618A" w:rsidRDefault="007A618A" w:rsidP="007A618A">
      <w:pPr>
        <w:pStyle w:val="ab"/>
      </w:pPr>
      <w:r>
        <w:rPr>
          <w:noProof/>
        </w:rPr>
        <w:drawing>
          <wp:inline distT="0" distB="0" distL="0" distR="0" wp14:anchorId="44118CFF" wp14:editId="6DC9B7FC">
            <wp:extent cx="2566800" cy="2718000"/>
            <wp:effectExtent l="19050" t="19050" r="24130" b="254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718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A618A" w:rsidRDefault="007A618A" w:rsidP="007A618A">
      <w:pPr>
        <w:pStyle w:val="5"/>
      </w:pPr>
      <w:r>
        <w:rPr>
          <w:rFonts w:hint="eastAsia"/>
        </w:rPr>
        <w:t>实现效果</w:t>
      </w:r>
    </w:p>
    <w:p w:rsidR="007A618A" w:rsidRDefault="007A618A" w:rsidP="007A618A">
      <w:pPr>
        <w:pStyle w:val="ab"/>
      </w:pPr>
      <w:r w:rsidRPr="007A618A">
        <w:rPr>
          <w:noProof/>
        </w:rPr>
        <w:drawing>
          <wp:inline distT="0" distB="0" distL="0" distR="0">
            <wp:extent cx="2268000" cy="4035600"/>
            <wp:effectExtent l="19050" t="19050" r="18415" b="22225"/>
            <wp:docPr id="48" name="图片 48" descr="D:\AndroidProgram\MyShop\png\device-2016-12-05-13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5-13032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35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A3AA1" w:rsidRDefault="001A3AA1" w:rsidP="001A3AA1">
      <w:pPr>
        <w:pStyle w:val="5"/>
      </w:pPr>
      <w:r w:rsidRPr="001A3AA1">
        <w:lastRenderedPageBreak/>
        <w:t>channel_item</w:t>
      </w:r>
      <w:r>
        <w:t>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"match_parent"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"170dp"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:background=</w:t>
      </w:r>
      <w:r w:rsidRPr="001A3AA1">
        <w:t>"#fff"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GridView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"@+id/gv_channel"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"150dp"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:numColumns=</w:t>
      </w:r>
      <w:r w:rsidRPr="001A3AA1">
        <w:t>"5"</w:t>
      </w:r>
      <w:r w:rsidRPr="001A3AA1">
        <w:rPr>
          <w:color w:val="000000"/>
        </w:rPr>
        <w:t>&gt;&lt;/</w:t>
      </w:r>
      <w:r w:rsidRPr="001A3AA1">
        <w:rPr>
          <w:b/>
          <w:bCs/>
          <w:color w:val="000080"/>
        </w:rPr>
        <w:t>GridView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1A3AA1" w:rsidP="001A3AA1">
      <w:pPr>
        <w:pStyle w:val="5"/>
      </w:pPr>
      <w:r>
        <w:rPr>
          <w:rFonts w:hint="eastAsia"/>
        </w:rPr>
        <w:t>item_channel.xml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          </w:t>
      </w:r>
      <w:r w:rsidRPr="001A3AA1">
        <w:rPr>
          <w:color w:val="0000FF"/>
        </w:rPr>
        <w:t>xmlns:</w:t>
      </w:r>
      <w:r w:rsidRPr="001A3AA1">
        <w:rPr>
          <w:color w:val="660E7A"/>
        </w:rPr>
        <w:t>tools</w:t>
      </w:r>
      <w:r w:rsidRPr="001A3AA1">
        <w:rPr>
          <w:color w:val="0000FF"/>
        </w:rPr>
        <w:t>=</w:t>
      </w:r>
      <w:r w:rsidRPr="001A3AA1">
        <w:t>"http://schemas.android.com/tools"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:padding=</w:t>
      </w:r>
      <w:r w:rsidRPr="001A3AA1">
        <w:t>"10dp"</w:t>
      </w:r>
      <w:r w:rsidRPr="001A3AA1">
        <w:br/>
        <w:t xml:space="preserve">      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"UseCompoundDrawables"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ImageView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"@+id/iv_channel"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:src=</w:t>
      </w:r>
      <w:r w:rsidRPr="001A3AA1">
        <w:t>"@drawable/menu_cyc"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"ContentDescription"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TextView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"@+id/tv_channel"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:layout_marginTop=</w:t>
      </w:r>
      <w:r w:rsidRPr="001A3AA1">
        <w:t>"5dp"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:text=</w:t>
      </w:r>
      <w:r w:rsidRPr="001A3AA1">
        <w:t>"@string/myGoods"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:textColor=</w:t>
      </w:r>
      <w:r w:rsidRPr="001A3AA1">
        <w:t>"#000"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:textSize=</w:t>
      </w:r>
      <w:r w:rsidRPr="001A3AA1">
        <w:t>"12sp"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"HardcodedText"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8D0611" w:rsidP="008D0611">
      <w:pPr>
        <w:pStyle w:val="4"/>
      </w:pPr>
      <w:r>
        <w:rPr>
          <w:rFonts w:hint="eastAsia"/>
        </w:rPr>
        <w:t>活动</w:t>
      </w:r>
      <w:r>
        <w:t>适配器</w:t>
      </w:r>
      <w:r>
        <w:rPr>
          <w:rFonts w:hint="eastAsia"/>
        </w:rPr>
        <w:t>(</w:t>
      </w:r>
      <w:r>
        <w:t>Act</w:t>
      </w:r>
      <w:r>
        <w:rPr>
          <w:rFonts w:hint="eastAsia"/>
        </w:rPr>
        <w:t>)</w:t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视图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19959E5A" wp14:editId="27B9F4E1">
            <wp:extent cx="4838400" cy="1656000"/>
            <wp:effectExtent l="19050" t="19050" r="19685" b="209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1656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lastRenderedPageBreak/>
        <w:t>ViewHolder</w:t>
      </w:r>
      <w:r>
        <w:rPr>
          <w:rFonts w:hint="eastAsia"/>
        </w:rPr>
        <w:t>数据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4571EE04" wp14:editId="29BCEDD5">
            <wp:extent cx="4690800" cy="1821600"/>
            <wp:effectExtent l="19050" t="19050" r="14605" b="266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1821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实现类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活动</w:t>
      </w:r>
      <w:r w:rsidRPr="008D0611">
        <w:rPr>
          <w:i/>
          <w:color w:val="058011"/>
        </w:rPr>
        <w:t>ViewHolder</w:t>
      </w:r>
      <w:r w:rsidRPr="008D0611">
        <w:rPr>
          <w:rFonts w:hAnsi="宋体" w:hint="eastAsia"/>
          <w:i/>
          <w:color w:val="058011"/>
        </w:rPr>
        <w:t>实现类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private class </w:t>
      </w:r>
      <w:r w:rsidRPr="008D0611">
        <w:t xml:space="preserve">ActViewHolder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RecyclerView.ViewHolder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ViewPager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ActAdapter 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ActViewHolder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 xml:space="preserve">context, </w:t>
      </w:r>
      <w:r w:rsidRPr="008D0611">
        <w:t xml:space="preserve">View </w:t>
      </w:r>
      <w:r w:rsidRPr="008D0611">
        <w:rPr>
          <w:color w:val="000000"/>
        </w:rPr>
        <w:t xml:space="preserve">itemView) </w:t>
      </w:r>
      <w:r w:rsidRPr="008D0611">
        <w:rPr>
          <w:b/>
          <w:bCs/>
          <w:color w:val="FF020C"/>
        </w:rPr>
        <w:t xml:space="preserve">{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要接收哪些就到其</w:t>
      </w:r>
      <w:r w:rsidRPr="008D0611">
        <w:rPr>
          <w:i/>
          <w:color w:val="058011"/>
        </w:rPr>
        <w:t>itemView</w:t>
      </w:r>
      <w:r w:rsidRPr="008D0611">
        <w:rPr>
          <w:rFonts w:hAnsi="宋体" w:hint="eastAsia"/>
          <w:i/>
          <w:color w:val="058011"/>
        </w:rPr>
        <w:t>中去看有些神马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000080"/>
        </w:rPr>
        <w:t>super</w:t>
      </w:r>
      <w:r w:rsidRPr="008D0611">
        <w:rPr>
          <w:color w:val="000000"/>
        </w:rPr>
        <w:t>(itemView);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= (</w:t>
      </w:r>
      <w:r w:rsidRPr="008D0611">
        <w:t>ViewPager</w:t>
      </w:r>
      <w:r w:rsidRPr="008D0611">
        <w:rPr>
          <w:color w:val="000000"/>
        </w:rPr>
        <w:t>) itemView.findViewById(</w:t>
      </w:r>
      <w:r w:rsidRPr="008D0611">
        <w:t>R.id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act_viewpager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showData(</w:t>
      </w:r>
      <w:r w:rsidRPr="008D0611">
        <w:rPr>
          <w:b/>
          <w:bCs/>
          <w:color w:val="000080"/>
        </w:rPr>
        <w:t xml:space="preserve">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数据已到位，设置适配器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660E7A"/>
        </w:rPr>
        <w:t xml:space="preserve">adapter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ActAdapter(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,act_info);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.setAdapter(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.setPadding(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8D0611" w:rsidP="008D0611">
      <w:pPr>
        <w:pStyle w:val="5"/>
      </w:pPr>
      <w:r>
        <w:rPr>
          <w:rFonts w:hint="eastAsia"/>
        </w:rPr>
        <w:t>实现类</w:t>
      </w:r>
      <w:r>
        <w:t>中的适配器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>// ViewPager</w:t>
      </w:r>
      <w:r w:rsidRPr="008D0611">
        <w:rPr>
          <w:rFonts w:hAnsi="宋体" w:hint="eastAsia"/>
          <w:i/>
          <w:color w:val="058011"/>
        </w:rPr>
        <w:t>适配器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public class </w:t>
      </w:r>
      <w:r w:rsidRPr="008D0611">
        <w:t xml:space="preserve">ActAdapter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PagerAdapter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>// PagerAdapter(Ctrl+Q</w:t>
      </w:r>
      <w:r w:rsidRPr="008D0611">
        <w:rPr>
          <w:rFonts w:hAnsi="宋体" w:hint="eastAsia"/>
          <w:i/>
          <w:color w:val="058011"/>
        </w:rPr>
        <w:t>，看至少需要实现几种方法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构造器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ActAdapter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>context, 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=act_info;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int </w:t>
      </w:r>
      <w:r w:rsidRPr="008D0611">
        <w:rPr>
          <w:color w:val="000000"/>
        </w:rPr>
        <w:t xml:space="preserve">getCount()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 xml:space="preserve">.size();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返回总条数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boolean </w:t>
      </w:r>
      <w:r w:rsidRPr="008D0611">
        <w:rPr>
          <w:color w:val="000000"/>
        </w:rPr>
        <w:t>isViewFromObject(</w:t>
      </w:r>
      <w:r w:rsidRPr="008D0611">
        <w:t xml:space="preserve">View </w:t>
      </w:r>
      <w:r w:rsidRPr="008D0611">
        <w:rPr>
          <w:color w:val="000000"/>
        </w:rPr>
        <w:t xml:space="preserve">view,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color w:val="000000"/>
        </w:rPr>
        <w:t xml:space="preserve">view == object;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套路</w:t>
      </w:r>
      <w:r w:rsidRPr="008D0611">
        <w:rPr>
          <w:i/>
          <w:color w:val="058011"/>
        </w:rPr>
        <w:t>(object</w:t>
      </w:r>
      <w:r w:rsidRPr="008D0611">
        <w:rPr>
          <w:rFonts w:hAnsi="宋体" w:hint="eastAsia"/>
          <w:i/>
          <w:color w:val="058011"/>
        </w:rPr>
        <w:t>，这是下边这方法的返回值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lastRenderedPageBreak/>
        <w:br/>
        <w:t xml:space="preserve">    </w:t>
      </w:r>
      <w:r w:rsidRPr="008D0611">
        <w:rPr>
          <w:color w:val="808000"/>
        </w:rPr>
        <w:t xml:space="preserve">@Override   </w:t>
      </w:r>
      <w:r w:rsidRPr="008D0611">
        <w:rPr>
          <w:i/>
          <w:color w:val="058011"/>
        </w:rPr>
        <w:t>// container</w:t>
      </w:r>
      <w:r w:rsidRPr="008D0611">
        <w:rPr>
          <w:rFonts w:hAnsi="宋体" w:hint="eastAsia"/>
          <w:i/>
          <w:color w:val="058011"/>
        </w:rPr>
        <w:t>：</w:t>
      </w:r>
      <w:r w:rsidRPr="008D0611">
        <w:rPr>
          <w:i/>
          <w:color w:val="058011"/>
        </w:rPr>
        <w:t>ViewPager</w:t>
      </w:r>
      <w:r w:rsidRPr="008D0611">
        <w:rPr>
          <w:rFonts w:hAnsi="宋体" w:hint="eastAsia"/>
          <w:i/>
          <w:color w:val="058011"/>
        </w:rPr>
        <w:t>；</w:t>
      </w:r>
      <w:r w:rsidRPr="008D0611">
        <w:rPr>
          <w:i/>
          <w:color w:val="058011"/>
        </w:rPr>
        <w:t>position</w:t>
      </w:r>
      <w:r w:rsidRPr="008D0611">
        <w:rPr>
          <w:rFonts w:hAnsi="宋体" w:hint="eastAsia"/>
          <w:i/>
          <w:color w:val="058011"/>
        </w:rPr>
        <w:t>：对应页面位置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 xml:space="preserve">Object </w:t>
      </w:r>
      <w:r w:rsidRPr="008D0611">
        <w:rPr>
          <w:color w:val="000000"/>
        </w:rPr>
        <w:t>instantiateItem(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final int </w:t>
      </w:r>
      <w:r w:rsidRPr="008D0611">
        <w:rPr>
          <w:color w:val="000000"/>
        </w:rPr>
        <w:t xml:space="preserve">position)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创建页面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 xml:space="preserve">ImageView img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ImageView(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 xml:space="preserve">); 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</w:t>
      </w:r>
      <w:r w:rsidRPr="008D0611">
        <w:rPr>
          <w:i/>
          <w:color w:val="058011"/>
        </w:rPr>
        <w:t>ImageView</w:t>
      </w:r>
      <w:r w:rsidRPr="008D0611">
        <w:rPr>
          <w:rFonts w:hAnsi="宋体" w:hint="eastAsia"/>
          <w:i/>
          <w:color w:val="058011"/>
        </w:rPr>
        <w:t>对象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.setScaleType(</w:t>
      </w:r>
      <w:r w:rsidRPr="008D0611">
        <w:t>ImageView.ScaleType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FIT_XY</w:t>
      </w:r>
      <w:r w:rsidRPr="008D0611">
        <w:rPr>
          <w:color w:val="000000"/>
        </w:rPr>
        <w:t xml:space="preserve">);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设置拉伸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.setOnClickListener(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 xml:space="preserve">View.OnClickListener()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    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onClick(</w:t>
      </w:r>
      <w:r w:rsidRPr="008D0611">
        <w:t xml:space="preserve">View </w:t>
      </w:r>
      <w:r w:rsidRPr="008D0611">
        <w:rPr>
          <w:color w:val="000000"/>
        </w:rPr>
        <w:t xml:space="preserve">view)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    </w:t>
      </w:r>
      <w:r w:rsidRPr="008D0611">
        <w:t xml:space="preserve">String content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</w:t>
      </w:r>
      <w:r w:rsidRPr="008D0611">
        <w:rPr>
          <w:color w:val="660E7A"/>
        </w:rPr>
        <w:t>position</w:t>
      </w:r>
      <w:r w:rsidRPr="008D0611">
        <w:rPr>
          <w:color w:val="000000"/>
        </w:rPr>
        <w:t>).getName();</w:t>
      </w:r>
      <w:r w:rsidRPr="008D0611">
        <w:rPr>
          <w:color w:val="000000"/>
        </w:rPr>
        <w:br/>
        <w:t xml:space="preserve">                </w:t>
      </w:r>
      <w:r w:rsidRPr="008D0611">
        <w:t>Toast</w:t>
      </w:r>
      <w:r w:rsidRPr="008D0611">
        <w:rPr>
          <w:color w:val="000000"/>
        </w:rPr>
        <w:t>.</w:t>
      </w:r>
      <w:r w:rsidRPr="008D0611">
        <w:t>makeText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</w:t>
      </w:r>
      <w:r w:rsidRPr="008D0611">
        <w:t>content</w:t>
      </w:r>
      <w:r w:rsidRPr="008D0611">
        <w:rPr>
          <w:color w:val="000000"/>
        </w:rPr>
        <w:t>,</w:t>
      </w:r>
      <w:r w:rsidRPr="008D0611">
        <w:t>Toast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LENGTH_SHORT</w:t>
      </w:r>
      <w:r w:rsidRPr="008D0611">
        <w:rPr>
          <w:color w:val="000000"/>
        </w:rPr>
        <w:t>).show();</w:t>
      </w:r>
      <w:r w:rsidRPr="008D0611">
        <w:rPr>
          <w:color w:val="000000"/>
        </w:rPr>
        <w:br/>
        <w:t xml:space="preserve">        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 xml:space="preserve">        }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显示图片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Glide</w:t>
      </w:r>
      <w:r w:rsidRPr="008D0611">
        <w:rPr>
          <w:color w:val="000000"/>
        </w:rPr>
        <w:t>.</w:t>
      </w:r>
      <w:r w:rsidRPr="008D0611">
        <w:t>with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)</w:t>
      </w:r>
      <w:r w:rsidRPr="008D0611">
        <w:rPr>
          <w:color w:val="000000"/>
        </w:rPr>
        <w:br/>
        <w:t xml:space="preserve">                .load(</w:t>
      </w:r>
      <w:r w:rsidRPr="008D0611">
        <w:t>Constants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BASE_URL_IMAGE</w:t>
      </w:r>
      <w:r w:rsidRPr="008D0611">
        <w:rPr>
          <w:color w:val="000000"/>
        </w:rPr>
        <w:t>+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.get(position).getIcon_url())</w:t>
      </w:r>
      <w:r w:rsidRPr="008D0611">
        <w:rPr>
          <w:color w:val="000000"/>
        </w:rPr>
        <w:br/>
        <w:t xml:space="preserve">                .into(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添加到容器中</w:t>
      </w:r>
      <w:r w:rsidRPr="008D0611">
        <w:rPr>
          <w:i/>
          <w:color w:val="058011"/>
        </w:rPr>
        <w:t>(ViewPage</w:t>
      </w:r>
      <w:r w:rsidRPr="008D0611">
        <w:rPr>
          <w:rFonts w:hAnsi="宋体" w:hint="eastAsia"/>
          <w:i/>
          <w:color w:val="058011"/>
        </w:rPr>
        <w:t>自身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    </w:t>
      </w:r>
      <w:r w:rsidRPr="008D0611">
        <w:rPr>
          <w:color w:val="000000"/>
        </w:rPr>
        <w:t>container.addView(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t>img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destroyItem(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int </w:t>
      </w:r>
      <w:r w:rsidRPr="008D0611">
        <w:rPr>
          <w:color w:val="000000"/>
        </w:rPr>
        <w:t xml:space="preserve">position,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color w:val="000000"/>
        </w:rPr>
        <w:t>container.removeView((</w:t>
      </w:r>
      <w:r w:rsidRPr="008D0611">
        <w:t>View</w:t>
      </w:r>
      <w:r w:rsidRPr="008D0611">
        <w:rPr>
          <w:color w:val="000000"/>
        </w:rPr>
        <w:t>) object);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2D2949" w:rsidP="002D2949">
      <w:pPr>
        <w:pStyle w:val="5"/>
      </w:pPr>
      <w:r>
        <w:t>A</w:t>
      </w:r>
      <w:r>
        <w:rPr>
          <w:rFonts w:hint="eastAsia"/>
        </w:rPr>
        <w:t>ct_</w:t>
      </w:r>
      <w:r>
        <w:t>item.xml</w:t>
      </w:r>
    </w:p>
    <w:p w:rsidR="002D2949" w:rsidRPr="002D2949" w:rsidRDefault="002D2949" w:rsidP="002D2949">
      <w:pPr>
        <w:pStyle w:val="af8"/>
        <w:rPr>
          <w:color w:val="000000"/>
        </w:rPr>
      </w:pPr>
      <w:r w:rsidRPr="002D2949">
        <w:rPr>
          <w:i/>
          <w:color w:val="000000"/>
        </w:rPr>
        <w:t>&lt;?</w:t>
      </w:r>
      <w:r w:rsidRPr="002D2949">
        <w:rPr>
          <w:color w:val="0000FF"/>
        </w:rPr>
        <w:t>xml version=</w:t>
      </w:r>
      <w:r w:rsidRPr="002D2949">
        <w:t xml:space="preserve">"1.0" </w:t>
      </w:r>
      <w:r w:rsidRPr="002D2949">
        <w:rPr>
          <w:color w:val="0000FF"/>
        </w:rPr>
        <w:t>encoding=</w:t>
      </w:r>
      <w:r w:rsidRPr="002D2949">
        <w:t>"utf-8"</w:t>
      </w:r>
      <w:r w:rsidRPr="002D2949">
        <w:rPr>
          <w:i/>
          <w:color w:val="000000"/>
        </w:rPr>
        <w:t>?&gt;</w:t>
      </w:r>
      <w:r w:rsidRPr="002D2949">
        <w:rPr>
          <w:i/>
          <w:color w:val="000000"/>
        </w:rPr>
        <w:br/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 xml:space="preserve">FrameLayout </w:t>
      </w:r>
      <w:r w:rsidRPr="002D2949">
        <w:rPr>
          <w:color w:val="0000FF"/>
        </w:rPr>
        <w:t>xmlns:</w:t>
      </w:r>
      <w:r w:rsidRPr="002D2949">
        <w:rPr>
          <w:color w:val="660E7A"/>
        </w:rPr>
        <w:t>android</w:t>
      </w:r>
      <w:r w:rsidRPr="002D2949">
        <w:rPr>
          <w:color w:val="0000FF"/>
        </w:rPr>
        <w:t>=</w:t>
      </w:r>
      <w:r w:rsidRPr="002D2949">
        <w:t>"http://schemas.android.com/apk/res/android"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>"true"</w:t>
      </w:r>
      <w:r w:rsidRPr="002D2949">
        <w:rPr>
          <w:color w:val="000000"/>
        </w:rPr>
        <w:t>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 xml:space="preserve">    </w:t>
      </w:r>
      <w:r w:rsidRPr="002D2949">
        <w:rPr>
          <w:i/>
          <w:color w:val="808080"/>
        </w:rPr>
        <w:t>&lt;!--clipChildren</w:t>
      </w:r>
      <w:r w:rsidRPr="002D2949">
        <w:rPr>
          <w:rFonts w:hAnsi="宋体" w:hint="eastAsia"/>
          <w:i/>
          <w:color w:val="808080"/>
        </w:rPr>
        <w:t>中间大小</w:t>
      </w:r>
      <w:r w:rsidRPr="002D2949">
        <w:rPr>
          <w:i/>
          <w:color w:val="808080"/>
        </w:rPr>
        <w:t>--&gt;</w:t>
      </w:r>
      <w:r w:rsidRPr="002D2949">
        <w:rPr>
          <w:i/>
          <w:color w:val="808080"/>
        </w:rPr>
        <w:br/>
      </w:r>
      <w:r w:rsidRPr="002D2949">
        <w:rPr>
          <w:i/>
          <w:color w:val="808080"/>
        </w:rPr>
        <w:br/>
        <w:t xml:space="preserve">    </w:t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>android.support.v4.view.ViewPager</w:t>
      </w:r>
      <w:r w:rsidRPr="002D2949">
        <w:rPr>
          <w:b/>
          <w:bCs/>
          <w:color w:val="000080"/>
        </w:rPr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:id=</w:t>
      </w:r>
      <w:r w:rsidRPr="002D2949">
        <w:t>"@+id/act_viewpager"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"120dp"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:layout_gravity=</w:t>
      </w:r>
      <w:r w:rsidRPr="002D2949">
        <w:t>"center"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 xml:space="preserve">"true" </w:t>
      </w:r>
      <w:r w:rsidRPr="002D2949">
        <w:rPr>
          <w:color w:val="000000"/>
        </w:rPr>
        <w:t>/&gt;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>&lt;/</w:t>
      </w:r>
      <w:r w:rsidRPr="002D2949">
        <w:rPr>
          <w:b/>
          <w:bCs/>
          <w:color w:val="000080"/>
        </w:rPr>
        <w:t>FrameLayout</w:t>
      </w:r>
      <w:r w:rsidRPr="002D2949">
        <w:rPr>
          <w:color w:val="000000"/>
        </w:rPr>
        <w:t>&gt;</w:t>
      </w:r>
    </w:p>
    <w:p w:rsidR="002D2949" w:rsidRDefault="008A4FD3" w:rsidP="008A4FD3">
      <w:pPr>
        <w:pStyle w:val="5"/>
      </w:pPr>
      <w:r>
        <w:rPr>
          <w:rFonts w:hint="eastAsia"/>
        </w:rPr>
        <w:t>ViewPager</w:t>
      </w:r>
      <w:r>
        <w:rPr>
          <w:rFonts w:hint="eastAsia"/>
        </w:rPr>
        <w:t>第三方</w:t>
      </w:r>
      <w:r>
        <w:t>美化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添加依赖</w:t>
      </w:r>
    </w:p>
    <w:p w:rsidR="008A4FD3" w:rsidRPr="008A4FD3" w:rsidRDefault="008A4FD3" w:rsidP="008A4FD3">
      <w:pPr>
        <w:pStyle w:val="af8"/>
        <w:rPr>
          <w:color w:val="000000"/>
        </w:rPr>
      </w:pPr>
      <w:r w:rsidRPr="008A4FD3">
        <w:rPr>
          <w:color w:val="000000"/>
        </w:rPr>
        <w:t xml:space="preserve">compile </w:t>
      </w:r>
      <w:r w:rsidRPr="008A4FD3">
        <w:t>'com.zhy:magic-viewpager:1.0.1'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具体使用</w:t>
      </w:r>
    </w:p>
    <w:p w:rsidR="008A4FD3" w:rsidRPr="008A4FD3" w:rsidRDefault="008A4FD3" w:rsidP="008A4FD3">
      <w:pPr>
        <w:pStyle w:val="af8"/>
        <w:rPr>
          <w:b/>
          <w:bCs/>
          <w:color w:val="FF020C"/>
        </w:rPr>
      </w:pPr>
      <w:r w:rsidRPr="008A4FD3">
        <w:rPr>
          <w:b/>
          <w:bCs/>
          <w:color w:val="000080"/>
        </w:rPr>
        <w:t xml:space="preserve">public void </w:t>
      </w:r>
      <w:r w:rsidRPr="008A4FD3">
        <w:rPr>
          <w:color w:val="FF0000"/>
        </w:rPr>
        <w:t>showData</w:t>
      </w:r>
      <w:r w:rsidRPr="008A4FD3">
        <w:t>(</w:t>
      </w:r>
      <w:r w:rsidRPr="008A4FD3">
        <w:rPr>
          <w:b/>
          <w:bCs/>
          <w:color w:val="000080"/>
        </w:rPr>
        <w:t xml:space="preserve">final </w:t>
      </w:r>
      <w:r w:rsidRPr="008A4FD3">
        <w:t>List&lt;</w:t>
      </w:r>
      <w:r w:rsidRPr="008A4FD3">
        <w:rPr>
          <w:color w:val="221FFF"/>
        </w:rPr>
        <w:t>ResultBeanData.ResultBean.ActInfoBean</w:t>
      </w:r>
      <w:r w:rsidRPr="008A4FD3">
        <w:t xml:space="preserve">&gt; act_info) </w:t>
      </w:r>
      <w:r w:rsidRPr="008A4FD3">
        <w:rPr>
          <w:b/>
          <w:bCs/>
          <w:color w:val="FF020C"/>
        </w:rPr>
        <w:t>{</w:t>
      </w:r>
      <w:r w:rsidRPr="008A4FD3">
        <w:rPr>
          <w:b/>
          <w:bCs/>
          <w:color w:val="FF020C"/>
        </w:rPr>
        <w:br/>
        <w:t xml:space="preserve">    </w:t>
      </w:r>
      <w:r w:rsidRPr="008A4FD3">
        <w:rPr>
          <w:b/>
          <w:bCs/>
          <w:color w:val="660E7A"/>
        </w:rPr>
        <w:t xml:space="preserve">adapter </w:t>
      </w:r>
      <w:r w:rsidRPr="008A4FD3">
        <w:t xml:space="preserve">= </w:t>
      </w:r>
      <w:r w:rsidRPr="008A4FD3">
        <w:rPr>
          <w:b/>
          <w:bCs/>
          <w:color w:val="000080"/>
        </w:rPr>
        <w:t xml:space="preserve">new </w:t>
      </w:r>
      <w:r w:rsidRPr="008A4FD3">
        <w:t>ActAdapter(</w:t>
      </w:r>
      <w:r w:rsidRPr="008A4FD3">
        <w:rPr>
          <w:b/>
          <w:bCs/>
          <w:color w:val="660E7A"/>
        </w:rPr>
        <w:t>context</w:t>
      </w:r>
      <w:r w:rsidRPr="008A4FD3">
        <w:t>,act_info);</w:t>
      </w:r>
      <w:r>
        <w:tab/>
      </w:r>
      <w:r>
        <w:tab/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数据已到位，设置适配器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.setAdapter(</w:t>
      </w:r>
      <w:r w:rsidRPr="008A4FD3">
        <w:rPr>
          <w:b/>
          <w:bCs/>
          <w:color w:val="660E7A"/>
        </w:rPr>
        <w:t>adapter</w:t>
      </w:r>
      <w:r w:rsidRPr="008A4FD3">
        <w:t>);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.setPadding(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>
        <w:t>);</w:t>
      </w:r>
      <w:r w:rsidRPr="008A4FD3">
        <w:br/>
        <w:t xml:space="preserve">    </w:t>
      </w:r>
      <w:r w:rsidRPr="008A4FD3">
        <w:rPr>
          <w:i/>
          <w:color w:val="058011"/>
        </w:rPr>
        <w:t>// ViewPager</w:t>
      </w:r>
      <w:r w:rsidRPr="008A4FD3">
        <w:rPr>
          <w:rFonts w:hAnsi="宋体" w:hint="eastAsia"/>
          <w:i/>
          <w:color w:val="058011"/>
        </w:rPr>
        <w:t>第三方美化</w:t>
      </w:r>
      <w:r w:rsidRPr="008A4FD3">
        <w:rPr>
          <w:rFonts w:hAnsi="宋体" w:hint="eastAsia"/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.setOffscreenPageLimit(</w:t>
      </w:r>
      <w:r w:rsidRPr="008A4FD3">
        <w:rPr>
          <w:color w:val="0000FF"/>
        </w:rPr>
        <w:t>3</w:t>
      </w:r>
      <w:r w:rsidRPr="008A4FD3">
        <w:t xml:space="preserve">); </w:t>
      </w:r>
      <w:r>
        <w:tab/>
      </w:r>
      <w:r>
        <w:tab/>
      </w:r>
      <w:r w:rsidRPr="008A4FD3">
        <w:rPr>
          <w:i/>
          <w:color w:val="058011"/>
        </w:rPr>
        <w:t>// &gt;=3</w:t>
      </w:r>
      <w:r w:rsidRPr="008A4FD3">
        <w:rPr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.setPageTransformer(</w:t>
      </w:r>
      <w:r w:rsidRPr="008A4FD3">
        <w:rPr>
          <w:b/>
          <w:bCs/>
          <w:color w:val="000080"/>
        </w:rPr>
        <w:t>true</w:t>
      </w:r>
      <w:r w:rsidRPr="008A4FD3">
        <w:t xml:space="preserve">, </w:t>
      </w:r>
      <w:r w:rsidRPr="008A4FD3">
        <w:rPr>
          <w:b/>
          <w:bCs/>
          <w:color w:val="000080"/>
        </w:rPr>
        <w:t xml:space="preserve">new </w:t>
      </w:r>
      <w:r w:rsidRPr="008A4FD3">
        <w:t xml:space="preserve">RotateDownPageTransformer());    </w:t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扇形</w:t>
      </w:r>
      <w:r w:rsidRPr="008A4FD3">
        <w:rPr>
          <w:rFonts w:hAnsi="宋体" w:hint="eastAsia"/>
          <w:i/>
          <w:color w:val="058011"/>
        </w:rPr>
        <w:br/>
      </w:r>
      <w:r w:rsidRPr="008A4FD3">
        <w:rPr>
          <w:b/>
          <w:bCs/>
          <w:color w:val="FF020C"/>
        </w:rPr>
        <w:t>}</w:t>
      </w:r>
    </w:p>
    <w:p w:rsidR="008A4FD3" w:rsidRDefault="00DE299F" w:rsidP="00DE299F">
      <w:pPr>
        <w:pStyle w:val="4"/>
      </w:pPr>
      <w:r>
        <w:rPr>
          <w:rFonts w:hint="eastAsia"/>
        </w:rPr>
        <w:lastRenderedPageBreak/>
        <w:t>秒杀</w:t>
      </w:r>
      <w:r>
        <w:t>适配器</w:t>
      </w:r>
      <w:r>
        <w:rPr>
          <w:rFonts w:hint="eastAsia"/>
        </w:rPr>
        <w:t>(</w:t>
      </w:r>
      <w:r>
        <w:t>Seckill</w:t>
      </w:r>
      <w:r>
        <w:rPr>
          <w:rFonts w:hint="eastAsia"/>
        </w:rPr>
        <w:t>)</w:t>
      </w:r>
    </w:p>
    <w:p w:rsidR="0062080B" w:rsidRDefault="0062080B" w:rsidP="0062080B">
      <w:pPr>
        <w:pStyle w:val="5"/>
      </w:pPr>
      <w:r w:rsidRPr="0062080B">
        <w:t>onCreateViewHolder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color w:val="000080"/>
        </w:rPr>
        <w:t xml:space="preserve">if </w:t>
      </w:r>
      <w:r w:rsidRPr="0062080B">
        <w:t xml:space="preserve">(viewType == </w:t>
      </w:r>
      <w:r w:rsidRPr="0062080B">
        <w:rPr>
          <w:i/>
          <w:color w:val="660E7A"/>
        </w:rPr>
        <w:t>SECKILL</w:t>
      </w:r>
      <w:r w:rsidRPr="0062080B">
        <w:t xml:space="preserve">) </w:t>
      </w:r>
      <w:r w:rsidRPr="0062080B">
        <w:rPr>
          <w:color w:val="FF020C"/>
        </w:rPr>
        <w:t>{</w:t>
      </w:r>
      <w:r w:rsidRPr="0062080B">
        <w:rPr>
          <w:color w:val="FF020C"/>
        </w:rPr>
        <w:br/>
        <w:t xml:space="preserve">    </w:t>
      </w:r>
      <w:r w:rsidRPr="0062080B">
        <w:rPr>
          <w:color w:val="000080"/>
        </w:rPr>
        <w:t xml:space="preserve">return new  </w:t>
      </w:r>
      <w:r w:rsidRPr="0062080B">
        <w:t>SeckillViewHolder(</w:t>
      </w:r>
      <w:r w:rsidRPr="0062080B">
        <w:rPr>
          <w:color w:val="660E7A"/>
        </w:rPr>
        <w:t>context</w:t>
      </w:r>
      <w:r w:rsidRPr="0062080B">
        <w:t>,</w:t>
      </w:r>
      <w:r w:rsidRPr="0062080B">
        <w:rPr>
          <w:color w:val="660E7A"/>
        </w:rPr>
        <w:t>layoutInflater</w:t>
      </w:r>
      <w:r w:rsidRPr="0062080B">
        <w:t>.inflate(</w:t>
      </w:r>
      <w:r w:rsidRPr="0062080B">
        <w:rPr>
          <w:color w:val="221FFF"/>
        </w:rPr>
        <w:t>R.layout</w:t>
      </w:r>
      <w:r w:rsidRPr="0062080B">
        <w:t>.</w:t>
      </w:r>
      <w:r w:rsidRPr="0062080B">
        <w:rPr>
          <w:i/>
          <w:color w:val="660E7A"/>
        </w:rPr>
        <w:t>seckill_item</w:t>
      </w:r>
      <w:r w:rsidRPr="0062080B">
        <w:t>,</w:t>
      </w:r>
      <w:r w:rsidRPr="0062080B">
        <w:rPr>
          <w:color w:val="000080"/>
        </w:rPr>
        <w:t>null</w:t>
      </w:r>
      <w:r w:rsidRPr="0062080B">
        <w:t>));</w:t>
      </w:r>
      <w:r w:rsidRPr="0062080B">
        <w:br/>
      </w:r>
      <w:r w:rsidRPr="0062080B">
        <w:rPr>
          <w:color w:val="FF020C"/>
        </w:rPr>
        <w:t>}</w:t>
      </w:r>
    </w:p>
    <w:p w:rsidR="0062080B" w:rsidRDefault="0062080B" w:rsidP="0062080B">
      <w:pPr>
        <w:pStyle w:val="5"/>
      </w:pPr>
      <w:r w:rsidRPr="0062080B">
        <w:t>onBindViewHolder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b/>
          <w:bCs/>
          <w:color w:val="000080"/>
        </w:rPr>
        <w:t xml:space="preserve">if </w:t>
      </w:r>
      <w:r w:rsidRPr="0062080B">
        <w:t xml:space="preserve">(getItemViewType(position) == </w:t>
      </w:r>
      <w:r w:rsidRPr="0062080B">
        <w:rPr>
          <w:b/>
          <w:bCs/>
          <w:i/>
          <w:color w:val="660E7A"/>
        </w:rPr>
        <w:t>SECKILL</w:t>
      </w:r>
      <w:r w:rsidRPr="0062080B">
        <w:t xml:space="preserve">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color w:val="221FFF"/>
        </w:rPr>
        <w:t xml:space="preserve">SeckillViewHolder seckillViewHolder </w:t>
      </w:r>
      <w:r w:rsidRPr="0062080B">
        <w:t>= (</w:t>
      </w:r>
      <w:r w:rsidRPr="0062080B">
        <w:rPr>
          <w:color w:val="221FFF"/>
        </w:rPr>
        <w:t>SeckillViewHolder</w:t>
      </w:r>
      <w:r w:rsidRPr="0062080B">
        <w:t>) holder;</w:t>
      </w:r>
      <w:r w:rsidRPr="0062080B">
        <w:br/>
        <w:t xml:space="preserve">    </w:t>
      </w:r>
      <w:r w:rsidRPr="0062080B">
        <w:rPr>
          <w:color w:val="221FFF"/>
        </w:rPr>
        <w:t>seckillViewHolder</w:t>
      </w:r>
      <w:r w:rsidRPr="0062080B">
        <w:t>.showData(</w:t>
      </w:r>
      <w:r w:rsidRPr="0062080B">
        <w:rPr>
          <w:b/>
          <w:bCs/>
          <w:color w:val="660E7A"/>
        </w:rPr>
        <w:t>resultBean</w:t>
      </w:r>
      <w:r w:rsidRPr="0062080B">
        <w:t>.getSeckill_info());</w:t>
      </w:r>
      <w:r w:rsidRPr="0062080B">
        <w:br/>
      </w:r>
      <w:r w:rsidRPr="0062080B">
        <w:rPr>
          <w:b/>
          <w:bCs/>
          <w:color w:val="FF020C"/>
        </w:rPr>
        <w:t>}</w:t>
      </w:r>
    </w:p>
    <w:p w:rsidR="0062080B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 w:rsidR="0062080B">
        <w:rPr>
          <w:rFonts w:hint="eastAsia"/>
        </w:rPr>
        <w:t>实现类</w:t>
      </w:r>
    </w:p>
    <w:p w:rsidR="0062080B" w:rsidRDefault="0062080B" w:rsidP="0062080B">
      <w:pPr>
        <w:pStyle w:val="af8"/>
        <w:rPr>
          <w:b/>
          <w:bCs/>
          <w:color w:val="000080"/>
        </w:rPr>
      </w:pP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秒杀</w:t>
      </w:r>
      <w:r w:rsidRPr="0062080B">
        <w:rPr>
          <w:i/>
          <w:color w:val="058011"/>
        </w:rPr>
        <w:t>viewHolder</w:t>
      </w:r>
      <w:r w:rsidRPr="0062080B">
        <w:rPr>
          <w:i/>
          <w:color w:val="058011"/>
        </w:rPr>
        <w:br/>
      </w:r>
      <w:r w:rsidRPr="0062080B">
        <w:rPr>
          <w:b/>
          <w:bCs/>
          <w:color w:val="000080"/>
        </w:rPr>
        <w:t xml:space="preserve">private class </w:t>
      </w:r>
      <w:r w:rsidRPr="0062080B">
        <w:t xml:space="preserve">SeckillViewHolder </w:t>
      </w:r>
      <w:r w:rsidRPr="0062080B">
        <w:rPr>
          <w:b/>
          <w:bCs/>
          <w:color w:val="000080"/>
        </w:rPr>
        <w:t xml:space="preserve">extends </w:t>
      </w:r>
      <w:r w:rsidRPr="0062080B">
        <w:t xml:space="preserve">RecyclerView.ViewHolder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private final </w:t>
      </w:r>
      <w:r w:rsidRPr="0062080B">
        <w:t xml:space="preserve">Context 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TextView </w:t>
      </w:r>
      <w:r w:rsidRPr="0062080B">
        <w:rPr>
          <w:b/>
          <w:bCs/>
          <w:color w:val="660E7A"/>
        </w:rPr>
        <w:t>tv_time_seckill</w:t>
      </w:r>
      <w:r w:rsidRPr="0062080B">
        <w:rPr>
          <w:color w:val="000000"/>
        </w:rPr>
        <w:t>,</w:t>
      </w:r>
      <w:r w:rsidRPr="0062080B">
        <w:rPr>
          <w:b/>
          <w:bCs/>
          <w:color w:val="660E7A"/>
        </w:rPr>
        <w:t>tv_more_seckill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RecyclerView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SeckillAdapter 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public </w:t>
      </w:r>
      <w:r w:rsidRPr="0062080B">
        <w:t>SeckillViewHolder</w:t>
      </w:r>
      <w:r w:rsidRPr="0062080B">
        <w:rPr>
          <w:color w:val="000000"/>
        </w:rPr>
        <w:t>(</w:t>
      </w:r>
      <w:r w:rsidRPr="0062080B">
        <w:t xml:space="preserve">Context </w:t>
      </w:r>
      <w:r w:rsidRPr="0062080B">
        <w:rPr>
          <w:color w:val="000000"/>
        </w:rPr>
        <w:t xml:space="preserve">context, </w:t>
      </w:r>
      <w:r w:rsidRPr="0062080B">
        <w:t xml:space="preserve">View </w:t>
      </w:r>
      <w:r w:rsidRPr="0062080B">
        <w:rPr>
          <w:color w:val="000000"/>
        </w:rPr>
        <w:t xml:space="preserve">itemView)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b/>
          <w:bCs/>
          <w:color w:val="000080"/>
        </w:rPr>
        <w:t>super</w:t>
      </w:r>
      <w:r w:rsidRPr="0062080B">
        <w:rPr>
          <w:color w:val="000000"/>
        </w:rPr>
        <w:t>(itemView);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000080"/>
        </w:rPr>
        <w:t>this</w:t>
      </w:r>
      <w:r w:rsidRPr="0062080B">
        <w:rPr>
          <w:color w:val="000000"/>
        </w:rPr>
        <w:t>.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=context;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tv_time_seckill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tv_time_seckill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tv_more_seckill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tv_more_seckill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rv_seckill </w:t>
      </w:r>
      <w:r w:rsidRPr="0062080B">
        <w:rPr>
          <w:color w:val="000000"/>
        </w:rPr>
        <w:t>= (</w:t>
      </w:r>
      <w:r w:rsidRPr="0062080B">
        <w:t>RecyclerView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rv_seckill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public void </w:t>
      </w:r>
      <w:r w:rsidRPr="0062080B">
        <w:rPr>
          <w:color w:val="000000"/>
        </w:rPr>
        <w:t>showData(</w:t>
      </w:r>
      <w:r w:rsidRPr="0062080B">
        <w:rPr>
          <w:b/>
          <w:bCs/>
          <w:color w:val="000080"/>
        </w:rPr>
        <w:t xml:space="preserve">final </w:t>
      </w:r>
      <w:r w:rsidRPr="0062080B">
        <w:t xml:space="preserve">ResultBeanData.ResultBean.SeckillInfoBean </w:t>
      </w:r>
      <w:r w:rsidRPr="0062080B">
        <w:rPr>
          <w:color w:val="000000"/>
        </w:rPr>
        <w:t xml:space="preserve">seckill_info)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文本和</w:t>
      </w:r>
      <w:r w:rsidRPr="0062080B">
        <w:rPr>
          <w:i/>
          <w:color w:val="058011"/>
        </w:rPr>
        <w:t>RecyclerView</w:t>
      </w:r>
      <w:r w:rsidRPr="0062080B">
        <w:rPr>
          <w:rFonts w:hAnsi="宋体" w:hint="eastAsia"/>
          <w:i/>
          <w:color w:val="058011"/>
        </w:rPr>
        <w:t>的适配器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 xml:space="preserve">adapter </w:t>
      </w:r>
      <w:r w:rsidRPr="0062080B">
        <w:rPr>
          <w:color w:val="000000"/>
        </w:rPr>
        <w:t xml:space="preserve">= </w:t>
      </w:r>
      <w:r w:rsidRPr="0062080B">
        <w:rPr>
          <w:b/>
          <w:bCs/>
          <w:color w:val="000080"/>
        </w:rPr>
        <w:t xml:space="preserve">new </w:t>
      </w:r>
      <w:r w:rsidRPr="0062080B">
        <w:rPr>
          <w:color w:val="000000"/>
        </w:rPr>
        <w:t>SeckillAdapter(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 xml:space="preserve">,seckill_info.getList());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只需传入集合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.setAdapter(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.setLayoutManager(</w:t>
      </w:r>
      <w:r w:rsidRPr="0062080B">
        <w:rPr>
          <w:b/>
          <w:bCs/>
          <w:color w:val="000080"/>
        </w:rPr>
        <w:t xml:space="preserve">new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水平正序</w:t>
      </w:r>
    </w:p>
    <w:p w:rsidR="0062080B" w:rsidRPr="0062080B" w:rsidRDefault="0062080B" w:rsidP="0062080B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62080B">
        <w:rPr>
          <w:color w:val="000000"/>
        </w:rPr>
        <w:t>LinearLayoutManager(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,</w:t>
      </w:r>
      <w:r w:rsidRPr="0062080B">
        <w:t>LinearLayoutManager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HORIZONTAL</w:t>
      </w:r>
      <w:r w:rsidRPr="0062080B">
        <w:rPr>
          <w:color w:val="000000"/>
        </w:rPr>
        <w:t>,</w:t>
      </w:r>
      <w:r w:rsidRPr="0062080B">
        <w:rPr>
          <w:b/>
          <w:bCs/>
          <w:color w:val="000080"/>
        </w:rPr>
        <w:t>false</w:t>
      </w:r>
      <w:r w:rsidRPr="0062080B">
        <w:rPr>
          <w:color w:val="000000"/>
        </w:rPr>
        <w:t xml:space="preserve">)); </w:t>
      </w:r>
      <w:r w:rsidRPr="0062080B">
        <w:rPr>
          <w:rFonts w:hAnsi="宋体" w:hint="eastAsia"/>
          <w:i/>
          <w:color w:val="058011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  <w:t>}</w:t>
      </w:r>
    </w:p>
    <w:p w:rsidR="00CF61E5" w:rsidRPr="00E36FEF" w:rsidRDefault="0062080B" w:rsidP="00CF61E5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适配器</w:t>
      </w:r>
      <w:r w:rsidR="00CF61E5">
        <w:rPr>
          <w:rFonts w:hint="eastAsia"/>
        </w:rPr>
        <w:t>(</w:t>
      </w:r>
      <w:r w:rsidR="00CF61E5" w:rsidRPr="00CF61E5">
        <w:t>RecyclerView</w:t>
      </w:r>
      <w:r w:rsidR="00CF61E5">
        <w:rPr>
          <w:rFonts w:hint="eastAsia"/>
        </w:rPr>
        <w:t>单一</w:t>
      </w:r>
      <w:r w:rsidR="00CF61E5">
        <w:rPr>
          <w:rFonts w:hint="eastAsia"/>
        </w:rPr>
        <w:t>ViewHolder)</w:t>
      </w:r>
    </w:p>
    <w:p w:rsidR="00CF61E5" w:rsidRPr="00CF61E5" w:rsidRDefault="00CF61E5" w:rsidP="00CF61E5">
      <w:pPr>
        <w:pStyle w:val="af8"/>
        <w:rPr>
          <w:color w:val="000000"/>
        </w:rPr>
      </w:pPr>
      <w:r w:rsidRPr="00CF61E5">
        <w:rPr>
          <w:b/>
          <w:bCs/>
          <w:color w:val="000080"/>
        </w:rPr>
        <w:t xml:space="preserve">public class </w:t>
      </w:r>
      <w:r w:rsidRPr="00CF61E5">
        <w:t xml:space="preserve">SeckillAdapter </w:t>
      </w:r>
      <w:r w:rsidRPr="00CF61E5">
        <w:rPr>
          <w:b/>
          <w:bCs/>
          <w:color w:val="000080"/>
        </w:rPr>
        <w:t xml:space="preserve">extends </w:t>
      </w:r>
      <w:r w:rsidRPr="00CF61E5">
        <w:t>RecyclerView.Adapter</w:t>
      </w:r>
      <w:r w:rsidRPr="00CF61E5">
        <w:rPr>
          <w:color w:val="000000"/>
        </w:rPr>
        <w:t>&lt;</w:t>
      </w:r>
      <w:r w:rsidRPr="00CF61E5">
        <w:rPr>
          <w:color w:val="FF0000"/>
        </w:rPr>
        <w:t>SeckillAdapter</w:t>
      </w:r>
      <w:r w:rsidRPr="00CF61E5">
        <w:t>.</w:t>
      </w:r>
      <w:r w:rsidRPr="00CF61E5">
        <w:rPr>
          <w:color w:val="FF0000"/>
        </w:rPr>
        <w:t>ViewHolder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FF020C"/>
        </w:rPr>
        <w:t xml:space="preserve">{   </w:t>
      </w:r>
      <w:r w:rsidRPr="00CF61E5">
        <w:rPr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ImageView 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TextView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,</w:t>
      </w:r>
      <w:r w:rsidRPr="00CF61E5">
        <w:rPr>
          <w:b/>
          <w:bCs/>
          <w:color w:val="660E7A"/>
        </w:rPr>
        <w:t>tv_origin_price</w:t>
      </w:r>
      <w:r>
        <w:rPr>
          <w:color w:val="000000"/>
        </w:rPr>
        <w:t>;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t xml:space="preserve">Context 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rPr>
          <w:color w:val="000000"/>
        </w:rPr>
        <w:t>List&lt;</w:t>
      </w:r>
      <w:r w:rsidRPr="00CF61E5">
        <w:t>ResultBeanData.ResultBean.SeckillInfoBean.ListBean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public class </w:t>
      </w:r>
      <w:r w:rsidRPr="00CF61E5">
        <w:rPr>
          <w:color w:val="FF0000"/>
        </w:rPr>
        <w:t>ViewHolder</w:t>
      </w:r>
      <w:r w:rsidRPr="00CF61E5">
        <w:t xml:space="preserve"> </w:t>
      </w:r>
      <w:r w:rsidRPr="00CF61E5">
        <w:rPr>
          <w:b/>
          <w:bCs/>
          <w:color w:val="000080"/>
        </w:rPr>
        <w:t xml:space="preserve">extends </w:t>
      </w:r>
      <w:r w:rsidRPr="00CF61E5">
        <w:t xml:space="preserve">RecyclerView.ViewHolder </w:t>
      </w:r>
      <w:r w:rsidRPr="00CF61E5">
        <w:rPr>
          <w:b/>
          <w:bCs/>
          <w:color w:val="FF020C"/>
        </w:rPr>
        <w:t xml:space="preserve">{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必须是</w:t>
      </w:r>
      <w:r>
        <w:rPr>
          <w:i/>
          <w:color w:val="058011"/>
        </w:rPr>
        <w:t>public</w:t>
      </w:r>
      <w:r w:rsidRPr="00CF61E5">
        <w:rPr>
          <w:i/>
          <w:color w:val="058011"/>
        </w:rPr>
        <w:br/>
        <w:t xml:space="preserve">        </w:t>
      </w:r>
      <w:r w:rsidRPr="00CF61E5">
        <w:rPr>
          <w:b/>
          <w:bCs/>
          <w:color w:val="000080"/>
        </w:rPr>
        <w:t xml:space="preserve">public </w:t>
      </w:r>
      <w:r w:rsidRPr="00CF61E5">
        <w:t>ViewHolder</w:t>
      </w:r>
      <w:r w:rsidRPr="00CF61E5">
        <w:rPr>
          <w:color w:val="000000"/>
        </w:rPr>
        <w:t>(</w:t>
      </w:r>
      <w:r w:rsidRPr="00CF61E5">
        <w:t xml:space="preserve">View </w:t>
      </w:r>
      <w:r w:rsidRPr="00CF61E5">
        <w:rPr>
          <w:color w:val="000000"/>
        </w:rPr>
        <w:t xml:space="preserve">itemView)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    </w:t>
      </w:r>
      <w:r w:rsidRPr="00CF61E5">
        <w:rPr>
          <w:b/>
          <w:bCs/>
          <w:color w:val="000080"/>
        </w:rPr>
        <w:t>super</w:t>
      </w:r>
      <w:r>
        <w:rPr>
          <w:color w:val="000000"/>
        </w:rPr>
        <w:t>(itemView);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iv_figure </w:t>
      </w:r>
      <w:r w:rsidRPr="00CF61E5">
        <w:rPr>
          <w:color w:val="000000"/>
        </w:rPr>
        <w:t>= (</w:t>
      </w:r>
      <w:r w:rsidRPr="00CF61E5">
        <w:t>ImageView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tv_cover_price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tv_cover_price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tv_origin_price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tv_origin_price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 xml:space="preserve">    }</w:t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构造器</w:t>
      </w:r>
      <w:r w:rsidRPr="00CF61E5">
        <w:rPr>
          <w:rFonts w:hAnsi="宋体" w:hint="eastAsia"/>
          <w:i/>
          <w:color w:val="058011"/>
        </w:rPr>
        <w:br/>
      </w:r>
      <w:r w:rsidRPr="00CF61E5">
        <w:rPr>
          <w:rFonts w:hAnsi="宋体" w:hint="eastAsia"/>
          <w:i/>
          <w:color w:val="058011"/>
        </w:rPr>
        <w:lastRenderedPageBreak/>
        <w:t xml:space="preserve">    </w:t>
      </w:r>
      <w:r w:rsidRPr="00CF61E5">
        <w:rPr>
          <w:b/>
          <w:bCs/>
          <w:color w:val="000080"/>
          <w:sz w:val="15"/>
          <w:szCs w:val="15"/>
        </w:rPr>
        <w:t>public</w:t>
      </w:r>
      <w:r w:rsidRPr="00CF61E5">
        <w:rPr>
          <w:b/>
          <w:bCs/>
          <w:color w:val="000080"/>
        </w:rPr>
        <w:t xml:space="preserve"> </w:t>
      </w:r>
      <w:r w:rsidRPr="00CF61E5">
        <w:rPr>
          <w:sz w:val="15"/>
          <w:szCs w:val="15"/>
        </w:rPr>
        <w:t>SeckillAdapter</w:t>
      </w:r>
      <w:r w:rsidRPr="00CF61E5">
        <w:rPr>
          <w:color w:val="000000"/>
          <w:sz w:val="15"/>
          <w:szCs w:val="15"/>
        </w:rPr>
        <w:t>(</w:t>
      </w:r>
      <w:r w:rsidRPr="00CF61E5">
        <w:rPr>
          <w:sz w:val="15"/>
          <w:szCs w:val="15"/>
        </w:rPr>
        <w:t xml:space="preserve">Context </w:t>
      </w:r>
      <w:r w:rsidRPr="00CF61E5">
        <w:rPr>
          <w:color w:val="000000"/>
          <w:sz w:val="15"/>
          <w:szCs w:val="15"/>
        </w:rPr>
        <w:t>context, List&lt;</w:t>
      </w:r>
      <w:r w:rsidRPr="00CF61E5">
        <w:rPr>
          <w:sz w:val="15"/>
          <w:szCs w:val="15"/>
        </w:rPr>
        <w:t>ResultBeanData.ResultBean.SeckillInfoBean.ListBean</w:t>
      </w:r>
      <w:r w:rsidRPr="00CF61E5">
        <w:rPr>
          <w:color w:val="000000"/>
          <w:sz w:val="15"/>
          <w:szCs w:val="15"/>
        </w:rPr>
        <w:t>&gt; seckill_infoList)</w:t>
      </w:r>
      <w:r w:rsidRPr="00CF61E5">
        <w:rPr>
          <w:color w:val="000000"/>
        </w:rPr>
        <w:t xml:space="preserve">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=context;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=seckill_infoList;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</w:t>
      </w:r>
      <w:r w:rsidRPr="00CF61E5">
        <w:t xml:space="preserve">ViewHolder </w:t>
      </w:r>
      <w:r w:rsidRPr="00CF61E5">
        <w:rPr>
          <w:color w:val="000000"/>
        </w:rPr>
        <w:t>onCreateViewHolder(</w:t>
      </w:r>
      <w:r w:rsidRPr="00CF61E5">
        <w:t xml:space="preserve">ViewGroup </w:t>
      </w:r>
      <w:r w:rsidRPr="00CF61E5">
        <w:rPr>
          <w:color w:val="000000"/>
        </w:rPr>
        <w:t xml:space="preserve">parent, </w:t>
      </w:r>
      <w:r w:rsidRPr="00CF61E5">
        <w:rPr>
          <w:b/>
          <w:bCs/>
          <w:color w:val="000080"/>
        </w:rPr>
        <w:t xml:space="preserve">int </w:t>
      </w:r>
      <w:r w:rsidRPr="00CF61E5">
        <w:rPr>
          <w:color w:val="000000"/>
        </w:rPr>
        <w:t xml:space="preserve">viewType)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t xml:space="preserve">View itemView </w:t>
      </w:r>
      <w:r w:rsidRPr="00CF61E5">
        <w:rPr>
          <w:color w:val="000000"/>
        </w:rPr>
        <w:t xml:space="preserve">= </w:t>
      </w:r>
      <w:r w:rsidRPr="00CF61E5">
        <w:t>View</w:t>
      </w:r>
      <w:r w:rsidRPr="00CF61E5">
        <w:rPr>
          <w:color w:val="000000"/>
        </w:rPr>
        <w:t>.</w:t>
      </w:r>
      <w:r w:rsidRPr="00CF61E5">
        <w:t>inflate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 xml:space="preserve">, </w:t>
      </w:r>
      <w:r w:rsidRPr="00CF61E5">
        <w:t>R.layout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item_seckill</w:t>
      </w:r>
      <w:r w:rsidRPr="00CF61E5">
        <w:rPr>
          <w:color w:val="000000"/>
        </w:rPr>
        <w:t>,</w:t>
      </w:r>
      <w:r w:rsidRPr="00CF61E5">
        <w:rPr>
          <w:b/>
          <w:bCs/>
          <w:color w:val="000080"/>
        </w:rPr>
        <w:t>null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 xml:space="preserve">return new </w:t>
      </w:r>
      <w:r w:rsidRPr="00CF61E5">
        <w:rPr>
          <w:color w:val="000000"/>
        </w:rPr>
        <w:t>ViewHolder(</w:t>
      </w:r>
      <w:r w:rsidRPr="00CF61E5">
        <w:t>itemView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void </w:t>
      </w:r>
      <w:r w:rsidRPr="00CF61E5">
        <w:rPr>
          <w:color w:val="000000"/>
        </w:rPr>
        <w:t>onBindViewHolder(</w:t>
      </w:r>
      <w:r w:rsidRPr="00CF61E5">
        <w:t xml:space="preserve">ViewHolder </w:t>
      </w:r>
      <w:r w:rsidRPr="00CF61E5">
        <w:rPr>
          <w:color w:val="000000"/>
        </w:rPr>
        <w:t xml:space="preserve">holder, </w:t>
      </w:r>
      <w:r w:rsidRPr="00CF61E5">
        <w:rPr>
          <w:b/>
          <w:bCs/>
          <w:color w:val="000080"/>
        </w:rPr>
        <w:t xml:space="preserve">final int </w:t>
      </w:r>
      <w:r w:rsidRPr="00CF61E5">
        <w:rPr>
          <w:color w:val="000000"/>
        </w:rPr>
        <w:t xml:space="preserve">position)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i/>
          <w:color w:val="058011"/>
        </w:rPr>
        <w:t xml:space="preserve">// 1 </w:t>
      </w:r>
      <w:r w:rsidRPr="00CF61E5">
        <w:rPr>
          <w:rFonts w:hAnsi="宋体" w:hint="eastAsia"/>
          <w:i/>
          <w:color w:val="058011"/>
        </w:rPr>
        <w:t>根据位置得到对应数据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rPr>
          <w:b/>
          <w:bCs/>
          <w:color w:val="000080"/>
          <w:sz w:val="15"/>
          <w:szCs w:val="15"/>
        </w:rPr>
        <w:t xml:space="preserve">final </w:t>
      </w:r>
      <w:r w:rsidRPr="00CF61E5">
        <w:rPr>
          <w:sz w:val="15"/>
          <w:szCs w:val="15"/>
        </w:rPr>
        <w:t xml:space="preserve">ResultBeanData.ResultBean.SeckillInfoBean.ListBean seckill_list </w:t>
      </w:r>
      <w:r w:rsidRPr="00CF61E5">
        <w:rPr>
          <w:color w:val="000000"/>
          <w:sz w:val="15"/>
          <w:szCs w:val="15"/>
        </w:rPr>
        <w:t xml:space="preserve">= </w:t>
      </w:r>
      <w:r w:rsidRPr="00CF61E5">
        <w:rPr>
          <w:b/>
          <w:bCs/>
          <w:color w:val="660E7A"/>
          <w:sz w:val="15"/>
          <w:szCs w:val="15"/>
        </w:rPr>
        <w:t>seckill_infoList</w:t>
      </w:r>
      <w:r w:rsidRPr="00CF61E5">
        <w:rPr>
          <w:color w:val="000000"/>
          <w:sz w:val="15"/>
          <w:szCs w:val="15"/>
        </w:rPr>
        <w:t>.get(position);</w:t>
      </w:r>
      <w:r w:rsidRPr="00CF61E5">
        <w:rPr>
          <w:color w:val="000000"/>
        </w:rPr>
        <w:br/>
        <w:t xml:space="preserve">        </w:t>
      </w:r>
      <w:r w:rsidRPr="00CF61E5">
        <w:rPr>
          <w:i/>
          <w:color w:val="058011"/>
        </w:rPr>
        <w:t xml:space="preserve">// 2 </w:t>
      </w:r>
      <w:r w:rsidRPr="00CF61E5">
        <w:rPr>
          <w:rFonts w:hAnsi="宋体" w:hint="eastAsia"/>
          <w:i/>
          <w:color w:val="058011"/>
        </w:rPr>
        <w:t>绑定数据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t>Glide</w:t>
      </w:r>
      <w:r w:rsidRPr="00CF61E5">
        <w:rPr>
          <w:color w:val="000000"/>
        </w:rPr>
        <w:t>.</w:t>
      </w:r>
      <w:r w:rsidRPr="00CF61E5">
        <w:t>with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).load(</w:t>
      </w:r>
      <w:r w:rsidRPr="00CF61E5">
        <w:t>Constants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BASE_URL_IMAGE</w:t>
      </w:r>
      <w:r w:rsidRPr="00CF61E5">
        <w:rPr>
          <w:color w:val="000000"/>
        </w:rPr>
        <w:t>+</w:t>
      </w:r>
      <w:r w:rsidRPr="00CF61E5">
        <w:t>seckill_list</w:t>
      </w:r>
      <w:r w:rsidRPr="00CF61E5">
        <w:rPr>
          <w:color w:val="000000"/>
        </w:rPr>
        <w:t>.getFigure()).into(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.setText(</w:t>
      </w:r>
      <w:r w:rsidRPr="00CF61E5">
        <w:t>seckill_list</w:t>
      </w:r>
      <w:r w:rsidRPr="00CF61E5">
        <w:rPr>
          <w:color w:val="000000"/>
        </w:rPr>
        <w:t>.getCover_price());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tv_origin_price</w:t>
      </w:r>
      <w:r w:rsidRPr="00CF61E5">
        <w:rPr>
          <w:color w:val="000000"/>
        </w:rPr>
        <w:t>.setText(</w:t>
      </w:r>
      <w:r w:rsidRPr="00CF61E5">
        <w:t>seckill_list</w:t>
      </w:r>
      <w:r w:rsidR="00E7497B">
        <w:rPr>
          <w:color w:val="000000"/>
        </w:rPr>
        <w:t>.getOrigin_price());</w:t>
      </w:r>
      <w:r w:rsidR="00E7497B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int </w:t>
      </w:r>
      <w:r w:rsidRPr="00CF61E5">
        <w:rPr>
          <w:color w:val="000000"/>
        </w:rPr>
        <w:t xml:space="preserve">getItemCount()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 xml:space="preserve">return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 xml:space="preserve">.size();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得到集合大小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>}</w:t>
      </w:r>
    </w:p>
    <w:p w:rsidR="0062080B" w:rsidRDefault="00CF61E5" w:rsidP="00E7497B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>Seckill</w:t>
      </w:r>
      <w:r>
        <w:rPr>
          <w:rFonts w:hint="eastAsia"/>
        </w:rPr>
        <w:t>适配器</w:t>
      </w:r>
      <w:r w:rsidR="00E7497B" w:rsidRPr="00E7497B">
        <w:t>(RecyclerView)</w:t>
      </w:r>
      <w:r w:rsidR="00E7497B">
        <w:rPr>
          <w:rFonts w:hint="eastAsia"/>
        </w:rPr>
        <w:t>适配器</w:t>
      </w:r>
    </w:p>
    <w:p w:rsidR="00E7497B" w:rsidRPr="00E7497B" w:rsidRDefault="00E7497B" w:rsidP="00E7497B">
      <w:pPr>
        <w:pStyle w:val="af8"/>
      </w:pPr>
      <w:r w:rsidRPr="00E7497B">
        <w:rPr>
          <w:b/>
          <w:bCs/>
          <w:color w:val="000080"/>
        </w:rPr>
        <w:t xml:space="preserve">public void </w:t>
      </w:r>
      <w:r w:rsidRPr="00E7497B">
        <w:t>showData(</w:t>
      </w:r>
      <w:r w:rsidRPr="00E7497B">
        <w:rPr>
          <w:b/>
          <w:bCs/>
          <w:color w:val="000080"/>
        </w:rPr>
        <w:t xml:space="preserve">final </w:t>
      </w:r>
      <w:r w:rsidRPr="00E7497B">
        <w:rPr>
          <w:color w:val="221FFF"/>
        </w:rPr>
        <w:t xml:space="preserve">ResultBeanData.ResultBean.SeckillInfoBean </w:t>
      </w:r>
      <w:r w:rsidRPr="00E7497B">
        <w:t xml:space="preserve">seckill_info) </w:t>
      </w:r>
      <w:r w:rsidRPr="00E7497B">
        <w:rPr>
          <w:b/>
          <w:bCs/>
          <w:color w:val="FF020C"/>
        </w:rPr>
        <w:t>{</w:t>
      </w:r>
      <w:r w:rsidRPr="00E7497B">
        <w:rPr>
          <w:b/>
          <w:bCs/>
          <w:color w:val="FF020C"/>
        </w:rPr>
        <w:br/>
        <w:t xml:space="preserve">    </w:t>
      </w:r>
      <w:r w:rsidRPr="00E7497B">
        <w:rPr>
          <w:b/>
          <w:bCs/>
          <w:color w:val="660E7A"/>
        </w:rPr>
        <w:t xml:space="preserve">adapter </w:t>
      </w:r>
      <w:r w:rsidRPr="00E7497B">
        <w:t xml:space="preserve">= </w:t>
      </w:r>
      <w:r w:rsidRPr="00E7497B">
        <w:rPr>
          <w:b/>
          <w:bCs/>
          <w:color w:val="000080"/>
        </w:rPr>
        <w:t xml:space="preserve">new </w:t>
      </w:r>
      <w:r w:rsidRPr="00E7497B">
        <w:t>SeckillAdapter(</w:t>
      </w:r>
      <w:r w:rsidRPr="00E7497B">
        <w:rPr>
          <w:b/>
          <w:bCs/>
          <w:color w:val="660E7A"/>
        </w:rPr>
        <w:t>context</w:t>
      </w:r>
      <w:r w:rsidRPr="00E7497B">
        <w:t xml:space="preserve">,seckill_info.getList());   </w:t>
      </w:r>
      <w:r w:rsidRPr="00E7497B">
        <w:rPr>
          <w:i/>
          <w:color w:val="058011"/>
        </w:rPr>
        <w:t xml:space="preserve">// </w:t>
      </w:r>
      <w:r w:rsidRPr="00E7497B">
        <w:rPr>
          <w:rFonts w:hAnsi="宋体" w:hint="eastAsia"/>
          <w:i/>
          <w:color w:val="058011"/>
        </w:rPr>
        <w:t>只需传入集合</w:t>
      </w:r>
      <w:r w:rsidRPr="00E7497B">
        <w:rPr>
          <w:rFonts w:hAnsi="宋体" w:hint="eastAsia"/>
          <w:i/>
          <w:color w:val="058011"/>
        </w:rPr>
        <w:br/>
        <w:t xml:space="preserve">    </w:t>
      </w:r>
      <w:r w:rsidRPr="00E7497B">
        <w:rPr>
          <w:b/>
          <w:bCs/>
          <w:color w:val="660E7A"/>
        </w:rPr>
        <w:t>rv_seckill</w:t>
      </w:r>
      <w:r w:rsidRPr="00E7497B">
        <w:t>.setAdapter(</w:t>
      </w:r>
      <w:r w:rsidRPr="00E7497B">
        <w:rPr>
          <w:b/>
          <w:bCs/>
          <w:color w:val="660E7A"/>
        </w:rPr>
        <w:t>adapter</w:t>
      </w:r>
      <w:r w:rsidRPr="00E7497B">
        <w:t>);</w:t>
      </w:r>
      <w:r w:rsidRPr="00E7497B">
        <w:br/>
        <w:t xml:space="preserve">    </w:t>
      </w:r>
      <w:r w:rsidRPr="00E7497B">
        <w:rPr>
          <w:b/>
          <w:bCs/>
          <w:color w:val="660E7A"/>
          <w:sz w:val="15"/>
          <w:szCs w:val="15"/>
        </w:rPr>
        <w:t>rv_seckill</w:t>
      </w:r>
      <w:r w:rsidRPr="00E7497B">
        <w:rPr>
          <w:sz w:val="15"/>
          <w:szCs w:val="15"/>
        </w:rPr>
        <w:t>.setLayoutManager(</w:t>
      </w:r>
      <w:r w:rsidRPr="00E7497B">
        <w:rPr>
          <w:b/>
          <w:bCs/>
          <w:color w:val="000080"/>
          <w:sz w:val="15"/>
          <w:szCs w:val="15"/>
        </w:rPr>
        <w:t xml:space="preserve">new </w:t>
      </w:r>
      <w:r w:rsidRPr="00E7497B">
        <w:rPr>
          <w:sz w:val="15"/>
          <w:szCs w:val="15"/>
        </w:rPr>
        <w:t>LinearLayoutManager(</w:t>
      </w:r>
      <w:r w:rsidRPr="00E7497B">
        <w:rPr>
          <w:b/>
          <w:bCs/>
          <w:color w:val="660E7A"/>
          <w:sz w:val="15"/>
          <w:szCs w:val="15"/>
        </w:rPr>
        <w:t>context</w:t>
      </w:r>
      <w:r w:rsidRPr="00E7497B">
        <w:rPr>
          <w:sz w:val="15"/>
          <w:szCs w:val="15"/>
        </w:rPr>
        <w:t>,</w:t>
      </w:r>
      <w:r w:rsidRPr="00E7497B">
        <w:rPr>
          <w:color w:val="221FFF"/>
          <w:sz w:val="15"/>
          <w:szCs w:val="15"/>
        </w:rPr>
        <w:t>LinearLayoutManager</w:t>
      </w:r>
      <w:r w:rsidRPr="00E7497B">
        <w:rPr>
          <w:sz w:val="15"/>
          <w:szCs w:val="15"/>
        </w:rPr>
        <w:t>.</w:t>
      </w:r>
      <w:r w:rsidRPr="00E7497B">
        <w:rPr>
          <w:b/>
          <w:bCs/>
          <w:i/>
          <w:color w:val="660E7A"/>
          <w:sz w:val="15"/>
          <w:szCs w:val="15"/>
        </w:rPr>
        <w:t>HORIZONTAL</w:t>
      </w:r>
      <w:r w:rsidRPr="00E7497B">
        <w:rPr>
          <w:sz w:val="15"/>
          <w:szCs w:val="15"/>
        </w:rPr>
        <w:t>,</w:t>
      </w:r>
      <w:r w:rsidRPr="00E7497B">
        <w:rPr>
          <w:b/>
          <w:bCs/>
          <w:color w:val="000080"/>
          <w:sz w:val="15"/>
          <w:szCs w:val="15"/>
        </w:rPr>
        <w:t>false</w:t>
      </w:r>
      <w:r w:rsidRPr="00E7497B">
        <w:rPr>
          <w:sz w:val="15"/>
          <w:szCs w:val="15"/>
        </w:rPr>
        <w:t xml:space="preserve">)); </w:t>
      </w:r>
      <w:r w:rsidRPr="00E7497B">
        <w:rPr>
          <w:i/>
          <w:color w:val="058011"/>
          <w:sz w:val="15"/>
          <w:szCs w:val="15"/>
        </w:rPr>
        <w:t xml:space="preserve">// </w:t>
      </w:r>
      <w:r w:rsidRPr="00E7497B">
        <w:rPr>
          <w:rFonts w:hAnsi="宋体" w:hint="eastAsia"/>
          <w:i/>
          <w:color w:val="058011"/>
          <w:sz w:val="15"/>
          <w:szCs w:val="15"/>
        </w:rPr>
        <w:t>水平正序</w:t>
      </w:r>
      <w:r w:rsidRPr="00E7497B">
        <w:rPr>
          <w:rFonts w:hAnsi="宋体" w:hint="eastAsia"/>
          <w:i/>
          <w:color w:val="058011"/>
        </w:rPr>
        <w:br/>
      </w:r>
      <w:r w:rsidRPr="00E7497B">
        <w:rPr>
          <w:b/>
          <w:bCs/>
          <w:color w:val="FF020C"/>
        </w:rPr>
        <w:t>}</w:t>
      </w:r>
    </w:p>
    <w:p w:rsidR="00E7497B" w:rsidRDefault="00E7497B" w:rsidP="00E7497B">
      <w:pPr>
        <w:pStyle w:val="5"/>
      </w:pPr>
      <w:r>
        <w:rPr>
          <w:rFonts w:hint="eastAsia"/>
        </w:rPr>
        <w:t>实现</w:t>
      </w:r>
      <w:r>
        <w:t>效果</w:t>
      </w:r>
    </w:p>
    <w:p w:rsidR="00E7497B" w:rsidRDefault="00A61D65" w:rsidP="00E7497B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923ADD" wp14:editId="17E907BB">
                <wp:simplePos x="0" y="0"/>
                <wp:positionH relativeFrom="column">
                  <wp:posOffset>4684518</wp:posOffset>
                </wp:positionH>
                <wp:positionV relativeFrom="paragraph">
                  <wp:posOffset>2672633</wp:posOffset>
                </wp:positionV>
                <wp:extent cx="1303757" cy="465455"/>
                <wp:effectExtent l="0" t="0" r="10795" b="1079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秒杀（1.12.5）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3ADD" id="文本框 59" o:spid="_x0000_s1029" type="#_x0000_t202" style="position:absolute;left:0;text-align:left;margin-left:368.85pt;margin-top:210.45pt;width:102.65pt;height:36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" fillcolor="white [3201]" strokeweight=".5pt">
                <v:textbox>
                  <w:txbxContent>
                    <w:p w:rsidR="007D781F" w:rsidRDefault="007D781F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秒杀（1.12.5）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A371F4" wp14:editId="51576F63">
                <wp:simplePos x="0" y="0"/>
                <wp:positionH relativeFrom="column">
                  <wp:posOffset>4690417</wp:posOffset>
                </wp:positionH>
                <wp:positionV relativeFrom="paragraph">
                  <wp:posOffset>1362976</wp:posOffset>
                </wp:positionV>
                <wp:extent cx="1291959" cy="436245"/>
                <wp:effectExtent l="0" t="0" r="22860" b="2095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959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活动（1.12.4）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1F4" id="文本框 58" o:spid="_x0000_s1030" type="#_x0000_t202" style="position:absolute;left:0;text-align:left;margin-left:369.3pt;margin-top:107.3pt;width:101.75pt;height:3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" fillcolor="white [3201]" strokeweight=".5pt">
                <v:textbox>
                  <w:txbxContent>
                    <w:p w:rsidR="007D781F" w:rsidRDefault="007D781F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活动（1.12.4）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2590953" wp14:editId="4CC77F42">
                <wp:simplePos x="0" y="0"/>
                <wp:positionH relativeFrom="column">
                  <wp:posOffset>4696316</wp:posOffset>
                </wp:positionH>
                <wp:positionV relativeFrom="paragraph">
                  <wp:posOffset>643255</wp:posOffset>
                </wp:positionV>
                <wp:extent cx="1303757" cy="447675"/>
                <wp:effectExtent l="0" t="0" r="10795" b="2857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频道（1.12.3）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90953" id="文本框 57" o:spid="_x0000_s1031" type="#_x0000_t202" style="position:absolute;left:0;text-align:left;margin-left:369.8pt;margin-top:50.65pt;width:102.65pt;height:35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" fillcolor="white [3201]" strokeweight=".5pt">
                <v:textbox>
                  <w:txbxContent>
                    <w:p w:rsidR="007D781F" w:rsidRDefault="007D781F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频道（1.12.3）</w:t>
                      </w:r>
                    </w:p>
                  </w:txbxContent>
                </v:textbox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C69D31B" wp14:editId="22D47B44">
                <wp:simplePos x="0" y="0"/>
                <wp:positionH relativeFrom="column">
                  <wp:posOffset>4041488</wp:posOffset>
                </wp:positionH>
                <wp:positionV relativeFrom="paragraph">
                  <wp:posOffset>2920406</wp:posOffset>
                </wp:positionV>
                <wp:extent cx="607634" cy="300375"/>
                <wp:effectExtent l="0" t="38100" r="59690" b="2349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634" cy="300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04BD3" id="直接箭头连接符 56" o:spid="_x0000_s1026" type="#_x0000_t32" style="position:absolute;left:0;text-align:left;margin-left:318.25pt;margin-top:229.95pt;width:47.85pt;height:23.65pt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4047388</wp:posOffset>
                </wp:positionH>
                <wp:positionV relativeFrom="paragraph">
                  <wp:posOffset>1622548</wp:posOffset>
                </wp:positionV>
                <wp:extent cx="589812" cy="259572"/>
                <wp:effectExtent l="0" t="38100" r="58420" b="2667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812" cy="2595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668D9" id="直接箭头连接符 55" o:spid="_x0000_s1026" type="#_x0000_t32" style="position:absolute;left:0;text-align:left;margin-left:318.7pt;margin-top:127.75pt;width:46.45pt;height:20.45pt;flip:y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4023790</wp:posOffset>
                </wp:positionH>
                <wp:positionV relativeFrom="paragraph">
                  <wp:posOffset>908726</wp:posOffset>
                </wp:positionV>
                <wp:extent cx="613533" cy="253672"/>
                <wp:effectExtent l="0" t="38100" r="53340" b="3238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533" cy="253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6A3C32" id="直接箭头连接符 54" o:spid="_x0000_s1026" type="#_x0000_t32" style="position:absolute;left:0;text-align:left;margin-left:316.85pt;margin-top:71.55pt;width:48.3pt;height:19.95pt;flip: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2077003</wp:posOffset>
                </wp:positionH>
                <wp:positionV relativeFrom="paragraph">
                  <wp:posOffset>755343</wp:posOffset>
                </wp:positionV>
                <wp:extent cx="2029378" cy="820010"/>
                <wp:effectExtent l="0" t="0" r="28575" b="1841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378" cy="82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2397B" id="矩形 53" o:spid="_x0000_s1026" style="position:absolute;left:0;text-align:left;margin-left:163.55pt;margin-top:59.5pt;width:159.8pt;height:64.5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" filled="f" strokecolor="red" strokeweight="2pt"/>
            </w:pict>
          </mc:Fallback>
        </mc:AlternateContent>
      </w:r>
      <w:r w:rsidR="00E36FEF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2094701</wp:posOffset>
                </wp:positionH>
                <wp:positionV relativeFrom="paragraph">
                  <wp:posOffset>2277376</wp:posOffset>
                </wp:positionV>
                <wp:extent cx="2005781" cy="1120878"/>
                <wp:effectExtent l="0" t="0" r="13970" b="222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781" cy="1120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97F89" id="矩形 52" o:spid="_x0000_s1026" style="position:absolute;left:0;text-align:left;margin-left:164.95pt;margin-top:179.3pt;width:157.95pt;height:88.2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" filled="f" strokecolor="red" strokeweight="2pt"/>
            </w:pict>
          </mc:Fallback>
        </mc:AlternateContent>
      </w:r>
      <w:r w:rsidR="00E7497B" w:rsidRPr="00E7497B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51" name="图片 51" descr="D:\AndroidProgram\MyShop\png\device-2016-12-06-112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6-11283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5456" w:rsidRPr="00105456" w:rsidRDefault="00D60838" w:rsidP="00105456">
      <w:pPr>
        <w:pStyle w:val="5"/>
      </w:pPr>
      <w:r>
        <w:rPr>
          <w:rFonts w:hint="eastAsia"/>
        </w:rPr>
        <w:lastRenderedPageBreak/>
        <w:t>自定义</w:t>
      </w:r>
      <w:r w:rsidRPr="00D60838">
        <w:t>RecyclerView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>监听</w:t>
      </w:r>
    </w:p>
    <w:p w:rsidR="00BD3433" w:rsidRDefault="00BD3433" w:rsidP="00105456">
      <w:pPr>
        <w:pStyle w:val="a5"/>
        <w:numPr>
          <w:ilvl w:val="0"/>
          <w:numId w:val="12"/>
        </w:numPr>
        <w:ind w:firstLineChars="0"/>
      </w:pPr>
      <w:r w:rsidRPr="00BD3433">
        <w:t>RecyclerView</w:t>
      </w:r>
      <w:r>
        <w:rPr>
          <w:rFonts w:hint="eastAsia"/>
        </w:rPr>
        <w:t>没有</w:t>
      </w:r>
      <w:r>
        <w:t>点击事件，要在</w:t>
      </w:r>
      <w:r>
        <w:rPr>
          <w:rFonts w:hint="eastAsia"/>
        </w:rPr>
        <w:t>其</w:t>
      </w:r>
      <w:r>
        <w:t>适配器中设置</w:t>
      </w:r>
      <w:r w:rsidR="00105456">
        <w:rPr>
          <w:rFonts w:hint="eastAsia"/>
        </w:rPr>
        <w:t>；</w:t>
      </w:r>
    </w:p>
    <w:p w:rsidR="00105456" w:rsidRDefault="00105456" w:rsidP="0010545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eckill_item.xml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原例</w:t>
      </w:r>
      <w:r w:rsidRPr="00105456">
        <w:rPr>
          <w:rFonts w:hint="eastAsia"/>
        </w:rPr>
        <w:t>宽度为380dp导致横向图片的最后一张只能显示半张</w:t>
      </w:r>
      <w:r>
        <w:rPr>
          <w:rFonts w:hint="eastAsia"/>
        </w:rPr>
        <w:t>，</w:t>
      </w:r>
      <w:r>
        <w:t>应改为</w:t>
      </w:r>
      <w:r w:rsidRPr="00105456">
        <w:t>match_parent</w:t>
      </w:r>
      <w:r>
        <w:rPr>
          <w:rFonts w:hint="eastAsia"/>
        </w:rPr>
        <w:t>。</w:t>
      </w:r>
    </w:p>
    <w:p w:rsidR="00105456" w:rsidRDefault="00105456" w:rsidP="00105456">
      <w:pPr>
        <w:pStyle w:val="a5"/>
        <w:ind w:left="420" w:firstLineChars="0" w:firstLine="0"/>
      </w:pP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定义点击事件接口</w:t>
      </w:r>
    </w:p>
    <w:p w:rsidR="00105456" w:rsidRDefault="00105456" w:rsidP="00105456">
      <w:pPr>
        <w:pStyle w:val="af8"/>
        <w:rPr>
          <w:b/>
          <w:bCs/>
          <w:color w:val="FF020C"/>
        </w:rPr>
      </w:pPr>
      <w:r w:rsidRPr="00105456">
        <w:rPr>
          <w:b/>
          <w:bCs/>
          <w:color w:val="000080"/>
        </w:rPr>
        <w:t xml:space="preserve">public interface </w:t>
      </w:r>
      <w:r w:rsidRPr="00105456">
        <w:t xml:space="preserve">OnSeckillRecyclerView </w:t>
      </w:r>
      <w:r w:rsidRPr="00105456">
        <w:rPr>
          <w:b/>
          <w:bCs/>
          <w:color w:val="FF020C"/>
        </w:rPr>
        <w:t>{</w:t>
      </w:r>
    </w:p>
    <w:p w:rsidR="00105456" w:rsidRDefault="00105456" w:rsidP="00105456">
      <w:pPr>
        <w:pStyle w:val="af8"/>
        <w:ind w:firstLine="420"/>
      </w:pPr>
      <w:r w:rsidRPr="00105456">
        <w:rPr>
          <w:i/>
          <w:color w:val="058011"/>
        </w:rPr>
        <w:t xml:space="preserve">// </w:t>
      </w:r>
      <w:r w:rsidRPr="00105456">
        <w:rPr>
          <w:rFonts w:hAnsi="宋体" w:hint="eastAsia"/>
          <w:i/>
          <w:color w:val="058011"/>
        </w:rPr>
        <w:t>某条被点击的时候回调</w:t>
      </w:r>
      <w:r>
        <w:rPr>
          <w:rFonts w:hAnsi="宋体" w:hint="eastAsia"/>
          <w:i/>
          <w:color w:val="058011"/>
        </w:rPr>
        <w:t>，</w:t>
      </w:r>
      <w:r>
        <w:rPr>
          <w:rFonts w:hAnsi="宋体"/>
          <w:i/>
          <w:color w:val="058011"/>
        </w:rPr>
        <w:t>右边为传入参数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 xml:space="preserve">void </w:t>
      </w:r>
      <w:r w:rsidRPr="00105456">
        <w:t>onItemClick(</w:t>
      </w:r>
      <w:r w:rsidRPr="00105456">
        <w:rPr>
          <w:b/>
          <w:bCs/>
          <w:color w:val="000080"/>
        </w:rPr>
        <w:t xml:space="preserve">int </w:t>
      </w:r>
      <w:r w:rsidRPr="00105456">
        <w:t>position,</w:t>
      </w:r>
      <w:r>
        <w:t xml:space="preserve"> </w:t>
      </w:r>
      <w:r w:rsidRPr="00105456">
        <w:t>List&lt;</w:t>
      </w:r>
      <w:r w:rsidRPr="00105456">
        <w:rPr>
          <w:color w:val="221FFF"/>
        </w:rPr>
        <w:t>ResultBeanData.ResultBean.SeckillInfoBean.ListBean</w:t>
      </w:r>
      <w:r w:rsidRPr="00105456">
        <w:t>&gt;</w:t>
      </w:r>
    </w:p>
    <w:p w:rsidR="00105456" w:rsidRPr="00105456" w:rsidRDefault="00105456" w:rsidP="00105456">
      <w:pPr>
        <w:pStyle w:val="af8"/>
      </w:pPr>
      <w:r w:rsidRPr="0010545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05456">
        <w:t xml:space="preserve">seckill_infoList); </w:t>
      </w:r>
      <w:r w:rsidRPr="00105456">
        <w:rPr>
          <w:rFonts w:hAnsi="宋体" w:hint="eastAsia"/>
          <w:i/>
          <w:color w:val="058011"/>
        </w:rPr>
        <w:br/>
      </w:r>
      <w:r w:rsidRPr="00105456">
        <w:rPr>
          <w:b/>
          <w:bCs/>
          <w:color w:val="FF020C"/>
        </w:rPr>
        <w:t>}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定义接口对象</w:t>
      </w:r>
    </w:p>
    <w:p w:rsidR="00105456" w:rsidRPr="00105456" w:rsidRDefault="00105456" w:rsidP="00105456">
      <w:pPr>
        <w:pStyle w:val="af8"/>
      </w:pPr>
      <w:r w:rsidRPr="00105456">
        <w:rPr>
          <w:color w:val="000080"/>
        </w:rPr>
        <w:t xml:space="preserve">private </w:t>
      </w:r>
      <w:r w:rsidRPr="00105456">
        <w:t xml:space="preserve">OnSeckillRecyclerView </w:t>
      </w:r>
      <w:r w:rsidRPr="00105456">
        <w:rPr>
          <w:color w:val="660E7A"/>
        </w:rPr>
        <w:t>onSeckillRecyclerView</w:t>
      </w:r>
      <w:r w:rsidRPr="00105456">
        <w:t>;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setter接口对象(Alt+Insert)</w:t>
      </w:r>
    </w:p>
    <w:p w:rsidR="00105456" w:rsidRPr="00105456" w:rsidRDefault="00105456" w:rsidP="00105456">
      <w:pPr>
        <w:pStyle w:val="af8"/>
      </w:pPr>
      <w:r w:rsidRPr="00105456">
        <w:rPr>
          <w:b/>
          <w:bCs/>
          <w:color w:val="000080"/>
        </w:rPr>
        <w:t xml:space="preserve">public void </w:t>
      </w:r>
      <w:r w:rsidRPr="00105456">
        <w:t xml:space="preserve">setOnSeckillRecyclerView(OnSeckillRecyclerView onSeckillRecyclerView) </w:t>
      </w:r>
      <w:r w:rsidRPr="00105456">
        <w:rPr>
          <w:b/>
          <w:bCs/>
          <w:color w:val="FF020C"/>
        </w:rPr>
        <w:t>{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>this</w:t>
      </w:r>
      <w:r w:rsidRPr="00105456">
        <w:t>.</w:t>
      </w:r>
      <w:r w:rsidRPr="00105456">
        <w:rPr>
          <w:b/>
          <w:bCs/>
          <w:color w:val="660E7A"/>
        </w:rPr>
        <w:t xml:space="preserve">onSeckillRecyclerView </w:t>
      </w:r>
      <w:r w:rsidRPr="00105456">
        <w:t>= onSeckillRecyclerView;</w:t>
      </w:r>
      <w:r w:rsidRPr="00105456">
        <w:br/>
      </w:r>
      <w:r w:rsidRPr="00105456">
        <w:rPr>
          <w:b/>
          <w:bCs/>
          <w:color w:val="FF020C"/>
        </w:rPr>
        <w:t>}</w:t>
      </w:r>
    </w:p>
    <w:p w:rsidR="00105456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ViewHolder</w:t>
      </w:r>
      <w:r w:rsidRPr="00716F57">
        <w:t>(View itemView)</w:t>
      </w:r>
      <w:r>
        <w:rPr>
          <w:rFonts w:hint="eastAsia"/>
        </w:rPr>
        <w:t>中</w:t>
      </w:r>
      <w:r>
        <w:t>监听</w:t>
      </w:r>
      <w:r>
        <w:rPr>
          <w:rFonts w:hint="eastAsia"/>
        </w:rPr>
        <w:t>item</w:t>
      </w:r>
      <w:r>
        <w:t>View</w:t>
      </w:r>
    </w:p>
    <w:p w:rsidR="00716F57" w:rsidRPr="00716F57" w:rsidRDefault="00716F57" w:rsidP="00716F57">
      <w:pPr>
        <w:pStyle w:val="af8"/>
      </w:pPr>
      <w:r w:rsidRPr="00716F57">
        <w:t>itemView.setOnClickListener(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View.OnClickListener()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onClick(</w:t>
      </w:r>
      <w:r w:rsidRPr="00716F57">
        <w:rPr>
          <w:color w:val="221FFF"/>
        </w:rPr>
        <w:t xml:space="preserve">View </w:t>
      </w:r>
      <w:r w:rsidRPr="00716F57">
        <w:t xml:space="preserve">view)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</w:r>
      <w:r w:rsidRPr="00716F57">
        <w:rPr>
          <w:b/>
          <w:bCs/>
          <w:color w:val="FF020C"/>
        </w:rPr>
        <w:br/>
        <w:t xml:space="preserve">        </w:t>
      </w:r>
      <w:r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接口对象判空</w:t>
      </w:r>
      <w:r w:rsidRPr="00716F57">
        <w:rPr>
          <w:rFonts w:hAnsi="宋体" w:hint="eastAsia"/>
          <w:i/>
          <w:color w:val="058011"/>
        </w:rPr>
        <w:br/>
        <w:t xml:space="preserve">        </w:t>
      </w:r>
      <w:r w:rsidRPr="00716F57">
        <w:rPr>
          <w:b/>
          <w:bCs/>
          <w:color w:val="000080"/>
        </w:rPr>
        <w:t xml:space="preserve">if </w:t>
      </w:r>
      <w:r w:rsidRPr="00716F57">
        <w:t>(</w:t>
      </w:r>
      <w:r w:rsidRPr="00716F57">
        <w:rPr>
          <w:b/>
          <w:bCs/>
          <w:color w:val="660E7A"/>
        </w:rPr>
        <w:t xml:space="preserve">onSeckillRecyclerView </w:t>
      </w:r>
      <w:r w:rsidRPr="00716F57">
        <w:t xml:space="preserve">!= </w:t>
      </w:r>
      <w:r w:rsidRPr="00716F57">
        <w:rPr>
          <w:b/>
          <w:bCs/>
          <w:color w:val="000080"/>
        </w:rPr>
        <w:t>null</w:t>
      </w:r>
      <w:r w:rsidRPr="00716F57">
        <w:t xml:space="preserve">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    </w:t>
      </w:r>
      <w:r w:rsidRPr="00716F57">
        <w:rPr>
          <w:b/>
          <w:bCs/>
          <w:color w:val="660E7A"/>
        </w:rPr>
        <w:t>onSeckillRecyclerView</w:t>
      </w:r>
      <w:r w:rsidRPr="00716F57">
        <w:t>.onItemClick(getLayoutPosition(),</w:t>
      </w:r>
      <w:r w:rsidRPr="00716F57">
        <w:rPr>
          <w:b/>
          <w:bCs/>
          <w:color w:val="660E7A"/>
        </w:rPr>
        <w:t>seckill_infoList</w:t>
      </w:r>
      <w:r>
        <w:t>);</w:t>
      </w:r>
      <w:r>
        <w:tab/>
      </w:r>
      <w:r w:rsidRPr="00716F57"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与</w:t>
      </w:r>
      <w:r w:rsidRPr="00716F57">
        <w:rPr>
          <w:i/>
          <w:color w:val="058011"/>
        </w:rPr>
        <w:t xml:space="preserve"> 1 </w:t>
      </w:r>
      <w:r w:rsidRPr="00716F57">
        <w:rPr>
          <w:rFonts w:hAnsi="宋体" w:hint="eastAsia"/>
          <w:i/>
          <w:color w:val="058011"/>
        </w:rPr>
        <w:t>呼应</w:t>
      </w:r>
      <w:r w:rsidRPr="00716F57">
        <w:rPr>
          <w:i/>
          <w:color w:val="058011"/>
        </w:rPr>
        <w:br/>
        <w:t xml:space="preserve">    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 xml:space="preserve">    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适配器</w:t>
      </w:r>
      <w:r>
        <w:t>外</w:t>
      </w:r>
      <w:r>
        <w:rPr>
          <w:rFonts w:hint="eastAsia"/>
        </w:rPr>
        <w:t>（showData内）</w:t>
      </w:r>
      <w:r>
        <w:t>调用</w:t>
      </w:r>
    </w:p>
    <w:p w:rsidR="00716F57" w:rsidRDefault="00716F57" w:rsidP="00716F57">
      <w:pPr>
        <w:pStyle w:val="af8"/>
      </w:pPr>
      <w:r w:rsidRPr="00716F57">
        <w:rPr>
          <w:b/>
          <w:bCs/>
          <w:color w:val="660E7A"/>
        </w:rPr>
        <w:t>adapter</w:t>
      </w:r>
      <w:r w:rsidRPr="00716F57">
        <w:t>.setOnSeckillRecyclerView(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SeckillAdapter.OnSeckillRecyclerView()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onItemClick(</w:t>
      </w:r>
      <w:r w:rsidRPr="00716F57">
        <w:rPr>
          <w:b/>
          <w:bCs/>
          <w:color w:val="000080"/>
        </w:rPr>
        <w:t xml:space="preserve">int </w:t>
      </w:r>
      <w:r w:rsidRPr="00716F57">
        <w:t>position, List&lt;</w:t>
      </w:r>
      <w:r w:rsidRPr="00716F57">
        <w:rPr>
          <w:color w:val="221FFF"/>
        </w:rPr>
        <w:t>ResultBeanData.ResultBean.SeckillInfoBean.ListBean</w:t>
      </w:r>
      <w:r w:rsidRPr="00716F57">
        <w:t>&gt;</w:t>
      </w:r>
    </w:p>
    <w:p w:rsidR="00716F57" w:rsidRPr="00716F57" w:rsidRDefault="00716F57" w:rsidP="00716F57">
      <w:pPr>
        <w:pStyle w:val="af8"/>
      </w:pPr>
      <w:r w:rsidRPr="00716F57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16F57">
        <w:t xml:space="preserve">seckill_infoList)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</w:t>
      </w:r>
      <w:r w:rsidRPr="00716F57">
        <w:rPr>
          <w:color w:val="221FFF"/>
        </w:rPr>
        <w:t xml:space="preserve">String content </w:t>
      </w:r>
      <w:r w:rsidRPr="00716F57">
        <w:t xml:space="preserve">= </w:t>
      </w:r>
      <w:r w:rsidRPr="00716F57">
        <w:rPr>
          <w:color w:val="660E7A"/>
        </w:rPr>
        <w:t>seckill_info</w:t>
      </w:r>
      <w:r w:rsidRPr="00716F57">
        <w:t>.getList().get(position).getName();</w:t>
      </w:r>
      <w:r w:rsidRPr="00716F57">
        <w:br/>
        <w:t xml:space="preserve">        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color w:val="221FFF"/>
        </w:rPr>
        <w:t>makeText</w:t>
      </w:r>
      <w:r w:rsidRPr="00716F57">
        <w:t>(</w:t>
      </w:r>
      <w:r w:rsidRPr="00716F57">
        <w:rPr>
          <w:b/>
          <w:bCs/>
          <w:color w:val="660E7A"/>
        </w:rPr>
        <w:t>context</w:t>
      </w:r>
      <w:r w:rsidRPr="00716F57">
        <w:t>,</w:t>
      </w:r>
      <w:r w:rsidRPr="00716F57">
        <w:rPr>
          <w:color w:val="221FFF"/>
        </w:rPr>
        <w:t>content</w:t>
      </w:r>
      <w:r w:rsidRPr="00716F57">
        <w:t>,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b/>
          <w:bCs/>
          <w:i/>
          <w:color w:val="660E7A"/>
        </w:rPr>
        <w:t>LENGTH_SHORT</w:t>
      </w:r>
      <w:r w:rsidRPr="00716F57">
        <w:t>).show();</w:t>
      </w:r>
      <w:r w:rsidRPr="00716F57">
        <w:br/>
        <w:t xml:space="preserve">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555A1B" w:rsidP="00555A1B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倒计时</w:t>
      </w:r>
      <w:r>
        <w:rPr>
          <w:rFonts w:hint="eastAsia"/>
        </w:rPr>
        <w:t xml:space="preserve"> </w:t>
      </w:r>
      <w:r>
        <w:t>(</w:t>
      </w:r>
      <w:r w:rsidR="007A3DFF">
        <w:rPr>
          <w:rFonts w:hint="eastAsia"/>
        </w:rPr>
        <w:t>该</w:t>
      </w:r>
      <w:r w:rsidR="007A3DFF">
        <w:rPr>
          <w:rFonts w:hint="eastAsia"/>
        </w:rPr>
        <w:t>ViewHolder</w:t>
      </w:r>
      <w:r w:rsidR="007A3DFF">
        <w:rPr>
          <w:rFonts w:hint="eastAsia"/>
        </w:rPr>
        <w:t>类</w:t>
      </w:r>
      <w:r w:rsidR="007A3DFF">
        <w:t>中实现</w:t>
      </w:r>
      <w:r>
        <w:t>Handler</w:t>
      </w:r>
      <w:r w:rsidR="00CC0B3A">
        <w:rPr>
          <w:rFonts w:hint="eastAsia"/>
        </w:rPr>
        <w:t>接收</w:t>
      </w:r>
      <w:r>
        <w:t>)</w:t>
      </w:r>
    </w:p>
    <w:p w:rsidR="00555A1B" w:rsidRDefault="00555A1B" w:rsidP="00555A1B">
      <w:pPr>
        <w:ind w:firstLine="420"/>
      </w:pPr>
      <w:r>
        <w:rPr>
          <w:rFonts w:hint="eastAsia"/>
        </w:rPr>
        <w:t>思想</w:t>
      </w:r>
      <w:r>
        <w:t>：从服务端读取起始于结束时间，并让其</w:t>
      </w:r>
      <w:r>
        <w:rPr>
          <w:rFonts w:hint="eastAsia"/>
        </w:rPr>
        <w:t>相减得到</w:t>
      </w:r>
      <w:r>
        <w:t>秒杀时间。</w:t>
      </w:r>
    </w:p>
    <w:p w:rsidR="00555A1B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得到</w:t>
      </w:r>
      <w:r>
        <w:t>差值时间</w:t>
      </w:r>
    </w:p>
    <w:p w:rsidR="003B7429" w:rsidRPr="003B7429" w:rsidRDefault="003B7429" w:rsidP="003B7429">
      <w:pPr>
        <w:pStyle w:val="af8"/>
        <w:rPr>
          <w:sz w:val="15"/>
          <w:szCs w:val="15"/>
        </w:rPr>
      </w:pPr>
      <w:r w:rsidRPr="003B7429">
        <w:rPr>
          <w:b/>
          <w:bCs/>
          <w:color w:val="660E7A"/>
          <w:sz w:val="15"/>
          <w:szCs w:val="15"/>
        </w:rPr>
        <w:t>time_dt</w:t>
      </w:r>
      <w:r w:rsidRPr="003B7429">
        <w:rPr>
          <w:sz w:val="15"/>
          <w:szCs w:val="15"/>
        </w:rPr>
        <w:t>=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(seckill_info.getEnd_time()) –</w:t>
      </w:r>
      <w:r>
        <w:rPr>
          <w:rFonts w:hint="eastAsia"/>
          <w:sz w:val="15"/>
          <w:szCs w:val="15"/>
        </w:rPr>
        <w:t xml:space="preserve"> 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(seckill_info.getStart_time());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1s后</w:t>
      </w:r>
      <w:r>
        <w:t>发送消息</w:t>
      </w:r>
    </w:p>
    <w:p w:rsidR="003B7429" w:rsidRDefault="003B7429" w:rsidP="003B7429">
      <w:pPr>
        <w:pStyle w:val="af8"/>
      </w:pPr>
      <w:r w:rsidRPr="003B7429">
        <w:rPr>
          <w:b/>
          <w:bCs/>
          <w:color w:val="660E7A"/>
        </w:rPr>
        <w:t>handler</w:t>
      </w:r>
      <w:r w:rsidRPr="003B7429">
        <w:t>.sendEmptyMessageDelayed(</w:t>
      </w:r>
      <w:r w:rsidRPr="003B7429">
        <w:rPr>
          <w:color w:val="0000FF"/>
        </w:rPr>
        <w:t>0</w:t>
      </w:r>
      <w:r w:rsidRPr="003B7429">
        <w:t>,</w:t>
      </w:r>
      <w:r w:rsidRPr="003B7429">
        <w:rPr>
          <w:color w:val="0000FF"/>
        </w:rPr>
        <w:t>1000</w:t>
      </w:r>
      <w:r w:rsidRPr="003B7429">
        <w:t xml:space="preserve">);    </w:t>
      </w:r>
      <w:r w:rsidRPr="003B7429">
        <w:rPr>
          <w:i/>
          <w:color w:val="058011"/>
        </w:rPr>
        <w:t xml:space="preserve">// </w:t>
      </w:r>
      <w:r w:rsidRPr="003B7429">
        <w:rPr>
          <w:rFonts w:hAnsi="宋体" w:hint="eastAsia"/>
          <w:i/>
          <w:color w:val="058011"/>
        </w:rPr>
        <w:t>无标志，</w:t>
      </w:r>
      <w:r w:rsidRPr="003B7429">
        <w:rPr>
          <w:i/>
          <w:color w:val="058011"/>
        </w:rPr>
        <w:t>1s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Handler接收处理（其ViewHolder实现类</w:t>
      </w:r>
      <w:r>
        <w:t>中</w:t>
      </w:r>
      <w:r>
        <w:rPr>
          <w:rFonts w:hint="eastAsia"/>
        </w:rPr>
        <w:t>）</w:t>
      </w:r>
    </w:p>
    <w:p w:rsidR="007A3DFF" w:rsidRPr="007A3DFF" w:rsidRDefault="007A3DFF" w:rsidP="007A3DFF">
      <w:pPr>
        <w:pStyle w:val="af8"/>
      </w:pPr>
      <w:r w:rsidRPr="007A3DFF">
        <w:rPr>
          <w:b/>
          <w:bCs/>
          <w:color w:val="000080"/>
        </w:rPr>
        <w:t xml:space="preserve">private </w:t>
      </w:r>
      <w:r w:rsidRPr="007A3DFF">
        <w:rPr>
          <w:color w:val="221FFF"/>
        </w:rPr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t xml:space="preserve">Handler() </w:t>
      </w:r>
      <w:r w:rsidRPr="007A3DFF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t>handleMessage(</w:t>
      </w:r>
      <w:r w:rsidRPr="007A3DFF">
        <w:rPr>
          <w:color w:val="221FFF"/>
        </w:rPr>
        <w:t xml:space="preserve">Message </w:t>
      </w:r>
      <w:r w:rsidRPr="007A3DFF"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t>.handleMessage(msg);</w:t>
      </w:r>
      <w:r w:rsidRPr="007A3DFF">
        <w:br/>
      </w:r>
      <w:r w:rsidRPr="007A3DFF">
        <w:lastRenderedPageBreak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t>-=</w:t>
      </w:r>
      <w:r w:rsidRPr="007A3DFF">
        <w:rPr>
          <w:color w:val="0000FF"/>
        </w:rPr>
        <w:t>1000</w:t>
      </w:r>
      <w:r w:rsidRPr="007A3DFF"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t>= (</w:t>
      </w:r>
      <w:r w:rsidRPr="007A3DFF">
        <w:rPr>
          <w:b/>
          <w:bCs/>
          <w:color w:val="000080"/>
        </w:rPr>
        <w:t>int</w:t>
      </w:r>
      <w:r w:rsidRPr="007A3DFF">
        <w:t>) (</w:t>
      </w:r>
      <w:r w:rsidRPr="007A3DFF">
        <w:rPr>
          <w:b/>
          <w:bCs/>
          <w:color w:val="660E7A"/>
        </w:rPr>
        <w:t>time_dt</w:t>
      </w:r>
      <w:r w:rsidRPr="007A3DFF">
        <w:t>/</w:t>
      </w:r>
      <w:r w:rsidRPr="007A3DFF">
        <w:rPr>
          <w:color w:val="0000FF"/>
        </w:rPr>
        <w:t>1000</w:t>
      </w:r>
      <w:r w:rsidRPr="007A3DFF"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color w:val="FF0000"/>
        </w:rPr>
        <w:t>sec_to_hh_mm_ss();</w:t>
      </w:r>
      <w:r w:rsidRPr="007A3DFF">
        <w:t xml:space="preserve">  </w:t>
      </w:r>
      <w:r w:rsidRPr="007A3DFF">
        <w:rPr>
          <w:b/>
          <w:i/>
          <w:color w:val="FF0000"/>
        </w:rPr>
        <w:t xml:space="preserve">// </w:t>
      </w:r>
      <w:r w:rsidRPr="007A3DFF">
        <w:rPr>
          <w:rFonts w:hAnsi="宋体" w:hint="eastAsia"/>
          <w:b/>
          <w:i/>
          <w:color w:val="FF0000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tv_time_seckill</w:t>
      </w:r>
      <w:r w:rsidRPr="007A3DFF">
        <w:t>.setText(</w:t>
      </w:r>
      <w:r w:rsidRPr="007A3DFF">
        <w:rPr>
          <w:b/>
          <w:bCs/>
          <w:color w:val="660E7A"/>
        </w:rPr>
        <w:t>str_hour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str_min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str_sec</w:t>
      </w:r>
      <w:r w:rsidRPr="007A3DFF">
        <w:t>);</w:t>
      </w:r>
      <w:r w:rsidRPr="007A3DFF">
        <w:br/>
      </w:r>
      <w:r w:rsidRPr="007A3DFF"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.removeMessages(</w:t>
      </w:r>
      <w:r w:rsidRPr="007A3DFF">
        <w:rPr>
          <w:color w:val="0000FF"/>
        </w:rPr>
        <w:t>0</w:t>
      </w:r>
      <w:r w:rsidRPr="007A3DFF">
        <w:t>);</w:t>
      </w:r>
      <w:r w:rsidRPr="007A3DFF"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.sendEmptyMessageDelayed(</w:t>
      </w:r>
      <w:r w:rsidRPr="007A3DFF">
        <w:rPr>
          <w:color w:val="0000FF"/>
        </w:rPr>
        <w:t>0</w:t>
      </w:r>
      <w:r w:rsidRPr="007A3DFF">
        <w:t>,</w:t>
      </w:r>
      <w:r w:rsidRPr="007A3DFF">
        <w:rPr>
          <w:color w:val="0000FF"/>
        </w:rPr>
        <w:t>1000</w:t>
      </w:r>
      <w:r w:rsidRPr="007A3DFF"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t xml:space="preserve">&lt;= </w:t>
      </w:r>
      <w:r w:rsidRPr="007A3DFF">
        <w:rPr>
          <w:color w:val="0000FF"/>
        </w:rPr>
        <w:t xml:space="preserve">0 </w:t>
      </w:r>
      <w:r w:rsidRPr="007A3DFF"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t>);</w:t>
      </w:r>
      <w:r w:rsidRPr="007A3DFF">
        <w:br/>
        <w:t xml:space="preserve">            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color w:val="221FFF"/>
        </w:rPr>
        <w:t>makeText</w:t>
      </w:r>
      <w:r w:rsidRPr="007A3DFF">
        <w:t>(</w:t>
      </w:r>
      <w:r w:rsidRPr="007A3DFF">
        <w:rPr>
          <w:b/>
          <w:bCs/>
          <w:color w:val="660E7A"/>
        </w:rPr>
        <w:t>context</w:t>
      </w:r>
      <w:r w:rsidRPr="007A3DFF"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t>,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t>).show();</w:t>
      </w:r>
      <w:r w:rsidRPr="007A3DFF"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  <w:r w:rsidRPr="007A3DFF">
        <w:t>;</w:t>
      </w:r>
    </w:p>
    <w:p w:rsidR="003B7429" w:rsidRDefault="007A3DFF" w:rsidP="007A3DFF">
      <w:pPr>
        <w:pStyle w:val="a5"/>
        <w:ind w:left="0" w:firstLineChars="0" w:firstLine="0"/>
      </w:pPr>
      <w:r>
        <w:rPr>
          <w:rFonts w:hint="eastAsia"/>
        </w:rPr>
        <w:t>重要方法</w:t>
      </w:r>
      <w:r w:rsidRPr="007A3DFF">
        <w:t>sec_to_hh_mm_ss();</w:t>
      </w:r>
    </w:p>
    <w:p w:rsidR="007A3DFF" w:rsidRPr="007A3DFF" w:rsidRDefault="007A3DFF" w:rsidP="007A3DFF">
      <w:pPr>
        <w:pStyle w:val="af8"/>
      </w:pPr>
      <w:r w:rsidRPr="007A3DFF">
        <w:rPr>
          <w:color w:val="000080"/>
        </w:rPr>
        <w:t xml:space="preserve">private void </w:t>
      </w:r>
      <w:r w:rsidRPr="007A3DFF">
        <w:t xml:space="preserve">sec_to_hh_mm_ss()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</w:t>
      </w:r>
      <w:r w:rsidRPr="007A3DFF">
        <w:rPr>
          <w:color w:val="660E7A"/>
        </w:rPr>
        <w:t>hour</w:t>
      </w:r>
      <w:r w:rsidRPr="007A3DFF">
        <w:t>=</w:t>
      </w:r>
      <w:r w:rsidRPr="007A3DFF">
        <w:rPr>
          <w:color w:val="660E7A"/>
        </w:rPr>
        <w:t>sec</w:t>
      </w:r>
      <w:r w:rsidRPr="007A3DFF">
        <w:t>/</w:t>
      </w:r>
      <w:r w:rsidRPr="007A3DFF">
        <w:rPr>
          <w:color w:val="0000FF"/>
        </w:rPr>
        <w:t>3600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min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)/</w:t>
      </w:r>
      <w:r w:rsidRPr="007A3DFF">
        <w:rPr>
          <w:color w:val="0000FF"/>
        </w:rPr>
        <w:t>60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sec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)%</w:t>
      </w:r>
      <w:r w:rsidRPr="007A3DFF">
        <w:rPr>
          <w:color w:val="0000FF"/>
        </w:rPr>
        <w:t>60</w:t>
      </w:r>
      <w:r w:rsidRPr="007A3DFF">
        <w:t>;</w:t>
      </w:r>
      <w:r w:rsidRPr="007A3DFF">
        <w:br/>
      </w:r>
      <w:r w:rsidRPr="007A3DFF"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hour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min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sec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  <w:t>}</w:t>
      </w:r>
    </w:p>
    <w:p w:rsidR="007A3DFF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>
        <w:t>完整实现</w:t>
      </w:r>
    </w:p>
    <w:p w:rsidR="001C4EE8" w:rsidRDefault="007A3DFF" w:rsidP="007A3DFF">
      <w:pPr>
        <w:pStyle w:val="af8"/>
        <w:rPr>
          <w:b/>
          <w:bCs/>
          <w:color w:val="000080"/>
        </w:rPr>
      </w:pP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</w:t>
      </w:r>
      <w:r w:rsidRPr="007A3DFF">
        <w:rPr>
          <w:i/>
          <w:color w:val="058011"/>
        </w:rPr>
        <w:t>viewHolder</w:t>
      </w:r>
      <w:r w:rsidRPr="007A3DFF">
        <w:rPr>
          <w:i/>
          <w:color w:val="058011"/>
        </w:rPr>
        <w:br/>
      </w:r>
      <w:r w:rsidRPr="007A3DFF">
        <w:rPr>
          <w:b/>
          <w:bCs/>
          <w:color w:val="000080"/>
        </w:rPr>
        <w:t xml:space="preserve">private class </w:t>
      </w:r>
      <w:r w:rsidRPr="007A3DFF">
        <w:t xml:space="preserve">SeckillViewHolder </w:t>
      </w:r>
      <w:r w:rsidRPr="007A3DFF">
        <w:rPr>
          <w:b/>
          <w:bCs/>
          <w:color w:val="000080"/>
        </w:rPr>
        <w:t xml:space="preserve">extends </w:t>
      </w:r>
      <w:r w:rsidRPr="007A3DFF">
        <w:t xml:space="preserve">RecyclerView.ViewHolder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final </w:t>
      </w:r>
      <w:r w:rsidRPr="007A3DFF">
        <w:t xml:space="preserve">Context 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TextView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tv_more_seckill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RecyclerView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SeckillAdapter 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int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String 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lastRenderedPageBreak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 xml:space="preserve">Handler()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handleMessage(</w:t>
      </w:r>
      <w:r w:rsidRPr="007A3DFF">
        <w:t xml:space="preserve">Message </w:t>
      </w:r>
      <w:r w:rsidRPr="007A3DFF">
        <w:rPr>
          <w:color w:val="000000"/>
        </w:rPr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.handleMessage(msg);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-=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 (</w:t>
      </w:r>
      <w:r w:rsidRPr="007A3DFF">
        <w:rPr>
          <w:b/>
          <w:bCs/>
          <w:color w:val="000080"/>
        </w:rPr>
        <w:t>int</w:t>
      </w:r>
      <w:r w:rsidRPr="007A3DFF">
        <w:rPr>
          <w:color w:val="000000"/>
        </w:rPr>
        <w:t>) (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/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color w:val="000000"/>
        </w:rPr>
        <w:t xml:space="preserve">sec_to_hh_mm_ss();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.setText(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.removeMessages(</w:t>
      </w:r>
      <w:r w:rsidRPr="007A3DFF">
        <w:rPr>
          <w:color w:val="0000FF"/>
        </w:rPr>
        <w:t>0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rPr>
          <w:color w:val="000000"/>
        </w:rPr>
        <w:t xml:space="preserve">&lt;= </w:t>
      </w:r>
      <w:r w:rsidRPr="007A3DFF">
        <w:rPr>
          <w:color w:val="0000FF"/>
        </w:rPr>
        <w:t xml:space="preserve">0 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public </w:t>
      </w:r>
      <w:r w:rsidRPr="007A3DFF">
        <w:t>SeckillViewHolder</w:t>
      </w:r>
      <w:r w:rsidRPr="007A3DFF">
        <w:rPr>
          <w:color w:val="000000"/>
        </w:rPr>
        <w:t>(</w:t>
      </w:r>
      <w:r w:rsidRPr="007A3DFF">
        <w:t xml:space="preserve">Context </w:t>
      </w:r>
      <w:r w:rsidRPr="007A3DFF">
        <w:rPr>
          <w:color w:val="000000"/>
        </w:rPr>
        <w:t xml:space="preserve">context, </w:t>
      </w:r>
      <w:r w:rsidRPr="007A3DFF">
        <w:t xml:space="preserve">View </w:t>
      </w:r>
      <w:r w:rsidRPr="007A3DFF">
        <w:rPr>
          <w:color w:val="000000"/>
        </w:rPr>
        <w:t xml:space="preserve">itemView)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(itemView);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>this</w:t>
      </w:r>
      <w:r w:rsidRPr="007A3DFF">
        <w:rPr>
          <w:color w:val="000000"/>
        </w:rPr>
        <w:t>.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=context;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tv_time_seckill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tv_time_seckill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tv_more_seckill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tv_more_seckill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rv_seckill </w:t>
      </w:r>
      <w:r w:rsidRPr="007A3DFF">
        <w:rPr>
          <w:color w:val="000000"/>
        </w:rPr>
        <w:t>= (</w:t>
      </w:r>
      <w:r w:rsidRPr="007A3DFF">
        <w:t>RecyclerView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rv_seckill</w:t>
      </w:r>
      <w:r w:rsidR="001C4EE8">
        <w:rPr>
          <w:color w:val="000000"/>
        </w:rPr>
        <w:t>);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showData(</w:t>
      </w:r>
      <w:r w:rsidRPr="007A3DFF">
        <w:rPr>
          <w:b/>
          <w:bCs/>
          <w:color w:val="000080"/>
        </w:rPr>
        <w:t xml:space="preserve">final </w:t>
      </w:r>
      <w:r w:rsidRPr="007A3DFF">
        <w:t xml:space="preserve">ResultBeanData.ResultBean.SeckillInfoBean </w:t>
      </w:r>
      <w:r w:rsidRPr="007A3DFF">
        <w:rPr>
          <w:color w:val="000000"/>
        </w:rPr>
        <w:t xml:space="preserve">seckill_info)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文本和</w:t>
      </w:r>
      <w:r w:rsidRPr="007A3DFF">
        <w:rPr>
          <w:i/>
          <w:color w:val="058011"/>
        </w:rPr>
        <w:t>RecyclerView</w:t>
      </w:r>
      <w:r w:rsidRPr="007A3DFF">
        <w:rPr>
          <w:rFonts w:hAnsi="宋体" w:hint="eastAsia"/>
          <w:i/>
          <w:color w:val="058011"/>
        </w:rPr>
        <w:t>的适配器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 xml:space="preserve">adapter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>SeckillAdapter(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 xml:space="preserve">,seckill_info.getList());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只需传入集合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.setAdapter(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.setLayoutManager(</w:t>
      </w:r>
      <w:r w:rsidRPr="007A3DFF">
        <w:rPr>
          <w:b/>
          <w:bCs/>
          <w:color w:val="000080"/>
        </w:rPr>
        <w:t xml:space="preserve">new </w:t>
      </w:r>
    </w:p>
    <w:p w:rsidR="001C4EE8" w:rsidRDefault="001C4EE8" w:rsidP="007A3DFF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="007A3DFF" w:rsidRPr="007A3DFF">
        <w:rPr>
          <w:color w:val="000000"/>
        </w:rPr>
        <w:t>LinearLayoutManager(</w:t>
      </w:r>
      <w:r w:rsidR="007A3DFF" w:rsidRPr="007A3DFF">
        <w:rPr>
          <w:b/>
          <w:bCs/>
          <w:color w:val="660E7A"/>
        </w:rPr>
        <w:t>context</w:t>
      </w:r>
      <w:r w:rsidR="007A3DFF" w:rsidRPr="007A3DFF">
        <w:rPr>
          <w:color w:val="000000"/>
        </w:rPr>
        <w:t>,</w:t>
      </w:r>
      <w:r w:rsidR="007A3DFF" w:rsidRPr="007A3DFF">
        <w:t>LinearLayoutManager</w:t>
      </w:r>
      <w:r w:rsidR="007A3DFF" w:rsidRPr="007A3DFF">
        <w:rPr>
          <w:color w:val="000000"/>
        </w:rPr>
        <w:t>.</w:t>
      </w:r>
      <w:r w:rsidR="007A3DFF" w:rsidRPr="007A3DFF">
        <w:rPr>
          <w:b/>
          <w:bCs/>
          <w:i/>
          <w:color w:val="660E7A"/>
        </w:rPr>
        <w:t>HORIZONTAL</w:t>
      </w:r>
      <w:r w:rsidR="007A3DFF" w:rsidRPr="007A3DFF">
        <w:rPr>
          <w:color w:val="000000"/>
        </w:rPr>
        <w:t>,</w:t>
      </w:r>
      <w:r w:rsidR="007A3DFF" w:rsidRPr="007A3DFF">
        <w:rPr>
          <w:b/>
          <w:bCs/>
          <w:color w:val="000080"/>
        </w:rPr>
        <w:t>false</w:t>
      </w:r>
      <w:r w:rsidR="007A3DFF" w:rsidRPr="007A3DFF">
        <w:rPr>
          <w:color w:val="000000"/>
        </w:rPr>
        <w:t xml:space="preserve">)); </w:t>
      </w:r>
      <w:r w:rsidR="007A3DFF" w:rsidRPr="007A3DFF">
        <w:rPr>
          <w:i/>
          <w:color w:val="058011"/>
        </w:rPr>
        <w:t xml:space="preserve">// </w:t>
      </w:r>
      <w:r w:rsidR="007A3DFF" w:rsidRPr="007A3DFF">
        <w:rPr>
          <w:rFonts w:hAnsi="宋体" w:hint="eastAsia"/>
          <w:i/>
          <w:color w:val="058011"/>
        </w:rPr>
        <w:t>水平正序</w:t>
      </w:r>
      <w:r w:rsidR="007A3DFF" w:rsidRPr="007A3DFF">
        <w:rPr>
          <w:rFonts w:hAnsi="宋体" w:hint="eastAsia"/>
          <w:i/>
          <w:color w:val="058011"/>
        </w:rPr>
        <w:br/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i/>
          <w:color w:val="058011"/>
        </w:rPr>
        <w:t>// item</w:t>
      </w:r>
      <w:r w:rsidR="007A3DFF" w:rsidRPr="007A3DFF">
        <w:rPr>
          <w:rFonts w:hAnsi="宋体" w:hint="eastAsia"/>
          <w:i/>
          <w:color w:val="058011"/>
        </w:rPr>
        <w:t>点击事件</w:t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b/>
          <w:bCs/>
          <w:color w:val="660E7A"/>
        </w:rPr>
        <w:t>adapter</w:t>
      </w:r>
      <w:r w:rsidR="007A3DFF" w:rsidRPr="007A3DFF">
        <w:rPr>
          <w:color w:val="000000"/>
        </w:rPr>
        <w:t>.setOnSeckillRecyclerView(</w:t>
      </w:r>
      <w:r w:rsidR="007A3DFF" w:rsidRPr="007A3DFF">
        <w:rPr>
          <w:b/>
          <w:bCs/>
          <w:color w:val="000080"/>
        </w:rPr>
        <w:t xml:space="preserve">new </w:t>
      </w:r>
      <w:r w:rsidR="007A3DFF" w:rsidRPr="007A3DFF">
        <w:rPr>
          <w:color w:val="000000"/>
        </w:rPr>
        <w:t xml:space="preserve">SeckillAdapter.OnSeckillRecyclerView() </w:t>
      </w:r>
      <w:r w:rsidR="007A3DFF" w:rsidRPr="007A3DFF">
        <w:rPr>
          <w:b/>
          <w:bCs/>
          <w:color w:val="FF020C"/>
        </w:rPr>
        <w:t>{</w:t>
      </w:r>
      <w:r w:rsidR="007A3DFF" w:rsidRPr="007A3DFF">
        <w:rPr>
          <w:b/>
          <w:bCs/>
          <w:color w:val="FF020C"/>
        </w:rPr>
        <w:br/>
        <w:t xml:space="preserve">            </w:t>
      </w:r>
      <w:r w:rsidR="007A3DFF" w:rsidRPr="007A3DFF">
        <w:rPr>
          <w:color w:val="808000"/>
        </w:rPr>
        <w:t>@Override</w:t>
      </w:r>
      <w:r w:rsidR="007A3DFF" w:rsidRPr="007A3DFF">
        <w:rPr>
          <w:color w:val="808000"/>
        </w:rPr>
        <w:br/>
        <w:t xml:space="preserve">            </w:t>
      </w:r>
      <w:r w:rsidR="007A3DFF" w:rsidRPr="007A3DFF">
        <w:rPr>
          <w:b/>
          <w:bCs/>
          <w:color w:val="000080"/>
        </w:rPr>
        <w:t xml:space="preserve">public void </w:t>
      </w:r>
      <w:r w:rsidR="007A3DFF" w:rsidRPr="007A3DFF">
        <w:rPr>
          <w:color w:val="000000"/>
        </w:rPr>
        <w:t>onItemClick(</w:t>
      </w:r>
      <w:r w:rsidR="007A3DFF" w:rsidRPr="007A3DFF">
        <w:rPr>
          <w:b/>
          <w:bCs/>
          <w:color w:val="000080"/>
        </w:rPr>
        <w:t xml:space="preserve">int </w:t>
      </w:r>
      <w:r w:rsidR="007A3DFF" w:rsidRPr="007A3DFF">
        <w:rPr>
          <w:color w:val="000000"/>
        </w:rPr>
        <w:t>position,</w:t>
      </w:r>
    </w:p>
    <w:p w:rsidR="001C4EE8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 xml:space="preserve">                  </w:t>
      </w:r>
      <w:r w:rsidRPr="007A3DFF">
        <w:rPr>
          <w:color w:val="000000"/>
        </w:rPr>
        <w:t>List&lt;</w:t>
      </w:r>
      <w:r w:rsidRPr="007A3DFF">
        <w:t>ResultBeanData.ResultBean.SeckillInfoBean.ListBean</w:t>
      </w:r>
      <w:r w:rsidRPr="007A3DFF">
        <w:rPr>
          <w:color w:val="000000"/>
        </w:rPr>
        <w:t xml:space="preserve">&gt; seckill_infoList)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    </w:t>
      </w:r>
      <w:r w:rsidRPr="007A3DFF">
        <w:t xml:space="preserve">String content </w:t>
      </w:r>
      <w:r w:rsidRPr="007A3DFF">
        <w:rPr>
          <w:color w:val="000000"/>
        </w:rPr>
        <w:t xml:space="preserve">= </w:t>
      </w:r>
      <w:r w:rsidRPr="007A3DFF">
        <w:rPr>
          <w:color w:val="660E7A"/>
        </w:rPr>
        <w:t>seckill_info</w:t>
      </w:r>
      <w:r w:rsidRPr="007A3DFF">
        <w:rPr>
          <w:color w:val="000000"/>
        </w:rPr>
        <w:t>.getList().get(position).getName();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t>content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秒杀倒计时</w:t>
      </w:r>
      <w:r w:rsidRPr="007A3DFF">
        <w:rPr>
          <w:i/>
          <w:color w:val="058011"/>
        </w:rPr>
        <w:t>ms(</w:t>
      </w:r>
      <w:r w:rsidRPr="007A3DFF">
        <w:rPr>
          <w:rFonts w:hAnsi="宋体" w:hint="eastAsia"/>
          <w:i/>
          <w:color w:val="058011"/>
        </w:rPr>
        <w:t>范围由服务器上的起停实现来定</w:t>
      </w:r>
      <w:r w:rsidRPr="007A3DFF">
        <w:rPr>
          <w:i/>
          <w:color w:val="058011"/>
        </w:rPr>
        <w:t>)</w:t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=</w:t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 xml:space="preserve">(seckill_info.getEnd_time()) </w:t>
      </w:r>
      <w:r w:rsidR="001C4EE8">
        <w:rPr>
          <w:color w:val="000000"/>
        </w:rPr>
        <w:t>–</w:t>
      </w:r>
    </w:p>
    <w:p w:rsidR="007A3DFF" w:rsidRPr="007A3DFF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>(seckill_info.getStart_time());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void </w:t>
      </w:r>
      <w:r w:rsidRPr="007A3DFF">
        <w:rPr>
          <w:color w:val="000000"/>
        </w:rPr>
        <w:t xml:space="preserve">sec_to_hh_mm_ss()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=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/</w:t>
      </w:r>
      <w:r w:rsidRPr="007A3DFF">
        <w:rPr>
          <w:color w:val="0000FF"/>
        </w:rPr>
        <w:t>3600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)/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lastRenderedPageBreak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)%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</w:p>
    <w:p w:rsidR="007A3DFF" w:rsidRDefault="00770DA7" w:rsidP="00770DA7">
      <w:pPr>
        <w:pStyle w:val="4"/>
      </w:pPr>
      <w:r>
        <w:rPr>
          <w:rFonts w:hint="eastAsia"/>
        </w:rPr>
        <w:t>推荐</w:t>
      </w:r>
      <w:r>
        <w:t>适配器</w:t>
      </w:r>
      <w:r w:rsidR="004D3638">
        <w:rPr>
          <w:rFonts w:hint="eastAsia"/>
        </w:rPr>
        <w:t>(</w:t>
      </w:r>
      <w:r w:rsidR="004D3638">
        <w:t>Recommend</w:t>
      </w:r>
      <w:r w:rsidR="004D3638">
        <w:rPr>
          <w:rFonts w:hint="eastAsia"/>
        </w:rPr>
        <w:t>)</w:t>
      </w:r>
    </w:p>
    <w:p w:rsidR="00034B60" w:rsidRDefault="00034B60" w:rsidP="00034B60">
      <w:pPr>
        <w:pStyle w:val="5"/>
      </w:pPr>
      <w:r w:rsidRPr="00034B60">
        <w:t>onCreateViewHolder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color w:val="000080"/>
        </w:rPr>
        <w:t xml:space="preserve">if </w:t>
      </w:r>
      <w:r w:rsidRPr="00034B60">
        <w:t xml:space="preserve">(viewType == </w:t>
      </w:r>
      <w:r w:rsidRPr="00034B60">
        <w:rPr>
          <w:i/>
          <w:color w:val="660E7A"/>
        </w:rPr>
        <w:t>RECOMMEND</w:t>
      </w:r>
      <w:r w:rsidRPr="00034B60">
        <w:t xml:space="preserve">) </w:t>
      </w:r>
      <w:r w:rsidRPr="00034B60">
        <w:rPr>
          <w:color w:val="FF020C"/>
        </w:rPr>
        <w:t>{</w:t>
      </w:r>
      <w:r w:rsidRPr="00034B60">
        <w:rPr>
          <w:color w:val="FF020C"/>
        </w:rPr>
        <w:br/>
        <w:t xml:space="preserve">    </w:t>
      </w:r>
      <w:r w:rsidRPr="00034B60">
        <w:rPr>
          <w:color w:val="000080"/>
        </w:rPr>
        <w:t xml:space="preserve">return new </w:t>
      </w:r>
      <w:r w:rsidRPr="00034B60">
        <w:t>RecommendViewHolder(</w:t>
      </w:r>
      <w:r w:rsidRPr="00034B60">
        <w:rPr>
          <w:color w:val="660E7A"/>
        </w:rPr>
        <w:t>context</w:t>
      </w:r>
      <w:r w:rsidRPr="00034B60">
        <w:t>,</w:t>
      </w:r>
      <w:r w:rsidRPr="00034B60">
        <w:rPr>
          <w:color w:val="660E7A"/>
        </w:rPr>
        <w:t>layoutInflater</w:t>
      </w:r>
      <w:r w:rsidRPr="00034B60">
        <w:t>.inflate(</w:t>
      </w:r>
      <w:r w:rsidRPr="00034B60">
        <w:rPr>
          <w:color w:val="221FFF"/>
        </w:rPr>
        <w:t>R.layout</w:t>
      </w:r>
      <w:r w:rsidRPr="00034B60">
        <w:t>.</w:t>
      </w:r>
      <w:r w:rsidRPr="00034B60">
        <w:rPr>
          <w:i/>
          <w:color w:val="660E7A"/>
        </w:rPr>
        <w:t>recommend_item</w:t>
      </w:r>
      <w:r w:rsidRPr="00034B60">
        <w:t>,</w:t>
      </w:r>
      <w:r w:rsidRPr="00034B60">
        <w:rPr>
          <w:color w:val="000080"/>
        </w:rPr>
        <w:t>null</w:t>
      </w:r>
      <w:r w:rsidRPr="00034B60">
        <w:t>));</w:t>
      </w:r>
      <w:r w:rsidRPr="00034B60">
        <w:br/>
      </w:r>
      <w:r w:rsidRPr="00034B60">
        <w:rPr>
          <w:color w:val="FF020C"/>
        </w:rPr>
        <w:t>}</w:t>
      </w:r>
    </w:p>
    <w:p w:rsidR="00034B60" w:rsidRDefault="00034B60" w:rsidP="00034B60">
      <w:pPr>
        <w:pStyle w:val="5"/>
      </w:pPr>
      <w:r w:rsidRPr="00034B60">
        <w:t>onBindViewHolder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b/>
          <w:bCs/>
          <w:color w:val="000080"/>
        </w:rPr>
        <w:t xml:space="preserve">if </w:t>
      </w:r>
      <w:r w:rsidRPr="00034B60">
        <w:t xml:space="preserve">(getItemViewType(position) == </w:t>
      </w:r>
      <w:r w:rsidRPr="00034B60">
        <w:rPr>
          <w:b/>
          <w:bCs/>
          <w:i/>
          <w:color w:val="660E7A"/>
        </w:rPr>
        <w:t>RECOMMEND</w:t>
      </w:r>
      <w:r w:rsidRPr="00034B60"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221FFF"/>
        </w:rPr>
        <w:t xml:space="preserve">RecommendViewHolder recommendViewHolder </w:t>
      </w:r>
      <w:r w:rsidRPr="00034B60">
        <w:t>= (</w:t>
      </w:r>
      <w:r w:rsidRPr="00034B60">
        <w:rPr>
          <w:color w:val="221FFF"/>
        </w:rPr>
        <w:t>RecommendViewHolder</w:t>
      </w:r>
      <w:r w:rsidRPr="00034B60">
        <w:t>) holder;</w:t>
      </w:r>
      <w:r w:rsidRPr="00034B60">
        <w:br/>
        <w:t xml:space="preserve">    </w:t>
      </w:r>
      <w:r w:rsidRPr="00034B60">
        <w:rPr>
          <w:color w:val="221FFF"/>
        </w:rPr>
        <w:t>recommendViewHolder</w:t>
      </w:r>
      <w:r w:rsidRPr="00034B60">
        <w:t>.showData(</w:t>
      </w:r>
      <w:r w:rsidRPr="00034B60">
        <w:rPr>
          <w:b/>
          <w:bCs/>
          <w:color w:val="660E7A"/>
        </w:rPr>
        <w:t>resultBean</w:t>
      </w:r>
      <w:r w:rsidRPr="00034B60">
        <w:t>.getRecommend_info());</w:t>
      </w:r>
      <w:r w:rsidRPr="00034B60">
        <w:br/>
      </w:r>
      <w:r w:rsidRPr="00034B60">
        <w:rPr>
          <w:b/>
          <w:bCs/>
          <w:color w:val="FF020C"/>
        </w:rPr>
        <w:t>}</w:t>
      </w:r>
    </w:p>
    <w:p w:rsidR="00034B60" w:rsidRDefault="00034B60" w:rsidP="00034B60">
      <w:pPr>
        <w:pStyle w:val="5"/>
      </w:pPr>
      <w:r w:rsidRPr="00034B60">
        <w:t xml:space="preserve">RecommendViewHolder </w:t>
      </w:r>
      <w:r>
        <w:rPr>
          <w:rFonts w:hint="eastAsia"/>
        </w:rPr>
        <w:t>实现类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i/>
          <w:color w:val="058011"/>
        </w:rPr>
        <w:t>// RecommendViewHolder</w:t>
      </w:r>
      <w:r w:rsidRPr="00034B60">
        <w:rPr>
          <w:rFonts w:hAnsi="宋体" w:hint="eastAsia"/>
          <w:i/>
          <w:color w:val="058011"/>
        </w:rPr>
        <w:t>实现类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频道中有</w:t>
      </w:r>
      <w:r w:rsidRPr="00034B60">
        <w:rPr>
          <w:i/>
          <w:color w:val="058011"/>
        </w:rPr>
        <w:t>Gridview)</w:t>
      </w:r>
      <w:r w:rsidRPr="00034B60">
        <w:rPr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RecommendViewHolder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RecyclerView.ViewHolder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tv_more_recommend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GridView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public </w:t>
      </w:r>
      <w:r w:rsidRPr="00034B60">
        <w:t>RecommendViewHolder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 xml:space="preserve">context, </w:t>
      </w:r>
      <w:r w:rsidRPr="00034B60">
        <w:t xml:space="preserve">View </w:t>
      </w:r>
      <w:r w:rsidRPr="00034B60">
        <w:rPr>
          <w:color w:val="000000"/>
        </w:rPr>
        <w:t xml:space="preserve">itemView)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b/>
          <w:bCs/>
          <w:color w:val="000080"/>
        </w:rPr>
        <w:t>super</w:t>
      </w:r>
      <w:r w:rsidRPr="00034B60">
        <w:rPr>
          <w:color w:val="000000"/>
        </w:rPr>
        <w:t>(itemView);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实例化</w:t>
      </w:r>
      <w:r w:rsidRPr="00034B60">
        <w:rPr>
          <w:i/>
          <w:color w:val="058011"/>
        </w:rPr>
        <w:t>itemView</w:t>
      </w:r>
      <w:r w:rsidRPr="00034B60">
        <w:rPr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 xml:space="preserve">tv_more_recommend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tv_more_recommend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 xml:space="preserve">gv_recommend </w:t>
      </w:r>
      <w:r w:rsidRPr="00034B60">
        <w:rPr>
          <w:color w:val="000000"/>
        </w:rPr>
        <w:t>= (</w:t>
      </w:r>
      <w:r w:rsidRPr="00034B60">
        <w:t>GridView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gv_recommend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showData(</w:t>
      </w:r>
      <w:r w:rsidRPr="00034B60">
        <w:rPr>
          <w:b/>
          <w:bCs/>
          <w:color w:val="000080"/>
        </w:rPr>
        <w:t xml:space="preserve">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>&gt; recommend_info)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ab/>
        <w:t xml:space="preserve">  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数据已到，设置</w:t>
      </w:r>
      <w:r w:rsidRPr="00034B60">
        <w:rPr>
          <w:i/>
          <w:color w:val="058011"/>
        </w:rPr>
        <w:t>GridView</w:t>
      </w:r>
      <w:r w:rsidRPr="00034B60">
        <w:rPr>
          <w:rFonts w:hAnsi="宋体" w:hint="eastAsia"/>
          <w:i/>
          <w:color w:val="058011"/>
        </w:rPr>
        <w:t>适配器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t xml:space="preserve">RecommendAdapter adapter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>RecommendAdapter(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,recommend_info);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.setAdapter(</w:t>
      </w:r>
      <w:r w:rsidRPr="00034B60">
        <w:t>adapter</w:t>
      </w:r>
      <w:r w:rsidRPr="00034B60">
        <w:rPr>
          <w:color w:val="000000"/>
        </w:rPr>
        <w:t>);</w:t>
      </w:r>
    </w:p>
    <w:p w:rsidR="00034B60" w:rsidRP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.setOnItemClickListener(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 xml:space="preserve">AdapterView.OnItemClickListener()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lastRenderedPageBreak/>
        <w:t xml:space="preserve">            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    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onItemClick(</w:t>
      </w:r>
      <w:r w:rsidRPr="00034B60">
        <w:t>AdapterView</w:t>
      </w:r>
      <w:r w:rsidRPr="00034B60">
        <w:rPr>
          <w:color w:val="000000"/>
        </w:rPr>
        <w:t xml:space="preserve">&lt;?&gt; view, </w:t>
      </w:r>
      <w:r w:rsidRPr="00034B60">
        <w:t xml:space="preserve">View </w:t>
      </w:r>
      <w:r w:rsidRPr="00034B60">
        <w:rPr>
          <w:color w:val="000000"/>
        </w:rPr>
        <w:t xml:space="preserve">view1, 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rPr>
          <w:b/>
          <w:bCs/>
          <w:color w:val="000080"/>
        </w:rPr>
        <w:t xml:space="preserve">long </w:t>
      </w:r>
      <w:r w:rsidRPr="00034B60">
        <w:rPr>
          <w:color w:val="000000"/>
        </w:rPr>
        <w:t xml:space="preserve">l)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        </w:t>
      </w:r>
      <w:r w:rsidRPr="00034B60">
        <w:t xml:space="preserve">String content </w:t>
      </w:r>
      <w:r w:rsidRPr="00034B60">
        <w:rPr>
          <w:color w:val="000000"/>
        </w:rPr>
        <w:t xml:space="preserve">= </w:t>
      </w:r>
      <w:r w:rsidRPr="00034B60">
        <w:rPr>
          <w:color w:val="660E7A"/>
        </w:rPr>
        <w:t>recommend_info</w:t>
      </w:r>
      <w:r w:rsidRPr="00034B60">
        <w:rPr>
          <w:color w:val="000000"/>
        </w:rPr>
        <w:t>.get(position).getName();</w:t>
      </w:r>
      <w:r w:rsidRPr="00034B60">
        <w:rPr>
          <w:color w:val="000000"/>
        </w:rPr>
        <w:br/>
        <w:t xml:space="preserve">                    </w:t>
      </w:r>
      <w:r w:rsidRPr="00034B60">
        <w:t>Toast</w:t>
      </w:r>
      <w:r w:rsidRPr="00034B60">
        <w:rPr>
          <w:color w:val="000000"/>
        </w:rPr>
        <w:t>.</w:t>
      </w:r>
      <w:r w:rsidRPr="00034B60">
        <w:t>makeText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</w:t>
      </w:r>
      <w:r w:rsidRPr="00034B60">
        <w:t>content</w:t>
      </w:r>
      <w:r w:rsidRPr="00034B60">
        <w:rPr>
          <w:color w:val="000000"/>
        </w:rPr>
        <w:t>,</w:t>
      </w:r>
      <w:r w:rsidRPr="00034B60">
        <w:t>Toast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LENGTH_SHORT</w:t>
      </w:r>
      <w:r w:rsidRPr="00034B60">
        <w:rPr>
          <w:color w:val="000000"/>
        </w:rPr>
        <w:t>).show();</w:t>
      </w:r>
      <w:r w:rsidRPr="00034B60">
        <w:rPr>
          <w:color w:val="000000"/>
        </w:rPr>
        <w:br/>
        <w:t xml:space="preserve">        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        }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}</w:t>
      </w:r>
      <w:r w:rsidRPr="00034B60">
        <w:rPr>
          <w:b/>
          <w:bCs/>
          <w:color w:val="FF020C"/>
        </w:rPr>
        <w:br/>
        <w:t>}</w:t>
      </w:r>
    </w:p>
    <w:p w:rsidR="00034B60" w:rsidRDefault="00034B60" w:rsidP="00034B60">
      <w:pPr>
        <w:pStyle w:val="5"/>
      </w:pPr>
      <w:r w:rsidRPr="00034B60">
        <w:t>RecommendAdapter</w:t>
      </w:r>
      <w:r>
        <w:rPr>
          <w:rFonts w:hint="eastAsia"/>
        </w:rPr>
        <w:t>适配器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b/>
          <w:bCs/>
          <w:color w:val="000080"/>
        </w:rPr>
        <w:t xml:space="preserve">public class </w:t>
      </w:r>
      <w:r w:rsidRPr="00034B60">
        <w:t xml:space="preserve">RecommendAdapter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BaseAdapter </w:t>
      </w:r>
      <w:r w:rsidRPr="00034B60">
        <w:rPr>
          <w:b/>
          <w:bCs/>
          <w:color w:val="FF020C"/>
        </w:rPr>
        <w:t xml:space="preserve">{ </w:t>
      </w:r>
      <w:r w:rsidRPr="00034B60">
        <w:rPr>
          <w:i/>
          <w:color w:val="058011"/>
        </w:rPr>
        <w:t>// GridView</w:t>
      </w:r>
      <w:r w:rsidRPr="00034B60">
        <w:rPr>
          <w:rFonts w:hAnsi="宋体" w:hint="eastAsia"/>
          <w:i/>
          <w:color w:val="058011"/>
        </w:rPr>
        <w:t>所用的适配器</w:t>
      </w:r>
      <w:r w:rsidRPr="00034B60">
        <w:rPr>
          <w:rFonts w:hAnsi="宋体" w:hint="eastAsia"/>
          <w:i/>
          <w:color w:val="058011"/>
        </w:rPr>
        <w:br/>
      </w:r>
      <w:r w:rsidRPr="00034B60">
        <w:rPr>
          <w:rFonts w:hAnsi="宋体" w:hint="eastAsia"/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 xml:space="preserve">&gt;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>RecommendAdapter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>context, List&lt;</w:t>
      </w:r>
      <w:r w:rsidRPr="00034B60">
        <w:t>ResultBeanData.ResultBean.RecommendInfoBean</w:t>
      </w:r>
      <w:r w:rsidRPr="00034B60">
        <w:rPr>
          <w:color w:val="000000"/>
        </w:rPr>
        <w:t>&gt;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 xml:space="preserve">                                                                                      </w:t>
      </w:r>
      <w:r w:rsidRPr="00034B60">
        <w:rPr>
          <w:color w:val="000000"/>
        </w:rPr>
        <w:t xml:space="preserve">recommend_info)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=recommend_info;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int </w:t>
      </w:r>
      <w:r w:rsidRPr="00034B60">
        <w:rPr>
          <w:color w:val="000000"/>
        </w:rPr>
        <w:t xml:space="preserve">getCount()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.size();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Object </w:t>
      </w:r>
      <w:r w:rsidRPr="00034B60">
        <w:rPr>
          <w:color w:val="000000"/>
        </w:rPr>
        <w:t>getItem(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return null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long </w:t>
      </w:r>
      <w:r w:rsidRPr="00034B60">
        <w:rPr>
          <w:color w:val="000000"/>
        </w:rPr>
        <w:t>getItemId(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FF"/>
        </w:rPr>
        <w:t>0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ImageView 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,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View </w:t>
      </w:r>
      <w:r w:rsidRPr="00034B60">
        <w:rPr>
          <w:color w:val="000000"/>
        </w:rPr>
        <w:t>getView(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t xml:space="preserve">View </w:t>
      </w:r>
      <w:r w:rsidRPr="00034B60">
        <w:rPr>
          <w:color w:val="000000"/>
        </w:rPr>
        <w:t xml:space="preserve">convertView, </w:t>
      </w:r>
      <w:r w:rsidRPr="00034B60">
        <w:t xml:space="preserve">ViewGroup </w:t>
      </w:r>
      <w:r w:rsidRPr="00034B60">
        <w:rPr>
          <w:color w:val="000000"/>
        </w:rPr>
        <w:t xml:space="preserve">parent) </w:t>
      </w:r>
      <w:r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t xml:space="preserve">ViewHolder viewHolder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t>ViewHolder</w:t>
      </w:r>
      <w:r w:rsidRPr="00034B60">
        <w:rPr>
          <w:color w:val="000000"/>
        </w:rPr>
        <w:t>();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if </w:t>
      </w:r>
      <w:r w:rsidRPr="00034B60">
        <w:rPr>
          <w:color w:val="000000"/>
        </w:rPr>
        <w:t xml:space="preserve">(convertView == 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color w:val="000000"/>
        </w:rPr>
        <w:t xml:space="preserve">convertView = </w:t>
      </w:r>
      <w:r w:rsidRPr="00034B60">
        <w:t>View</w:t>
      </w:r>
      <w:r w:rsidRPr="00034B60">
        <w:rPr>
          <w:color w:val="000000"/>
        </w:rPr>
        <w:t>.</w:t>
      </w:r>
      <w:r w:rsidRPr="00034B60">
        <w:t>inflate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 xml:space="preserve">, </w:t>
      </w:r>
      <w:r w:rsidRPr="00034B60">
        <w:t>R.layout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item_recommend_grid_view</w:t>
      </w:r>
      <w:r w:rsidRPr="00034B60">
        <w:rPr>
          <w:color w:val="000000"/>
        </w:rPr>
        <w:t>,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iv_recommend </w:t>
      </w:r>
      <w:r w:rsidRPr="00034B60">
        <w:rPr>
          <w:color w:val="000000"/>
        </w:rPr>
        <w:t>= (</w:t>
      </w:r>
      <w:r w:rsidRPr="00034B60">
        <w:t>ImageView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tv_name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tv_name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tv_price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tv_price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convertView.setTag(</w:t>
      </w:r>
      <w:r w:rsidRPr="00034B60">
        <w:t>viewHolder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000080"/>
        </w:rPr>
        <w:t xml:space="preserve">else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= (</w:t>
      </w:r>
      <w:r w:rsidRPr="00034B60">
        <w:t>ViewHolder</w:t>
      </w:r>
      <w:r w:rsidRPr="00034B60">
        <w:rPr>
          <w:color w:val="000000"/>
        </w:rPr>
        <w:t>) convertView.getTag();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接下来就该显示数据了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一个</w:t>
      </w:r>
      <w:r w:rsidRPr="00034B60">
        <w:rPr>
          <w:i/>
          <w:color w:val="058011"/>
        </w:rPr>
        <w:t>img</w:t>
      </w:r>
      <w:r w:rsidRPr="00034B60">
        <w:rPr>
          <w:rFonts w:hAnsi="宋体" w:hint="eastAsia"/>
          <w:i/>
          <w:color w:val="058011"/>
        </w:rPr>
        <w:t>，两个</w:t>
      </w:r>
      <w:r>
        <w:rPr>
          <w:i/>
          <w:color w:val="058011"/>
        </w:rPr>
        <w:t>txt)</w:t>
      </w:r>
      <w:r>
        <w:rPr>
          <w:i/>
          <w:color w:val="058011"/>
        </w:rPr>
        <w:br/>
        <w:t xml:space="preserve">        </w:t>
      </w:r>
      <w:r w:rsidRPr="00034B60">
        <w:t>Glide</w:t>
      </w:r>
      <w:r w:rsidRPr="00034B60">
        <w:rPr>
          <w:color w:val="000000"/>
        </w:rPr>
        <w:t>.</w:t>
      </w:r>
      <w:r w:rsidRPr="00034B60">
        <w:t>with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).load(</w:t>
      </w:r>
      <w:r w:rsidRPr="00034B60">
        <w:t>Constants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BASE_URL_IMAGE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.get(position).getFigure())</w:t>
      </w:r>
    </w:p>
    <w:p w:rsidR="00034B60" w:rsidRPr="00034B60" w:rsidRDefault="00034B60" w:rsidP="00034B60">
      <w:pPr>
        <w:pStyle w:val="af8"/>
        <w:ind w:firstLineChars="3700" w:firstLine="6660"/>
      </w:pPr>
      <w:r w:rsidRPr="00034B60">
        <w:rPr>
          <w:color w:val="000000"/>
        </w:rPr>
        <w:t>.into(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.setText(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.get(position).getName());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.setText(</w:t>
      </w:r>
      <w:r w:rsidRPr="00034B60">
        <w:rPr>
          <w:color w:val="FF2EA0"/>
        </w:rPr>
        <w:t>"</w:t>
      </w:r>
      <w:r w:rsidRPr="00034B60">
        <w:rPr>
          <w:rFonts w:hAnsi="宋体" w:hint="eastAsia"/>
          <w:color w:val="FF2EA0"/>
        </w:rPr>
        <w:t>￥</w:t>
      </w:r>
      <w:r w:rsidRPr="00034B60">
        <w:rPr>
          <w:color w:val="FF2EA0"/>
        </w:rPr>
        <w:t>"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.get(position).getCover_price());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00"/>
        </w:rPr>
        <w:t>convertView;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>}</w:t>
      </w:r>
    </w:p>
    <w:p w:rsidR="00034B60" w:rsidRDefault="00CB5A1F" w:rsidP="00CB5A1F">
      <w:pPr>
        <w:pStyle w:val="5"/>
      </w:pPr>
      <w:r>
        <w:rPr>
          <w:rFonts w:hint="eastAsia"/>
        </w:rPr>
        <w:lastRenderedPageBreak/>
        <w:t>实现效果</w:t>
      </w:r>
    </w:p>
    <w:p w:rsidR="00CB5A1F" w:rsidRDefault="00CB5A1F" w:rsidP="00CB5A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4885096</wp:posOffset>
                </wp:positionH>
                <wp:positionV relativeFrom="paragraph">
                  <wp:posOffset>1944472</wp:posOffset>
                </wp:positionV>
                <wp:extent cx="1592826" cy="477561"/>
                <wp:effectExtent l="0" t="0" r="26670" b="1778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826" cy="477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81F" w:rsidRDefault="007D781F" w:rsidP="00CB5A1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32" type="#_x0000_t202" style="position:absolute;left:0;text-align:left;margin-left:384.65pt;margin-top:153.1pt;width:125.4pt;height:3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" fillcolor="white [3201]" strokeweight=".5pt">
                <v:textbox>
                  <w:txbxContent>
                    <w:p w:rsidR="007D781F" w:rsidRDefault="007D781F" w:rsidP="00CB5A1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2192245</wp:posOffset>
                </wp:positionV>
                <wp:extent cx="825910" cy="820011"/>
                <wp:effectExtent l="0" t="38100" r="50800" b="1841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910" cy="8200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28DC7" id="直接箭头连接符 62" o:spid="_x0000_s1026" type="#_x0000_t32" style="position:absolute;left:0;text-align:left;margin-left:318.25pt;margin-top:172.6pt;width:65.05pt;height:64.5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1260147</wp:posOffset>
                </wp:positionV>
                <wp:extent cx="2023479" cy="2182762"/>
                <wp:effectExtent l="0" t="0" r="15240" b="273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479" cy="2182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39B97" id="矩形 61" o:spid="_x0000_s1026" style="position:absolute;left:0;text-align:left;margin-left:164pt;margin-top:99.2pt;width:159.35pt;height:171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" filled="f" strokecolor="red" strokeweight="2pt"/>
            </w:pict>
          </mc:Fallback>
        </mc:AlternateContent>
      </w:r>
      <w:r w:rsidRPr="00CB5A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0" name="图片 60" descr="D:\AndroidProgram\MyShop\png\device-2016-12-07-11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1110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781F" w:rsidRDefault="007D781F" w:rsidP="007D781F">
      <w:pPr>
        <w:pStyle w:val="4"/>
      </w:pPr>
      <w:r>
        <w:rPr>
          <w:rFonts w:hint="eastAsia"/>
        </w:rPr>
        <w:t>热卖</w:t>
      </w:r>
      <w:r>
        <w:t>适配器</w:t>
      </w:r>
      <w:r>
        <w:rPr>
          <w:rFonts w:hint="eastAsia"/>
        </w:rPr>
        <w:t>(</w:t>
      </w:r>
      <w:r>
        <w:t>Hot</w:t>
      </w:r>
      <w:r>
        <w:rPr>
          <w:rFonts w:hint="eastAsia"/>
        </w:rPr>
        <w:t>)</w:t>
      </w:r>
    </w:p>
    <w:p w:rsidR="007D781F" w:rsidRDefault="007D781F" w:rsidP="007D781F">
      <w:pPr>
        <w:pStyle w:val="5"/>
      </w:pPr>
      <w:r w:rsidRPr="007D781F">
        <w:t>onCreateViewHolder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color w:val="000080"/>
        </w:rPr>
        <w:t xml:space="preserve">if </w:t>
      </w:r>
      <w:r w:rsidRPr="007D781F">
        <w:t xml:space="preserve">(viewType == </w:t>
      </w:r>
      <w:r w:rsidRPr="007D781F">
        <w:rPr>
          <w:i/>
          <w:color w:val="660E7A"/>
        </w:rPr>
        <w:t>HOT</w:t>
      </w:r>
      <w:r w:rsidRPr="007D781F">
        <w:t xml:space="preserve">) </w:t>
      </w:r>
      <w:r w:rsidRPr="007D781F">
        <w:rPr>
          <w:color w:val="FF020C"/>
        </w:rPr>
        <w:t>{</w:t>
      </w:r>
      <w:r w:rsidRPr="007D781F">
        <w:rPr>
          <w:color w:val="FF020C"/>
        </w:rPr>
        <w:br/>
        <w:t xml:space="preserve">    </w:t>
      </w:r>
      <w:r w:rsidRPr="007D781F">
        <w:rPr>
          <w:color w:val="000080"/>
        </w:rPr>
        <w:t xml:space="preserve">return new </w:t>
      </w:r>
      <w:r w:rsidRPr="007D781F">
        <w:t>HotViewHolder(</w:t>
      </w:r>
      <w:r w:rsidRPr="007D781F">
        <w:rPr>
          <w:color w:val="660E7A"/>
        </w:rPr>
        <w:t>context</w:t>
      </w:r>
      <w:r w:rsidRPr="007D781F">
        <w:t>,</w:t>
      </w:r>
      <w:r w:rsidRPr="007D781F">
        <w:rPr>
          <w:color w:val="660E7A"/>
        </w:rPr>
        <w:t>layoutInflater</w:t>
      </w:r>
      <w:r w:rsidRPr="007D781F">
        <w:t>.inflate(</w:t>
      </w:r>
      <w:r w:rsidRPr="007D781F">
        <w:rPr>
          <w:color w:val="221FFF"/>
        </w:rPr>
        <w:t>R.layout</w:t>
      </w:r>
      <w:r w:rsidRPr="007D781F">
        <w:t>.</w:t>
      </w:r>
      <w:r w:rsidRPr="007D781F">
        <w:rPr>
          <w:i/>
          <w:color w:val="660E7A"/>
        </w:rPr>
        <w:t>hot_item</w:t>
      </w:r>
      <w:r w:rsidRPr="007D781F">
        <w:t>,</w:t>
      </w:r>
      <w:r w:rsidRPr="007D781F">
        <w:rPr>
          <w:color w:val="000080"/>
        </w:rPr>
        <w:t>null</w:t>
      </w:r>
      <w:r w:rsidRPr="007D781F">
        <w:t>));</w:t>
      </w:r>
      <w:r w:rsidRPr="007D781F">
        <w:br/>
      </w:r>
      <w:r w:rsidRPr="007D781F">
        <w:rPr>
          <w:color w:val="FF020C"/>
        </w:rPr>
        <w:t>}</w:t>
      </w:r>
    </w:p>
    <w:p w:rsidR="007D781F" w:rsidRDefault="007D781F" w:rsidP="007D781F">
      <w:pPr>
        <w:pStyle w:val="5"/>
      </w:pPr>
      <w:r w:rsidRPr="007D781F">
        <w:t>onBindViewHolder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b/>
          <w:bCs/>
          <w:color w:val="000080"/>
        </w:rPr>
        <w:t xml:space="preserve">if </w:t>
      </w:r>
      <w:r w:rsidRPr="007D781F">
        <w:t xml:space="preserve">(getItemViewType(position) == </w:t>
      </w:r>
      <w:r w:rsidRPr="007D781F">
        <w:rPr>
          <w:b/>
          <w:bCs/>
          <w:i/>
          <w:color w:val="660E7A"/>
        </w:rPr>
        <w:t>HOT</w:t>
      </w:r>
      <w:r w:rsidRPr="007D781F"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221FFF"/>
        </w:rPr>
        <w:t xml:space="preserve">HotViewHolder hotViewholder </w:t>
      </w:r>
      <w:r w:rsidRPr="007D781F">
        <w:t>= (</w:t>
      </w:r>
      <w:r w:rsidRPr="007D781F">
        <w:rPr>
          <w:color w:val="221FFF"/>
        </w:rPr>
        <w:t>HotViewHolder</w:t>
      </w:r>
      <w:r w:rsidRPr="007D781F">
        <w:t>) holder;</w:t>
      </w:r>
      <w:r w:rsidRPr="007D781F">
        <w:br/>
        <w:t xml:space="preserve">    </w:t>
      </w:r>
      <w:r w:rsidRPr="007D781F">
        <w:rPr>
          <w:color w:val="221FFF"/>
        </w:rPr>
        <w:t>hotViewholder</w:t>
      </w:r>
      <w:r w:rsidRPr="007D781F">
        <w:t>.showData(</w:t>
      </w:r>
      <w:r w:rsidRPr="007D781F">
        <w:rPr>
          <w:b/>
          <w:bCs/>
          <w:color w:val="660E7A"/>
        </w:rPr>
        <w:t>resultBean</w:t>
      </w:r>
      <w:r w:rsidRPr="007D781F">
        <w:t>.getHot_info());</w:t>
      </w:r>
      <w:r w:rsidRPr="007D781F">
        <w:br/>
      </w:r>
      <w:r w:rsidRPr="007D781F">
        <w:rPr>
          <w:b/>
          <w:bCs/>
          <w:color w:val="FF020C"/>
        </w:rPr>
        <w:t>}</w:t>
      </w:r>
    </w:p>
    <w:p w:rsidR="007D781F" w:rsidRDefault="007D781F" w:rsidP="007D781F">
      <w:pPr>
        <w:pStyle w:val="5"/>
      </w:pPr>
      <w:r w:rsidRPr="007D781F">
        <w:t xml:space="preserve">HotViewHolder </w:t>
      </w:r>
      <w:r>
        <w:rPr>
          <w:rFonts w:hint="eastAsia"/>
        </w:rPr>
        <w:t>实现类</w:t>
      </w:r>
    </w:p>
    <w:p w:rsidR="007D781F" w:rsidRPr="007D781F" w:rsidRDefault="007D781F" w:rsidP="007D781F">
      <w:pPr>
        <w:pStyle w:val="af8"/>
        <w:rPr>
          <w:color w:val="000000"/>
        </w:rPr>
      </w:pPr>
      <w:r w:rsidRPr="007D781F">
        <w:rPr>
          <w:i/>
          <w:color w:val="058011"/>
        </w:rPr>
        <w:t>// HotViewHolder</w:t>
      </w:r>
      <w:r w:rsidRPr="007D781F">
        <w:rPr>
          <w:rFonts w:hAnsi="宋体" w:hint="eastAsia"/>
          <w:i/>
          <w:color w:val="058011"/>
        </w:rPr>
        <w:t>实现类</w:t>
      </w:r>
      <w:r w:rsidRPr="007D781F">
        <w:rPr>
          <w:rFonts w:hAnsi="宋体" w:hint="eastAsia"/>
          <w:i/>
          <w:color w:val="058011"/>
        </w:rPr>
        <w:br/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HotViewHolder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RecyclerView.ViewHolder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tv_more_hot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GridView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HotViewHolder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 xml:space="preserve">context, </w:t>
      </w:r>
      <w:r w:rsidRPr="007D781F">
        <w:t xml:space="preserve">View </w:t>
      </w:r>
      <w:r w:rsidRPr="007D781F">
        <w:rPr>
          <w:color w:val="000000"/>
        </w:rPr>
        <w:t xml:space="preserve">itemView)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super</w:t>
      </w:r>
      <w:r w:rsidRPr="007D781F">
        <w:rPr>
          <w:color w:val="000000"/>
        </w:rPr>
        <w:t>(itemView);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tv_more_hot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tv_more_hot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gv_hot </w:t>
      </w:r>
      <w:r w:rsidRPr="007D781F">
        <w:rPr>
          <w:color w:val="000000"/>
        </w:rPr>
        <w:t>= (</w:t>
      </w:r>
      <w:r w:rsidRPr="007D781F">
        <w:t>GridView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gv_hot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lastRenderedPageBreak/>
        <w:t xml:space="preserve">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showData(</w:t>
      </w:r>
      <w:r w:rsidRPr="007D781F">
        <w:rPr>
          <w:b/>
          <w:bCs/>
          <w:color w:val="000080"/>
        </w:rPr>
        <w:t xml:space="preserve">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HotAdapter adapter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>HotAdapter(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,hot_info);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.setAdapter(</w:t>
      </w:r>
      <w:r w:rsidRPr="007D781F">
        <w:t>adapter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.setOnItemClickListener(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 xml:space="preserve">AdapterView.OnItemClickListener()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    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onItemClick(</w:t>
      </w:r>
      <w:r w:rsidRPr="007D781F">
        <w:t>AdapterView</w:t>
      </w:r>
      <w:r w:rsidRPr="007D781F">
        <w:rPr>
          <w:color w:val="000000"/>
        </w:rPr>
        <w:t xml:space="preserve">&lt;?&gt; view, </w:t>
      </w:r>
      <w:r w:rsidRPr="007D781F">
        <w:t xml:space="preserve">View </w:t>
      </w:r>
      <w:r w:rsidRPr="007D781F">
        <w:rPr>
          <w:color w:val="000000"/>
        </w:rPr>
        <w:t xml:space="preserve">view1, 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rPr>
          <w:b/>
          <w:bCs/>
          <w:color w:val="000080"/>
        </w:rPr>
        <w:t xml:space="preserve">long </w:t>
      </w:r>
      <w:r w:rsidRPr="007D781F">
        <w:rPr>
          <w:color w:val="000000"/>
        </w:rPr>
        <w:t xml:space="preserve">l)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    </w:t>
      </w:r>
      <w:r w:rsidRPr="007D781F">
        <w:t xml:space="preserve">String content </w:t>
      </w:r>
      <w:r w:rsidRPr="007D781F">
        <w:rPr>
          <w:color w:val="000000"/>
        </w:rPr>
        <w:t xml:space="preserve">= </w:t>
      </w:r>
      <w:r w:rsidRPr="007D781F">
        <w:rPr>
          <w:color w:val="660E7A"/>
        </w:rPr>
        <w:t>hot_info</w:t>
      </w:r>
      <w:r w:rsidRPr="007D781F">
        <w:rPr>
          <w:color w:val="000000"/>
        </w:rPr>
        <w:t>.get(position).getName();</w:t>
      </w:r>
      <w:r w:rsidRPr="007D781F">
        <w:rPr>
          <w:color w:val="000000"/>
        </w:rPr>
        <w:br/>
        <w:t xml:space="preserve">                </w:t>
      </w:r>
      <w:r w:rsidRPr="007D781F">
        <w:t>Toast</w:t>
      </w:r>
      <w:r w:rsidRPr="007D781F">
        <w:rPr>
          <w:color w:val="000000"/>
        </w:rPr>
        <w:t>.</w:t>
      </w:r>
      <w:r w:rsidRPr="007D781F">
        <w:t>makeText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</w:t>
      </w:r>
      <w:r w:rsidRPr="007D781F">
        <w:t>content</w:t>
      </w:r>
      <w:r w:rsidRPr="007D781F">
        <w:rPr>
          <w:color w:val="000000"/>
        </w:rPr>
        <w:t>,</w:t>
      </w:r>
      <w:r w:rsidRPr="007D781F">
        <w:t>Toast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LENGTH_SHORT</w:t>
      </w:r>
      <w:r w:rsidRPr="007D781F">
        <w:rPr>
          <w:color w:val="000000"/>
        </w:rPr>
        <w:t>).show();</w:t>
      </w:r>
      <w:r w:rsidRPr="007D781F">
        <w:rPr>
          <w:color w:val="000000"/>
        </w:rPr>
        <w:br/>
        <w:t xml:space="preserve">    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 xml:space="preserve">        }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 w:rsidRPr="007D781F">
        <w:t>HotAdapter</w:t>
      </w:r>
      <w:r>
        <w:rPr>
          <w:rFonts w:hint="eastAsia"/>
        </w:rPr>
        <w:t>适配器</w:t>
      </w:r>
    </w:p>
    <w:p w:rsidR="007D781F" w:rsidRDefault="007D781F" w:rsidP="007D781F">
      <w:pPr>
        <w:pStyle w:val="af8"/>
        <w:rPr>
          <w:color w:val="000000"/>
        </w:rPr>
      </w:pPr>
      <w:r w:rsidRPr="007D781F">
        <w:rPr>
          <w:b/>
          <w:bCs/>
          <w:color w:val="000080"/>
        </w:rPr>
        <w:t xml:space="preserve">public class </w:t>
      </w:r>
      <w:r w:rsidRPr="007D781F">
        <w:t xml:space="preserve">HotAdapter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BaseAdapter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HotAdapter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>context, 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=hot_info;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int </w:t>
      </w:r>
      <w:r w:rsidRPr="007D781F">
        <w:rPr>
          <w:color w:val="000000"/>
        </w:rPr>
        <w:t xml:space="preserve">getCount()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.size();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Object </w:t>
      </w:r>
      <w:r w:rsidRPr="007D781F">
        <w:rPr>
          <w:color w:val="000000"/>
        </w:rPr>
        <w:t>getItem(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return null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long </w:t>
      </w:r>
      <w:r w:rsidRPr="007D781F">
        <w:rPr>
          <w:color w:val="000000"/>
        </w:rPr>
        <w:t>getItemId(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FF"/>
        </w:rPr>
        <w:t>0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ImageView 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,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View </w:t>
      </w:r>
      <w:r w:rsidRPr="007D781F">
        <w:rPr>
          <w:color w:val="000000"/>
        </w:rPr>
        <w:t>getView(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t xml:space="preserve">View </w:t>
      </w:r>
      <w:r w:rsidRPr="007D781F">
        <w:rPr>
          <w:color w:val="000000"/>
        </w:rPr>
        <w:t xml:space="preserve">convetView, </w:t>
      </w:r>
      <w:r w:rsidRPr="007D781F">
        <w:t xml:space="preserve">ViewGroup </w:t>
      </w:r>
      <w:r w:rsidRPr="007D781F">
        <w:rPr>
          <w:color w:val="000000"/>
        </w:rPr>
        <w:t xml:space="preserve">group)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ViewHolder viewHolder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t>ViewHolder</w:t>
      </w:r>
      <w:r w:rsidRPr="007D781F">
        <w:rPr>
          <w:color w:val="000000"/>
        </w:rPr>
        <w:t>();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if </w:t>
      </w:r>
      <w:r w:rsidRPr="007D781F">
        <w:rPr>
          <w:color w:val="000000"/>
        </w:rPr>
        <w:t xml:space="preserve">(convetView == 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000000"/>
        </w:rPr>
        <w:t xml:space="preserve">convetView = </w:t>
      </w:r>
      <w:r w:rsidRPr="007D781F">
        <w:t>View</w:t>
      </w:r>
      <w:r w:rsidRPr="007D781F">
        <w:rPr>
          <w:color w:val="000000"/>
        </w:rPr>
        <w:t>.</w:t>
      </w:r>
      <w:r w:rsidRPr="007D781F">
        <w:t>inflate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 xml:space="preserve">, </w:t>
      </w:r>
      <w:r w:rsidRPr="007D781F">
        <w:t>R.layout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item_hot_grid_view</w:t>
      </w:r>
      <w:r w:rsidRPr="007D781F">
        <w:rPr>
          <w:color w:val="000000"/>
        </w:rPr>
        <w:t>,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iv_hot </w:t>
      </w:r>
      <w:r w:rsidRPr="007D781F">
        <w:rPr>
          <w:color w:val="000000"/>
        </w:rPr>
        <w:t>= (</w:t>
      </w:r>
      <w:r w:rsidRPr="007D781F">
        <w:t>ImageView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tv_name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tv_name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tv_price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tv_price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convetView.setTag(</w:t>
      </w:r>
      <w:r w:rsidRPr="007D781F">
        <w:t>viewHolder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000080"/>
        </w:rPr>
        <w:t xml:space="preserve">else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= (</w:t>
      </w:r>
      <w:r w:rsidRPr="007D781F">
        <w:t>ViewHolder</w:t>
      </w:r>
      <w:r w:rsidRPr="007D781F">
        <w:rPr>
          <w:color w:val="000000"/>
        </w:rPr>
        <w:t>) convetView.getTag();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i/>
          <w:color w:val="058011"/>
        </w:rPr>
        <w:t xml:space="preserve">// </w:t>
      </w:r>
      <w:r w:rsidRPr="007D781F">
        <w:rPr>
          <w:rFonts w:hAnsi="宋体" w:hint="eastAsia"/>
          <w:i/>
          <w:color w:val="058011"/>
        </w:rPr>
        <w:t>显示数据</w:t>
      </w:r>
      <w:r w:rsidRPr="007D781F">
        <w:rPr>
          <w:i/>
          <w:color w:val="058011"/>
        </w:rPr>
        <w:t>(</w:t>
      </w:r>
      <w:r w:rsidRPr="007D781F">
        <w:rPr>
          <w:rFonts w:hAnsi="宋体" w:hint="eastAsia"/>
          <w:i/>
          <w:color w:val="058011"/>
        </w:rPr>
        <w:t>一个</w:t>
      </w:r>
      <w:r w:rsidRPr="007D781F">
        <w:rPr>
          <w:i/>
          <w:color w:val="058011"/>
        </w:rPr>
        <w:t>img</w:t>
      </w:r>
      <w:r w:rsidRPr="007D781F">
        <w:rPr>
          <w:rFonts w:hAnsi="宋体" w:hint="eastAsia"/>
          <w:i/>
          <w:color w:val="058011"/>
        </w:rPr>
        <w:t>，两个</w:t>
      </w:r>
      <w:r w:rsidRPr="007D781F">
        <w:rPr>
          <w:i/>
          <w:color w:val="058011"/>
        </w:rPr>
        <w:t>txt)</w:t>
      </w:r>
      <w:r w:rsidRPr="007D781F">
        <w:rPr>
          <w:i/>
          <w:color w:val="058011"/>
        </w:rPr>
        <w:br/>
      </w:r>
      <w:r w:rsidRPr="007D781F">
        <w:rPr>
          <w:i/>
          <w:color w:val="058011"/>
        </w:rPr>
        <w:br/>
        <w:t xml:space="preserve">        </w:t>
      </w:r>
      <w:r w:rsidRPr="007D781F">
        <w:t>Glide</w:t>
      </w:r>
      <w:r w:rsidRPr="007D781F">
        <w:rPr>
          <w:color w:val="000000"/>
        </w:rPr>
        <w:t>.</w:t>
      </w:r>
      <w:r w:rsidRPr="007D781F">
        <w:t>with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).load(</w:t>
      </w:r>
      <w:r w:rsidRPr="007D781F">
        <w:t>Constants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 xml:space="preserve">BASE_URL_IMAGE </w:t>
      </w:r>
      <w:r w:rsidRPr="007D781F">
        <w:rPr>
          <w:color w:val="000000"/>
        </w:rPr>
        <w:t>+</w:t>
      </w:r>
    </w:p>
    <w:p w:rsid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t xml:space="preserve"> </w:t>
      </w:r>
      <w:r>
        <w:rPr>
          <w:color w:val="000000"/>
        </w:rPr>
        <w:t xml:space="preserve">                                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.get(position).getFigure()).into(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);</w:t>
      </w:r>
    </w:p>
    <w:p w:rsidR="007D781F" w:rsidRP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br/>
      </w:r>
      <w:r w:rsidRPr="007D781F">
        <w:rPr>
          <w:color w:val="000000"/>
        </w:rPr>
        <w:lastRenderedPageBreak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.setText(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.get(position).getName());</w:t>
      </w:r>
      <w:r w:rsidRPr="007D781F">
        <w:rPr>
          <w:color w:val="000000"/>
        </w:rPr>
        <w:br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.setText(</w:t>
      </w:r>
      <w:r w:rsidRPr="007D781F">
        <w:rPr>
          <w:color w:val="FF2EA0"/>
        </w:rPr>
        <w:t>"</w:t>
      </w:r>
      <w:r w:rsidRPr="007D781F">
        <w:rPr>
          <w:rFonts w:hAnsi="宋体" w:hint="eastAsia"/>
          <w:color w:val="FF2EA0"/>
        </w:rPr>
        <w:t>￥</w:t>
      </w:r>
      <w:r w:rsidRPr="007D781F">
        <w:rPr>
          <w:color w:val="FF2EA0"/>
        </w:rPr>
        <w:t>"</w:t>
      </w:r>
      <w:r w:rsidRPr="007D781F">
        <w:rPr>
          <w:color w:val="000000"/>
        </w:rPr>
        <w:t>+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.get(position).getCover_price());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00"/>
        </w:rPr>
        <w:t>convetView;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>
        <w:rPr>
          <w:rFonts w:hint="eastAsia"/>
        </w:rPr>
        <w:t>踩坑说明</w:t>
      </w:r>
    </w:p>
    <w:p w:rsidR="007D781F" w:rsidRDefault="007D781F" w:rsidP="007D781F">
      <w:pPr>
        <w:ind w:firstLine="420"/>
      </w:pPr>
      <w:r>
        <w:rPr>
          <w:rFonts w:hint="eastAsia"/>
        </w:rPr>
        <w:t>布局文件hot</w:t>
      </w:r>
      <w:r>
        <w:t>_item</w:t>
      </w:r>
      <w:r>
        <w:rPr>
          <w:rFonts w:hint="eastAsia"/>
        </w:rPr>
        <w:t>.xml中</w:t>
      </w:r>
      <w:r>
        <w:t>的</w:t>
      </w:r>
      <w:r>
        <w:rPr>
          <w:rFonts w:hint="eastAsia"/>
        </w:rPr>
        <w:t>GridView高度</w:t>
      </w:r>
      <w:r>
        <w:t>为</w:t>
      </w:r>
      <w:r>
        <w:rPr>
          <w:rFonts w:hint="eastAsia"/>
        </w:rPr>
        <w:t>1100dp，</w:t>
      </w:r>
      <w:r>
        <w:t>原</w:t>
      </w:r>
      <w:r>
        <w:rPr>
          <w:rFonts w:hint="eastAsia"/>
        </w:rPr>
        <w:t>为1020dp，</w:t>
      </w:r>
      <w:r>
        <w:t>导致显示不完整。</w:t>
      </w:r>
    </w:p>
    <w:p w:rsidR="007D781F" w:rsidRDefault="007D781F" w:rsidP="007D781F">
      <w:pPr>
        <w:pStyle w:val="5"/>
      </w:pPr>
      <w:r>
        <w:rPr>
          <w:rFonts w:hint="eastAsia"/>
        </w:rPr>
        <w:t>效果展示</w:t>
      </w:r>
    </w:p>
    <w:p w:rsidR="007D781F" w:rsidRDefault="00735F40" w:rsidP="007D78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4879197</wp:posOffset>
                </wp:positionH>
                <wp:positionV relativeFrom="paragraph">
                  <wp:posOffset>1890538</wp:posOffset>
                </wp:positionV>
                <wp:extent cx="1598725" cy="453902"/>
                <wp:effectExtent l="0" t="0" r="20955" b="2286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725" cy="453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F40" w:rsidRDefault="00735F40" w:rsidP="00735F40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8" o:spid="_x0000_s1033" type="#_x0000_t202" style="position:absolute;left:0;text-align:left;margin-left:384.2pt;margin-top:148.85pt;width:125.9pt;height:3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" fillcolor="white [3201]" strokeweight=".5pt">
                <v:textbox>
                  <w:txbxContent>
                    <w:p w:rsidR="00735F40" w:rsidRDefault="00735F40" w:rsidP="00735F40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4011991</wp:posOffset>
                </wp:positionH>
                <wp:positionV relativeFrom="paragraph">
                  <wp:posOffset>2156009</wp:posOffset>
                </wp:positionV>
                <wp:extent cx="849508" cy="772816"/>
                <wp:effectExtent l="0" t="38100" r="65405" b="2730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9508" cy="772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B402C" id="直接箭头连接符 67" o:spid="_x0000_s1026" type="#_x0000_t32" style="position:absolute;left:0;text-align:left;margin-left:315.9pt;margin-top:169.75pt;width:66.9pt;height:60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2088802</wp:posOffset>
                </wp:positionH>
                <wp:positionV relativeFrom="paragraph">
                  <wp:posOffset>858151</wp:posOffset>
                </wp:positionV>
                <wp:extent cx="2011680" cy="2637012"/>
                <wp:effectExtent l="0" t="0" r="26670" b="114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637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A5C77" id="矩形 66" o:spid="_x0000_s1026" style="position:absolute;left:0;text-align:left;margin-left:164.45pt;margin-top:67.55pt;width:158.4pt;height:207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" filled="f" strokecolor="red" strokeweight="2pt"/>
            </w:pict>
          </mc:Fallback>
        </mc:AlternateContent>
      </w:r>
      <w:r w:rsidR="007D781F" w:rsidRPr="007D78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4" name="图片 64" descr="D:\AndroidProgram\MyShop\png\device-2016-12-07-12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2084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3"/>
      </w:pPr>
      <w:r>
        <w:rPr>
          <w:rFonts w:hint="eastAsia"/>
        </w:rPr>
        <w:t>首页上下</w:t>
      </w:r>
      <w:r>
        <w:t>滑动监听</w:t>
      </w:r>
    </w:p>
    <w:p w:rsidR="000B48C2" w:rsidRDefault="000B48C2" w:rsidP="000B48C2">
      <w:pPr>
        <w:ind w:firstLine="420"/>
      </w:pPr>
      <w:r>
        <w:rPr>
          <w:rFonts w:hint="eastAsia"/>
        </w:rPr>
        <w:t>功能:滑动</w:t>
      </w:r>
      <w:r>
        <w:t>到底部才出现向上（</w:t>
      </w:r>
      <w:r>
        <w:rPr>
          <w:rFonts w:hint="eastAsia"/>
        </w:rPr>
        <w:t>回顶部</w:t>
      </w:r>
      <w:r>
        <w:t>）</w:t>
      </w:r>
      <w:r>
        <w:rPr>
          <w:rFonts w:hint="eastAsia"/>
        </w:rPr>
        <w:t>按钮</w:t>
      </w:r>
      <w:r>
        <w:t>。</w:t>
      </w:r>
    </w:p>
    <w:p w:rsidR="000B48C2" w:rsidRDefault="000B48C2" w:rsidP="000B48C2">
      <w:pPr>
        <w:pStyle w:val="4"/>
      </w:pPr>
      <w:r>
        <w:t>fragment_home.x</w:t>
      </w:r>
      <w:r>
        <w:rPr>
          <w:rFonts w:hint="eastAsia"/>
        </w:rPr>
        <w:t>ml</w:t>
      </w:r>
      <w:r>
        <w:rPr>
          <w:rFonts w:hint="eastAsia"/>
        </w:rPr>
        <w:t>中</w:t>
      </w:r>
      <w:r>
        <w:t>设置隐藏</w:t>
      </w:r>
    </w:p>
    <w:p w:rsidR="000B48C2" w:rsidRDefault="000B48C2" w:rsidP="000B48C2">
      <w:pPr>
        <w:pStyle w:val="ab"/>
      </w:pPr>
      <w:r>
        <w:rPr>
          <w:noProof/>
        </w:rPr>
        <w:drawing>
          <wp:inline distT="0" distB="0" distL="0" distR="0" wp14:anchorId="4F69178F" wp14:editId="7E2557D4">
            <wp:extent cx="3618000" cy="1587600"/>
            <wp:effectExtent l="19050" t="19050" r="209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1587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4"/>
      </w:pPr>
      <w:r>
        <w:rPr>
          <w:rFonts w:hint="eastAsia"/>
        </w:rPr>
        <w:lastRenderedPageBreak/>
        <w:t>HomeFragment</w:t>
      </w:r>
      <w:r>
        <w:rPr>
          <w:rFonts w:hint="eastAsia"/>
        </w:rPr>
        <w:t>中</w:t>
      </w:r>
      <w:r>
        <w:t>的代码</w:t>
      </w:r>
    </w:p>
    <w:p w:rsidR="000B48C2" w:rsidRPr="000B48C2" w:rsidRDefault="000B48C2" w:rsidP="000B48C2">
      <w:pPr>
        <w:pStyle w:val="af8"/>
        <w:rPr>
          <w:color w:val="000000"/>
        </w:rPr>
      </w:pPr>
      <w:r w:rsidRPr="000B48C2">
        <w:rPr>
          <w:b/>
          <w:bCs/>
          <w:color w:val="000080"/>
        </w:rPr>
        <w:t xml:space="preserve">private void </w:t>
      </w:r>
      <w:r w:rsidRPr="000B48C2">
        <w:rPr>
          <w:color w:val="000000"/>
        </w:rPr>
        <w:t>processData(</w:t>
      </w:r>
      <w:r w:rsidRPr="000B48C2">
        <w:rPr>
          <w:color w:val="221FFF"/>
        </w:rPr>
        <w:t xml:space="preserve">String </w:t>
      </w:r>
      <w:r w:rsidRPr="000B48C2">
        <w:rPr>
          <w:color w:val="000000"/>
        </w:rPr>
        <w:t xml:space="preserve">json)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</w:t>
      </w:r>
      <w:r w:rsidRPr="000B48C2">
        <w:rPr>
          <w:color w:val="221FFF"/>
        </w:rPr>
        <w:t xml:space="preserve">ResultBeanData resultBeanData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JSON</w:t>
      </w:r>
      <w:r w:rsidRPr="000B48C2">
        <w:rPr>
          <w:color w:val="000000"/>
        </w:rPr>
        <w:t>.</w:t>
      </w:r>
      <w:r w:rsidRPr="000B48C2">
        <w:rPr>
          <w:color w:val="221FFF"/>
        </w:rPr>
        <w:t>parseObject</w:t>
      </w:r>
      <w:r w:rsidRPr="000B48C2">
        <w:rPr>
          <w:color w:val="000000"/>
        </w:rPr>
        <w:t>(json,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</w:t>
      </w:r>
      <w:r w:rsidRPr="000B48C2">
        <w:rPr>
          <w:b/>
          <w:bCs/>
          <w:color w:val="000080"/>
        </w:rPr>
        <w:t>class</w:t>
      </w:r>
      <w:r>
        <w:rPr>
          <w:color w:val="000000"/>
        </w:rPr>
        <w:t xml:space="preserve">); </w:t>
      </w:r>
      <w:bookmarkStart w:id="0" w:name="_GoBack"/>
      <w:bookmarkEnd w:id="0"/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解析到后边的类中</w:t>
      </w:r>
      <w:r w:rsidRPr="000B48C2">
        <w:rPr>
          <w:rFonts w:hAnsi="宋体" w:hint="eastAsia"/>
          <w:i/>
        </w:rPr>
        <w:br/>
        <w:t xml:space="preserve">    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.getResult();</w:t>
      </w:r>
      <w:r w:rsidRPr="000B48C2">
        <w:rPr>
          <w:color w:val="000000"/>
        </w:rPr>
        <w:br/>
        <w:t xml:space="preserve">    </w:t>
      </w:r>
      <w:r w:rsidRPr="000B48C2">
        <w:rPr>
          <w:i/>
        </w:rPr>
        <w:t>//Log.e("TAG","</w:t>
      </w:r>
      <w:r w:rsidRPr="000B48C2">
        <w:rPr>
          <w:rFonts w:hAnsi="宋体" w:hint="eastAsia"/>
          <w:i/>
        </w:rPr>
        <w:t>解析成功</w:t>
      </w:r>
      <w:r w:rsidRPr="000B48C2">
        <w:rPr>
          <w:i/>
        </w:rPr>
        <w:t>=="+resultBean.getHot_info().get(0).getName());</w:t>
      </w:r>
      <w:r w:rsidRPr="000B48C2">
        <w:rPr>
          <w:i/>
        </w:rPr>
        <w:br/>
        <w:t xml:space="preserve">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!= </w:t>
      </w:r>
      <w:r w:rsidRPr="000B48C2">
        <w:rPr>
          <w:b/>
          <w:bCs/>
          <w:color w:val="000080"/>
        </w:rPr>
        <w:t>null</w:t>
      </w:r>
      <w:r w:rsidRPr="000B48C2">
        <w:rPr>
          <w:color w:val="000000"/>
        </w:rPr>
        <w:t xml:space="preserve">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</w:r>
      <w:r w:rsidRPr="000B48C2">
        <w:rPr>
          <w:b/>
          <w:bCs/>
          <w:color w:val="FF020C"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数据来了，设置</w:t>
      </w:r>
      <w:r w:rsidRPr="000B48C2">
        <w:rPr>
          <w:i/>
        </w:rPr>
        <w:t>RecyclerView</w:t>
      </w:r>
      <w:r w:rsidRPr="000B48C2">
        <w:rPr>
          <w:rFonts w:hAnsi="宋体" w:hint="eastAsia"/>
          <w:i/>
        </w:rPr>
        <w:t>适配器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 xml:space="preserve">adapter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HomeFragmentAdapter(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>,</w:t>
      </w:r>
      <w:r w:rsidRPr="000B48C2">
        <w:rPr>
          <w:b/>
          <w:bCs/>
          <w:color w:val="660E7A"/>
        </w:rPr>
        <w:t>resultBean</w:t>
      </w:r>
      <w:r w:rsidRPr="000B48C2">
        <w:rPr>
          <w:color w:val="000000"/>
        </w:rPr>
        <w:t xml:space="preserve">);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传入上下文和数据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.setAdapter(</w:t>
      </w:r>
      <w:r w:rsidRPr="000B48C2">
        <w:rPr>
          <w:b/>
          <w:bCs/>
          <w:color w:val="660E7A"/>
        </w:rPr>
        <w:t>adapter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</w:r>
      <w:r w:rsidRPr="000B48C2">
        <w:rPr>
          <w:color w:val="000000"/>
        </w:rPr>
        <w:br/>
        <w:t xml:space="preserve">        </w:t>
      </w:r>
      <w:r w:rsidRPr="000B48C2">
        <w:rPr>
          <w:color w:val="221FFF"/>
        </w:rPr>
        <w:t xml:space="preserve">GridLayoutManager manager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GridLayoutManager(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 xml:space="preserve">, </w:t>
      </w:r>
      <w:r w:rsidRPr="000B48C2">
        <w:rPr>
          <w:color w:val="0000FF"/>
        </w:rPr>
        <w:t>1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.setLayoutManager(</w:t>
      </w:r>
      <w:r w:rsidRPr="000B48C2">
        <w:rPr>
          <w:color w:val="221FFF"/>
        </w:rPr>
        <w:t>manager</w:t>
      </w:r>
      <w:r w:rsidRPr="000B48C2">
        <w:rPr>
          <w:color w:val="000000"/>
        </w:rPr>
        <w:t xml:space="preserve">);   </w:t>
      </w:r>
      <w:r w:rsidRPr="000B48C2">
        <w:rPr>
          <w:i/>
        </w:rPr>
        <w:t>// 1</w:t>
      </w:r>
      <w:r w:rsidRPr="000B48C2">
        <w:rPr>
          <w:rFonts w:hAnsi="宋体" w:hint="eastAsia"/>
          <w:i/>
        </w:rPr>
        <w:t>列</w:t>
      </w:r>
      <w:r w:rsidRPr="000B48C2">
        <w:rPr>
          <w:rFonts w:hAnsi="宋体" w:hint="eastAsia"/>
          <w:i/>
        </w:rPr>
        <w:br/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设置跨度大小的监听</w:t>
      </w:r>
      <w:r w:rsidRPr="000B48C2">
        <w:rPr>
          <w:i/>
        </w:rPr>
        <w:t>(GridView</w:t>
      </w:r>
      <w:r w:rsidRPr="000B48C2">
        <w:rPr>
          <w:rFonts w:hAnsi="宋体" w:hint="eastAsia"/>
          <w:i/>
        </w:rPr>
        <w:t>独有，</w:t>
      </w:r>
      <w:r w:rsidRPr="000B48C2">
        <w:rPr>
          <w:i/>
        </w:rPr>
        <w:t>Linearlayout</w:t>
      </w:r>
      <w:r w:rsidRPr="000B48C2">
        <w:rPr>
          <w:rFonts w:hAnsi="宋体" w:hint="eastAsia"/>
          <w:i/>
        </w:rPr>
        <w:t>无</w:t>
      </w:r>
      <w:r w:rsidRPr="000B48C2">
        <w:rPr>
          <w:i/>
        </w:rPr>
        <w:t>)</w:t>
      </w:r>
      <w:r w:rsidRPr="000B48C2">
        <w:rPr>
          <w:i/>
        </w:rPr>
        <w:br/>
        <w:t xml:space="preserve">        </w:t>
      </w:r>
      <w:r w:rsidRPr="000B48C2">
        <w:rPr>
          <w:color w:val="221FFF"/>
        </w:rPr>
        <w:t>manager</w:t>
      </w:r>
      <w:r w:rsidRPr="000B48C2">
        <w:rPr>
          <w:color w:val="000000"/>
        </w:rPr>
        <w:t>.setSpanSizeLookup(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 xml:space="preserve">GridLayoutManager.SpanSizeLookup()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</w:t>
      </w:r>
      <w:r w:rsidRPr="000B48C2">
        <w:rPr>
          <w:color w:val="808000"/>
        </w:rPr>
        <w:t>@Override</w:t>
      </w:r>
      <w:r w:rsidRPr="000B48C2">
        <w:rPr>
          <w:color w:val="808000"/>
        </w:rPr>
        <w:br/>
        <w:t xml:space="preserve">            </w:t>
      </w:r>
      <w:r w:rsidRPr="000B48C2">
        <w:rPr>
          <w:b/>
          <w:bCs/>
          <w:color w:val="000080"/>
        </w:rPr>
        <w:t xml:space="preserve">public int </w:t>
      </w:r>
      <w:r w:rsidRPr="000B48C2">
        <w:rPr>
          <w:color w:val="000000"/>
        </w:rPr>
        <w:t>getSpanSize(</w:t>
      </w:r>
      <w:r w:rsidRPr="000B48C2">
        <w:rPr>
          <w:b/>
          <w:bCs/>
          <w:color w:val="000080"/>
        </w:rPr>
        <w:t xml:space="preserve">int </w:t>
      </w:r>
      <w:r w:rsidRPr="000B48C2">
        <w:rPr>
          <w:color w:val="000000"/>
        </w:rPr>
        <w:t xml:space="preserve">position)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color w:val="221FFF"/>
        </w:rPr>
        <w:t>Log</w:t>
      </w:r>
      <w:r w:rsidRPr="000B48C2">
        <w:rPr>
          <w:color w:val="000000"/>
        </w:rPr>
        <w:t>.</w:t>
      </w:r>
      <w:r w:rsidRPr="000B48C2">
        <w:rPr>
          <w:color w:val="221FFF"/>
        </w:rPr>
        <w:t>e</w:t>
      </w:r>
      <w:r w:rsidRPr="000B48C2">
        <w:rPr>
          <w:color w:val="000000"/>
        </w:rPr>
        <w:t>(</w:t>
      </w:r>
      <w:r w:rsidRPr="000B48C2">
        <w:rPr>
          <w:color w:val="FF2EA0"/>
        </w:rPr>
        <w:t>"TAGpos"</w:t>
      </w:r>
      <w:r w:rsidRPr="000B48C2">
        <w:rPr>
          <w:color w:val="000000"/>
        </w:rPr>
        <w:t>,</w:t>
      </w:r>
      <w:r w:rsidRPr="000B48C2">
        <w:rPr>
          <w:color w:val="FF2EA0"/>
        </w:rPr>
        <w:t>"position=="</w:t>
      </w:r>
      <w:r w:rsidRPr="000B48C2">
        <w:rPr>
          <w:color w:val="000000"/>
        </w:rPr>
        <w:t>+position);</w:t>
      </w:r>
      <w:r w:rsidRPr="000B48C2">
        <w:rPr>
          <w:color w:val="000000"/>
        </w:rPr>
        <w:br/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(position&gt;=</w:t>
      </w:r>
      <w:r w:rsidRPr="000B48C2">
        <w:rPr>
          <w:color w:val="0000FF"/>
        </w:rPr>
        <w:t>5</w:t>
      </w:r>
      <w:r w:rsidRPr="000B48C2">
        <w:rPr>
          <w:color w:val="000000"/>
        </w:rPr>
        <w:t xml:space="preserve">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VISIBLE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000080"/>
        </w:rPr>
        <w:t xml:space="preserve">else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GONE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b/>
          <w:bCs/>
          <w:color w:val="000080"/>
        </w:rPr>
        <w:t xml:space="preserve">return </w:t>
      </w:r>
      <w:r w:rsidRPr="000B48C2">
        <w:rPr>
          <w:color w:val="0000FF"/>
        </w:rPr>
        <w:t>1</w:t>
      </w:r>
      <w:r w:rsidRPr="000B48C2">
        <w:rPr>
          <w:color w:val="000000"/>
        </w:rPr>
        <w:t>;</w:t>
      </w:r>
      <w:r w:rsidRPr="000B48C2">
        <w:rPr>
          <w:color w:val="000000"/>
        </w:rPr>
        <w:br/>
        <w:t xml:space="preserve">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}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>}</w:t>
      </w:r>
    </w:p>
    <w:p w:rsidR="000B48C2" w:rsidRPr="000B48C2" w:rsidRDefault="000B48C2" w:rsidP="000B48C2">
      <w:pPr>
        <w:ind w:firstLine="420"/>
        <w:rPr>
          <w:rFonts w:hint="eastAsia"/>
        </w:rPr>
      </w:pPr>
    </w:p>
    <w:sectPr w:rsidR="000B48C2" w:rsidRPr="000B48C2" w:rsidSect="003F0388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3141" w:rsidRDefault="00DE3141" w:rsidP="004E3183">
      <w:pPr>
        <w:ind w:firstLine="420"/>
      </w:pPr>
      <w:r>
        <w:separator/>
      </w:r>
    </w:p>
  </w:endnote>
  <w:endnote w:type="continuationSeparator" w:id="0">
    <w:p w:rsidR="00DE3141" w:rsidRDefault="00DE3141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81F" w:rsidRPr="006526B1" w:rsidRDefault="007D781F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81F" w:rsidRPr="006526B1" w:rsidRDefault="007D781F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81F" w:rsidRPr="00EB7621" w:rsidRDefault="007D781F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3141" w:rsidRDefault="00DE3141" w:rsidP="004E3183">
      <w:pPr>
        <w:ind w:firstLine="420"/>
      </w:pPr>
      <w:r>
        <w:separator/>
      </w:r>
    </w:p>
  </w:footnote>
  <w:footnote w:type="continuationSeparator" w:id="0">
    <w:p w:rsidR="00DE3141" w:rsidRDefault="00DE3141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81F" w:rsidRDefault="007D781F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81F" w:rsidRPr="00833B59" w:rsidRDefault="007D781F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81F" w:rsidRDefault="007D781F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73451"/>
    <w:multiLevelType w:val="hybridMultilevel"/>
    <w:tmpl w:val="70CCB5D4"/>
    <w:lvl w:ilvl="0" w:tplc="C21E80D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00A03572"/>
    <w:multiLevelType w:val="hybridMultilevel"/>
    <w:tmpl w:val="2C5C52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0220BA8"/>
    <w:multiLevelType w:val="hybridMultilevel"/>
    <w:tmpl w:val="BFB2C45A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3">
    <w:nsid w:val="10E60710"/>
    <w:multiLevelType w:val="hybridMultilevel"/>
    <w:tmpl w:val="66FC4A0C"/>
    <w:lvl w:ilvl="0" w:tplc="BD1EC02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5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6">
    <w:nsid w:val="21EA42B8"/>
    <w:multiLevelType w:val="hybridMultilevel"/>
    <w:tmpl w:val="C2C47CC8"/>
    <w:lvl w:ilvl="0" w:tplc="7B54AF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7">
    <w:nsid w:val="3FED2FAB"/>
    <w:multiLevelType w:val="hybridMultilevel"/>
    <w:tmpl w:val="00E6D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6EDF3AFA"/>
    <w:multiLevelType w:val="hybridMultilevel"/>
    <w:tmpl w:val="9EB8782C"/>
    <w:lvl w:ilvl="0" w:tplc="7406A6B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BBB1A2A"/>
    <w:multiLevelType w:val="hybridMultilevel"/>
    <w:tmpl w:val="B3707B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4"/>
  </w:num>
  <w:num w:numId="5">
    <w:abstractNumId w:val="10"/>
  </w:num>
  <w:num w:numId="6">
    <w:abstractNumId w:val="8"/>
  </w:num>
  <w:num w:numId="7">
    <w:abstractNumId w:val="2"/>
  </w:num>
  <w:num w:numId="8">
    <w:abstractNumId w:val="13"/>
  </w:num>
  <w:num w:numId="9">
    <w:abstractNumId w:val="12"/>
  </w:num>
  <w:num w:numId="10">
    <w:abstractNumId w:val="1"/>
  </w:num>
  <w:num w:numId="11">
    <w:abstractNumId w:val="3"/>
  </w:num>
  <w:num w:numId="12">
    <w:abstractNumId w:val="7"/>
  </w:num>
  <w:num w:numId="13">
    <w:abstractNumId w:val="6"/>
  </w:num>
  <w:num w:numId="14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1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17F4D"/>
    <w:rsid w:val="00020BD4"/>
    <w:rsid w:val="00020DD7"/>
    <w:rsid w:val="0002132A"/>
    <w:rsid w:val="000221F0"/>
    <w:rsid w:val="000233E4"/>
    <w:rsid w:val="00023507"/>
    <w:rsid w:val="00024715"/>
    <w:rsid w:val="00024AC6"/>
    <w:rsid w:val="00031804"/>
    <w:rsid w:val="00034B60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2AD7"/>
    <w:rsid w:val="00063310"/>
    <w:rsid w:val="00066432"/>
    <w:rsid w:val="00067273"/>
    <w:rsid w:val="0007355B"/>
    <w:rsid w:val="00073C31"/>
    <w:rsid w:val="00073E18"/>
    <w:rsid w:val="000764C6"/>
    <w:rsid w:val="0008071C"/>
    <w:rsid w:val="00080FB6"/>
    <w:rsid w:val="00081676"/>
    <w:rsid w:val="0008201F"/>
    <w:rsid w:val="00082D51"/>
    <w:rsid w:val="0008559C"/>
    <w:rsid w:val="0008609B"/>
    <w:rsid w:val="00092E6D"/>
    <w:rsid w:val="000938FA"/>
    <w:rsid w:val="00093FFE"/>
    <w:rsid w:val="00094A2A"/>
    <w:rsid w:val="000951C1"/>
    <w:rsid w:val="00095349"/>
    <w:rsid w:val="000959D5"/>
    <w:rsid w:val="000A0E57"/>
    <w:rsid w:val="000A0FA0"/>
    <w:rsid w:val="000A126D"/>
    <w:rsid w:val="000A17F3"/>
    <w:rsid w:val="000A3729"/>
    <w:rsid w:val="000A4073"/>
    <w:rsid w:val="000A5562"/>
    <w:rsid w:val="000A64FC"/>
    <w:rsid w:val="000A674A"/>
    <w:rsid w:val="000A7EEF"/>
    <w:rsid w:val="000B48C2"/>
    <w:rsid w:val="000B5DFD"/>
    <w:rsid w:val="000B7279"/>
    <w:rsid w:val="000C0693"/>
    <w:rsid w:val="000C14E9"/>
    <w:rsid w:val="000C2E6F"/>
    <w:rsid w:val="000C33A0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05456"/>
    <w:rsid w:val="001107A6"/>
    <w:rsid w:val="0011113E"/>
    <w:rsid w:val="00113A4E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4424"/>
    <w:rsid w:val="001448E3"/>
    <w:rsid w:val="001452D9"/>
    <w:rsid w:val="00145785"/>
    <w:rsid w:val="00146BAC"/>
    <w:rsid w:val="00147B08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4D0"/>
    <w:rsid w:val="00187810"/>
    <w:rsid w:val="001903FE"/>
    <w:rsid w:val="00194F83"/>
    <w:rsid w:val="001959E2"/>
    <w:rsid w:val="001965FC"/>
    <w:rsid w:val="001A16ED"/>
    <w:rsid w:val="001A248F"/>
    <w:rsid w:val="001A3AA1"/>
    <w:rsid w:val="001A641E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4EE8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7CA7"/>
    <w:rsid w:val="00241526"/>
    <w:rsid w:val="002419B6"/>
    <w:rsid w:val="00246D6C"/>
    <w:rsid w:val="00247AA5"/>
    <w:rsid w:val="00252D07"/>
    <w:rsid w:val="00253329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2949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0CAF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69D"/>
    <w:rsid w:val="0034772A"/>
    <w:rsid w:val="00350A1E"/>
    <w:rsid w:val="00350F1E"/>
    <w:rsid w:val="003525F1"/>
    <w:rsid w:val="0035299B"/>
    <w:rsid w:val="003548D9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B7429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242A"/>
    <w:rsid w:val="003D3E5A"/>
    <w:rsid w:val="003D40B2"/>
    <w:rsid w:val="003D41A0"/>
    <w:rsid w:val="003D4649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65E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5191E"/>
    <w:rsid w:val="004547B0"/>
    <w:rsid w:val="00454F62"/>
    <w:rsid w:val="0045537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20D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63F6"/>
    <w:rsid w:val="004C11E0"/>
    <w:rsid w:val="004C2C89"/>
    <w:rsid w:val="004C341A"/>
    <w:rsid w:val="004C362F"/>
    <w:rsid w:val="004C3A45"/>
    <w:rsid w:val="004C4FA3"/>
    <w:rsid w:val="004C59B3"/>
    <w:rsid w:val="004C717B"/>
    <w:rsid w:val="004C7DDC"/>
    <w:rsid w:val="004D0DA4"/>
    <w:rsid w:val="004D17A0"/>
    <w:rsid w:val="004D1C54"/>
    <w:rsid w:val="004D3638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3E56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53B1"/>
    <w:rsid w:val="00555A1B"/>
    <w:rsid w:val="00560CAF"/>
    <w:rsid w:val="005621CC"/>
    <w:rsid w:val="005640CE"/>
    <w:rsid w:val="00571531"/>
    <w:rsid w:val="005805E7"/>
    <w:rsid w:val="00580AE2"/>
    <w:rsid w:val="00584381"/>
    <w:rsid w:val="005850B9"/>
    <w:rsid w:val="00590D2C"/>
    <w:rsid w:val="00592DC9"/>
    <w:rsid w:val="00593CDB"/>
    <w:rsid w:val="0059430D"/>
    <w:rsid w:val="005953CD"/>
    <w:rsid w:val="0059635A"/>
    <w:rsid w:val="005A2B81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521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080B"/>
    <w:rsid w:val="0062644F"/>
    <w:rsid w:val="00631DAD"/>
    <w:rsid w:val="00633791"/>
    <w:rsid w:val="006337FC"/>
    <w:rsid w:val="00633F05"/>
    <w:rsid w:val="00634119"/>
    <w:rsid w:val="00635799"/>
    <w:rsid w:val="00635C7C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5DBA"/>
    <w:rsid w:val="006A64C4"/>
    <w:rsid w:val="006B3F08"/>
    <w:rsid w:val="006B59BD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16F57"/>
    <w:rsid w:val="007227E4"/>
    <w:rsid w:val="007229BF"/>
    <w:rsid w:val="007231BA"/>
    <w:rsid w:val="00730B2B"/>
    <w:rsid w:val="0073411A"/>
    <w:rsid w:val="007342E0"/>
    <w:rsid w:val="00735F40"/>
    <w:rsid w:val="0074006A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45CD"/>
    <w:rsid w:val="00757351"/>
    <w:rsid w:val="007673E9"/>
    <w:rsid w:val="00767F80"/>
    <w:rsid w:val="00770DA7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3DFF"/>
    <w:rsid w:val="007A618A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8DC"/>
    <w:rsid w:val="007C5E19"/>
    <w:rsid w:val="007D3CC6"/>
    <w:rsid w:val="007D5653"/>
    <w:rsid w:val="007D56E6"/>
    <w:rsid w:val="007D6276"/>
    <w:rsid w:val="007D68C6"/>
    <w:rsid w:val="007D70F7"/>
    <w:rsid w:val="007D781F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1F7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4A08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D36"/>
    <w:rsid w:val="008934B8"/>
    <w:rsid w:val="008946DD"/>
    <w:rsid w:val="00895E0C"/>
    <w:rsid w:val="008A1AFF"/>
    <w:rsid w:val="008A40A8"/>
    <w:rsid w:val="008A4FD3"/>
    <w:rsid w:val="008A5A25"/>
    <w:rsid w:val="008A7264"/>
    <w:rsid w:val="008B11BA"/>
    <w:rsid w:val="008B2CB6"/>
    <w:rsid w:val="008B37A3"/>
    <w:rsid w:val="008B5540"/>
    <w:rsid w:val="008B635E"/>
    <w:rsid w:val="008C025D"/>
    <w:rsid w:val="008C041E"/>
    <w:rsid w:val="008C0D6E"/>
    <w:rsid w:val="008C208D"/>
    <w:rsid w:val="008C3BC8"/>
    <w:rsid w:val="008C64A8"/>
    <w:rsid w:val="008C778F"/>
    <w:rsid w:val="008D0611"/>
    <w:rsid w:val="008D0EB8"/>
    <w:rsid w:val="008D2747"/>
    <w:rsid w:val="008D3245"/>
    <w:rsid w:val="008D3D54"/>
    <w:rsid w:val="008D6192"/>
    <w:rsid w:val="008D6EF2"/>
    <w:rsid w:val="008E004B"/>
    <w:rsid w:val="008E0F46"/>
    <w:rsid w:val="008E0FAB"/>
    <w:rsid w:val="008E246D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22F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0662"/>
    <w:rsid w:val="00951961"/>
    <w:rsid w:val="00953112"/>
    <w:rsid w:val="0095317C"/>
    <w:rsid w:val="00955FF9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1EC2"/>
    <w:rsid w:val="00A03A68"/>
    <w:rsid w:val="00A110EB"/>
    <w:rsid w:val="00A11777"/>
    <w:rsid w:val="00A139C3"/>
    <w:rsid w:val="00A16279"/>
    <w:rsid w:val="00A16F0C"/>
    <w:rsid w:val="00A177F8"/>
    <w:rsid w:val="00A17DA0"/>
    <w:rsid w:val="00A209D2"/>
    <w:rsid w:val="00A20DD0"/>
    <w:rsid w:val="00A20F0D"/>
    <w:rsid w:val="00A21BA5"/>
    <w:rsid w:val="00A22169"/>
    <w:rsid w:val="00A22636"/>
    <w:rsid w:val="00A2330A"/>
    <w:rsid w:val="00A245CF"/>
    <w:rsid w:val="00A34CD9"/>
    <w:rsid w:val="00A353AB"/>
    <w:rsid w:val="00A41A63"/>
    <w:rsid w:val="00A4215C"/>
    <w:rsid w:val="00A4630E"/>
    <w:rsid w:val="00A47171"/>
    <w:rsid w:val="00A506ED"/>
    <w:rsid w:val="00A50B9B"/>
    <w:rsid w:val="00A52EDB"/>
    <w:rsid w:val="00A53381"/>
    <w:rsid w:val="00A5702E"/>
    <w:rsid w:val="00A61D65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405E"/>
    <w:rsid w:val="00A96AD8"/>
    <w:rsid w:val="00A96BFF"/>
    <w:rsid w:val="00A977BF"/>
    <w:rsid w:val="00AA237A"/>
    <w:rsid w:val="00AA2DCA"/>
    <w:rsid w:val="00AA2E48"/>
    <w:rsid w:val="00AA4292"/>
    <w:rsid w:val="00AA58E0"/>
    <w:rsid w:val="00AA7954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1824"/>
    <w:rsid w:val="00AE51FF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0D9E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792D"/>
    <w:rsid w:val="00B704D5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3433"/>
    <w:rsid w:val="00BD6A73"/>
    <w:rsid w:val="00BD7823"/>
    <w:rsid w:val="00BE0CCC"/>
    <w:rsid w:val="00BE1BF9"/>
    <w:rsid w:val="00BE23F7"/>
    <w:rsid w:val="00BE381A"/>
    <w:rsid w:val="00BE38E9"/>
    <w:rsid w:val="00BE5529"/>
    <w:rsid w:val="00BF08E6"/>
    <w:rsid w:val="00BF0F0D"/>
    <w:rsid w:val="00BF2449"/>
    <w:rsid w:val="00C004AA"/>
    <w:rsid w:val="00C007A2"/>
    <w:rsid w:val="00C00B95"/>
    <w:rsid w:val="00C01C7E"/>
    <w:rsid w:val="00C01F1E"/>
    <w:rsid w:val="00C0257E"/>
    <w:rsid w:val="00C03AB9"/>
    <w:rsid w:val="00C066D9"/>
    <w:rsid w:val="00C073E9"/>
    <w:rsid w:val="00C10B90"/>
    <w:rsid w:val="00C13447"/>
    <w:rsid w:val="00C144CD"/>
    <w:rsid w:val="00C1599D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2374"/>
    <w:rsid w:val="00C46902"/>
    <w:rsid w:val="00C50846"/>
    <w:rsid w:val="00C52690"/>
    <w:rsid w:val="00C54949"/>
    <w:rsid w:val="00C56396"/>
    <w:rsid w:val="00C565A9"/>
    <w:rsid w:val="00C56D8E"/>
    <w:rsid w:val="00C5779A"/>
    <w:rsid w:val="00C6090E"/>
    <w:rsid w:val="00C62244"/>
    <w:rsid w:val="00C709A5"/>
    <w:rsid w:val="00C805A2"/>
    <w:rsid w:val="00C82BDC"/>
    <w:rsid w:val="00C82F6E"/>
    <w:rsid w:val="00C83F5D"/>
    <w:rsid w:val="00C863EC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5A1F"/>
    <w:rsid w:val="00CB71F8"/>
    <w:rsid w:val="00CB7233"/>
    <w:rsid w:val="00CB7347"/>
    <w:rsid w:val="00CC0B3A"/>
    <w:rsid w:val="00CC1887"/>
    <w:rsid w:val="00CC233D"/>
    <w:rsid w:val="00CC52F0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4E55"/>
    <w:rsid w:val="00CF61E5"/>
    <w:rsid w:val="00CF6D21"/>
    <w:rsid w:val="00CF7F5B"/>
    <w:rsid w:val="00D00A8B"/>
    <w:rsid w:val="00D00E56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190F"/>
    <w:rsid w:val="00D57451"/>
    <w:rsid w:val="00D60838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2F1E"/>
    <w:rsid w:val="00D86C74"/>
    <w:rsid w:val="00D9004B"/>
    <w:rsid w:val="00D905D2"/>
    <w:rsid w:val="00D90951"/>
    <w:rsid w:val="00D90D60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E299F"/>
    <w:rsid w:val="00DE3141"/>
    <w:rsid w:val="00DF125A"/>
    <w:rsid w:val="00DF37D4"/>
    <w:rsid w:val="00DF4967"/>
    <w:rsid w:val="00DF503B"/>
    <w:rsid w:val="00DF541F"/>
    <w:rsid w:val="00DF798F"/>
    <w:rsid w:val="00E01126"/>
    <w:rsid w:val="00E02234"/>
    <w:rsid w:val="00E03E84"/>
    <w:rsid w:val="00E0545D"/>
    <w:rsid w:val="00E062CD"/>
    <w:rsid w:val="00E07D18"/>
    <w:rsid w:val="00E11C23"/>
    <w:rsid w:val="00E14B59"/>
    <w:rsid w:val="00E15A40"/>
    <w:rsid w:val="00E1653B"/>
    <w:rsid w:val="00E20301"/>
    <w:rsid w:val="00E2154A"/>
    <w:rsid w:val="00E22411"/>
    <w:rsid w:val="00E229FD"/>
    <w:rsid w:val="00E25184"/>
    <w:rsid w:val="00E25696"/>
    <w:rsid w:val="00E26164"/>
    <w:rsid w:val="00E3010C"/>
    <w:rsid w:val="00E33D55"/>
    <w:rsid w:val="00E36FEF"/>
    <w:rsid w:val="00E41DA1"/>
    <w:rsid w:val="00E4256C"/>
    <w:rsid w:val="00E42C30"/>
    <w:rsid w:val="00E45F7C"/>
    <w:rsid w:val="00E46826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497B"/>
    <w:rsid w:val="00E754FA"/>
    <w:rsid w:val="00E75660"/>
    <w:rsid w:val="00E7597D"/>
    <w:rsid w:val="00E766E7"/>
    <w:rsid w:val="00E84162"/>
    <w:rsid w:val="00E84E70"/>
    <w:rsid w:val="00E85662"/>
    <w:rsid w:val="00E91F24"/>
    <w:rsid w:val="00E930C2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09B0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6D8B"/>
    <w:rsid w:val="00F07AF4"/>
    <w:rsid w:val="00F07CF7"/>
    <w:rsid w:val="00F11073"/>
    <w:rsid w:val="00F1286F"/>
    <w:rsid w:val="00F13649"/>
    <w:rsid w:val="00F158D8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504AB"/>
    <w:rsid w:val="00F539CA"/>
    <w:rsid w:val="00F55564"/>
    <w:rsid w:val="00F57C22"/>
    <w:rsid w:val="00F622BC"/>
    <w:rsid w:val="00F624F0"/>
    <w:rsid w:val="00F62831"/>
    <w:rsid w:val="00F66A93"/>
    <w:rsid w:val="00F726BD"/>
    <w:rsid w:val="00F771A3"/>
    <w:rsid w:val="00F777B1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C7A1A"/>
    <w:rsid w:val="00FD0606"/>
    <w:rsid w:val="00FD07AD"/>
    <w:rsid w:val="00FD2010"/>
    <w:rsid w:val="00FD246B"/>
    <w:rsid w:val="00FD25EF"/>
    <w:rsid w:val="00FD4490"/>
    <w:rsid w:val="00FD537C"/>
    <w:rsid w:val="00FD58CC"/>
    <w:rsid w:val="00FD7F55"/>
    <w:rsid w:val="00FE02D9"/>
    <w:rsid w:val="00FE0B50"/>
    <w:rsid w:val="00FE0EC4"/>
    <w:rsid w:val="00FE1BDE"/>
    <w:rsid w:val="00FE2706"/>
    <w:rsid w:val="00FE279B"/>
    <w:rsid w:val="00FE2B35"/>
    <w:rsid w:val="00FE409F"/>
    <w:rsid w:val="00FE47DF"/>
    <w:rsid w:val="00FE7130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D47191-F79B-4F94-8D72-C322CE7F2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1613</TotalTime>
  <Pages>44</Pages>
  <Words>7577</Words>
  <Characters>43189</Characters>
  <Application>Microsoft Office Word</Application>
  <DocSecurity>0</DocSecurity>
  <Lines>359</Lines>
  <Paragraphs>101</Paragraphs>
  <ScaleCrop>false</ScaleCrop>
  <Company>联创中控（北京）科技有限公司</Company>
  <LinksUpToDate>false</LinksUpToDate>
  <CharactersWithSpaces>50665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138</cp:revision>
  <cp:lastPrinted>2016-12-07T05:11:00Z</cp:lastPrinted>
  <dcterms:created xsi:type="dcterms:W3CDTF">2016-01-12T06:49:00Z</dcterms:created>
  <dcterms:modified xsi:type="dcterms:W3CDTF">2016-12-07T05:11:00Z</dcterms:modified>
</cp:coreProperties>
</file>