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F13DB8" w:rsidRDefault="00F13DB8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99C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F13DB8" w:rsidRDefault="00F13DB8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9081E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326362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326362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F13DB8" w:rsidRDefault="00F13DB8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CBD37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E968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F13DB8" w:rsidRDefault="00F13DB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F13DB8" w:rsidRDefault="00F13DB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F13DB8" w:rsidRDefault="00F13DB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AE71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7911B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A973D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3275D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656EF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F13DB8" w:rsidRDefault="00F13DB8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37DFF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D1FFB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F13DB8" w:rsidRDefault="00F13DB8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4D3D2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8DA69" id="矩形 66" o:spid="_x0000_s1026" style="position:absolute;left:0;text-align:left;margin-left:164.45pt;margin-top:67.55pt;width:158.4pt;height:207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F13DB8" w:rsidRDefault="00F13DB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F13DB8" w:rsidRDefault="00F13DB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F13DB8" w:rsidRDefault="00F13DB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DE60B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AEDAA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356CC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F13DB8" w:rsidRDefault="00F13DB8" w:rsidP="00356CC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1F8C6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5F9CD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779E1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F13DB8" w:rsidRDefault="00F13DB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F13DB8" w:rsidRDefault="00F13DB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DDDEB0" id="圆角矩形 77" o:spid="_x0000_s1026" style="position:absolute;left:0;text-align:left;margin-left:164.95pt;margin-top:44.1pt;width:157.45pt;height:218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09D26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EA104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Default="00654F69" w:rsidP="00F355A5">
      <w:pPr>
        <w:ind w:firstLineChars="0" w:firstLine="420"/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</w:p>
    <w:p w:rsidR="00456BE8" w:rsidRDefault="00235C9A" w:rsidP="00235C9A">
      <w:pPr>
        <w:pStyle w:val="4"/>
      </w:pPr>
      <w:r>
        <w:rPr>
          <w:rFonts w:hint="eastAsia"/>
        </w:rPr>
        <w:lastRenderedPageBreak/>
        <w:t>商品页</w:t>
      </w:r>
      <w:r>
        <w:t>的显示</w:t>
      </w:r>
    </w:p>
    <w:p w:rsidR="00235C9A" w:rsidRDefault="00235C9A" w:rsidP="00235C9A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660E7A"/>
        </w:rPr>
        <w:t xml:space="preserve">goodsBean </w:t>
      </w:r>
      <w:r w:rsidRPr="00235C9A">
        <w:t>= (</w:t>
      </w:r>
      <w:r w:rsidRPr="00235C9A">
        <w:rPr>
          <w:color w:val="221FFF"/>
        </w:rPr>
        <w:t>GoodsBean</w:t>
      </w:r>
      <w:r w:rsidRPr="00235C9A">
        <w:t>) getIntent().getSerializableExtra(</w:t>
      </w:r>
      <w:r w:rsidRPr="00235C9A">
        <w:rPr>
          <w:b/>
          <w:bCs/>
          <w:i/>
          <w:color w:val="660E7A"/>
        </w:rPr>
        <w:t>GOODSBEAN</w:t>
      </w:r>
      <w:r w:rsidRPr="00235C9A">
        <w:t>);</w:t>
      </w:r>
    </w:p>
    <w:p w:rsidR="00235C9A" w:rsidRDefault="00235C9A" w:rsidP="00235C9A">
      <w:pPr>
        <w:pStyle w:val="5"/>
      </w:pPr>
      <w:r>
        <w:rPr>
          <w:rFonts w:hint="eastAsia"/>
        </w:rPr>
        <w:t>判空</w:t>
      </w:r>
      <w:r>
        <w:t>并显示</w:t>
      </w:r>
    </w:p>
    <w:p w:rsidR="00235C9A" w:rsidRPr="00235C9A" w:rsidRDefault="00235C9A" w:rsidP="00235C9A">
      <w:pPr>
        <w:pStyle w:val="af8"/>
        <w:rPr>
          <w:color w:val="000000"/>
        </w:rPr>
      </w:pPr>
      <w:r w:rsidRPr="00235C9A">
        <w:rPr>
          <w:b/>
          <w:bCs/>
          <w:color w:val="000080"/>
        </w:rPr>
        <w:t xml:space="preserve">if </w:t>
      </w:r>
      <w:r w:rsidRPr="00235C9A">
        <w:rPr>
          <w:color w:val="000000"/>
        </w:rPr>
        <w:t>(</w:t>
      </w:r>
      <w:r w:rsidRPr="00235C9A">
        <w:rPr>
          <w:b/>
          <w:bCs/>
          <w:color w:val="660E7A"/>
        </w:rPr>
        <w:t xml:space="preserve">goodsBean </w:t>
      </w:r>
      <w:r w:rsidRPr="00235C9A">
        <w:rPr>
          <w:color w:val="000000"/>
        </w:rPr>
        <w:t xml:space="preserve">!= </w:t>
      </w:r>
      <w:r w:rsidRPr="00235C9A">
        <w:rPr>
          <w:b/>
          <w:bCs/>
          <w:color w:val="000080"/>
        </w:rPr>
        <w:t>null</w:t>
      </w:r>
      <w:r w:rsidRPr="00235C9A">
        <w:rPr>
          <w:color w:val="000000"/>
        </w:rPr>
        <w:t xml:space="preserve">) </w:t>
      </w:r>
      <w:r>
        <w:rPr>
          <w:b/>
          <w:bCs/>
          <w:color w:val="FF020C"/>
        </w:rPr>
        <w:t>{</w:t>
      </w:r>
      <w:r w:rsidRPr="00235C9A">
        <w:br/>
        <w:t xml:space="preserve">    </w:t>
      </w:r>
      <w:r w:rsidRPr="00235C9A">
        <w:rPr>
          <w:color w:val="000000"/>
        </w:rPr>
        <w:t>showGoodsData(</w:t>
      </w:r>
      <w:r w:rsidRPr="00235C9A">
        <w:rPr>
          <w:b/>
          <w:bCs/>
          <w:color w:val="660E7A"/>
        </w:rPr>
        <w:t>goodsBean</w:t>
      </w:r>
      <w:r w:rsidRPr="00235C9A">
        <w:rPr>
          <w:color w:val="000000"/>
        </w:rPr>
        <w:t>);</w:t>
      </w:r>
      <w:r w:rsidRPr="00235C9A">
        <w:rPr>
          <w:color w:val="000000"/>
        </w:rPr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 w:rsidRPr="00235C9A">
        <w:t>showGoodsData</w:t>
      </w:r>
      <w:r>
        <w:t>()</w:t>
      </w:r>
      <w:r>
        <w:t>方法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showGoodsData(</w:t>
      </w:r>
      <w:r w:rsidRPr="00235C9A">
        <w:rPr>
          <w:color w:val="221FFF"/>
        </w:rPr>
        <w:t xml:space="preserve">GoodsBean </w:t>
      </w:r>
      <w:r w:rsidRPr="00235C9A">
        <w:t xml:space="preserve">goodsBean) </w:t>
      </w:r>
      <w:r w:rsidRPr="00235C9A">
        <w:rPr>
          <w:b/>
          <w:bCs/>
          <w:color w:val="FF020C"/>
        </w:rPr>
        <w:t>{</w:t>
      </w:r>
    </w:p>
    <w:p w:rsidR="00DC43D4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i/>
          <w:color w:val="058011"/>
        </w:rPr>
        <w:t xml:space="preserve">// 1 </w:t>
      </w:r>
      <w:r w:rsidRPr="00235C9A">
        <w:rPr>
          <w:rFonts w:hAnsi="宋体" w:hint="eastAsia"/>
          <w:i/>
          <w:color w:val="058011"/>
        </w:rPr>
        <w:t>显示图片</w:t>
      </w:r>
      <w:r w:rsidRPr="00235C9A">
        <w:rPr>
          <w:i/>
          <w:color w:val="058011"/>
        </w:rPr>
        <w:t>(iv_good_info_image)</w:t>
      </w:r>
      <w:r w:rsidR="00447BB9">
        <w:rPr>
          <w:rFonts w:hint="eastAsia"/>
          <w:i/>
          <w:color w:val="058011"/>
        </w:rPr>
        <w:t>，</w:t>
      </w:r>
      <w:r w:rsidR="00447BB9" w:rsidRPr="00235C9A">
        <w:rPr>
          <w:i/>
          <w:color w:val="058011"/>
        </w:rPr>
        <w:t>into</w:t>
      </w:r>
      <w:r w:rsidR="00447BB9" w:rsidRPr="00235C9A">
        <w:rPr>
          <w:rFonts w:hAnsi="宋体" w:hint="eastAsia"/>
          <w:i/>
          <w:color w:val="058011"/>
        </w:rPr>
        <w:t>到的是对象，不是</w:t>
      </w:r>
      <w:r w:rsidR="00447BB9" w:rsidRPr="00235C9A">
        <w:rPr>
          <w:i/>
          <w:color w:val="058011"/>
        </w:rPr>
        <w:t>Id</w:t>
      </w:r>
      <w:r w:rsidRPr="00235C9A">
        <w:rPr>
          <w:i/>
          <w:color w:val="058011"/>
        </w:rPr>
        <w:br/>
        <w:t xml:space="preserve">    </w:t>
      </w:r>
      <w:r w:rsidRPr="00235C9A">
        <w:rPr>
          <w:color w:val="221FFF"/>
        </w:rPr>
        <w:t>Glide</w:t>
      </w:r>
      <w:r w:rsidRPr="00235C9A">
        <w:t>.</w:t>
      </w:r>
      <w:r w:rsidRPr="00235C9A">
        <w:rPr>
          <w:color w:val="221FFF"/>
        </w:rPr>
        <w:t>with</w:t>
      </w:r>
      <w:r w:rsidRPr="00235C9A">
        <w:t>(</w:t>
      </w:r>
      <w:r w:rsidRPr="00235C9A">
        <w:rPr>
          <w:b/>
          <w:bCs/>
          <w:color w:val="000080"/>
        </w:rPr>
        <w:t>this</w:t>
      </w:r>
      <w:r w:rsidRPr="00235C9A">
        <w:t>).load(</w:t>
      </w:r>
      <w:r w:rsidRPr="00235C9A">
        <w:rPr>
          <w:color w:val="221FFF"/>
        </w:rPr>
        <w:t>Constants</w:t>
      </w:r>
      <w:r w:rsidRPr="00235C9A">
        <w:t>.</w:t>
      </w:r>
      <w:r w:rsidRPr="00235C9A">
        <w:rPr>
          <w:b/>
          <w:bCs/>
          <w:i/>
          <w:color w:val="660E7A"/>
        </w:rPr>
        <w:t>BASE_URL_IMAGE</w:t>
      </w:r>
      <w:r w:rsidRPr="00235C9A">
        <w:t>+goodsBean.getFigure()).into(</w:t>
      </w:r>
      <w:r w:rsidRPr="00235C9A">
        <w:rPr>
          <w:b/>
          <w:bCs/>
          <w:color w:val="660E7A"/>
        </w:rPr>
        <w:t>ivGoodInfoImage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rPr>
          <w:i/>
          <w:color w:val="058011"/>
        </w:rPr>
        <w:t xml:space="preserve"> </w:t>
      </w:r>
      <w:r w:rsidRPr="00235C9A">
        <w:rPr>
          <w:i/>
          <w:color w:val="058011"/>
        </w:rPr>
        <w:br/>
        <w:t xml:space="preserve">    // 2 </w:t>
      </w:r>
      <w:r w:rsidRPr="00235C9A">
        <w:rPr>
          <w:rFonts w:hAnsi="宋体" w:hint="eastAsia"/>
          <w:i/>
          <w:color w:val="058011"/>
        </w:rPr>
        <w:t>显示名称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tvGoodInfoName</w:t>
      </w:r>
      <w:r w:rsidRPr="00235C9A">
        <w:t>.setText(</w:t>
      </w:r>
      <w:r w:rsidRPr="00235C9A">
        <w:rPr>
          <w:color w:val="FF2EA0"/>
        </w:rPr>
        <w:t>"    "</w:t>
      </w:r>
      <w:r w:rsidRPr="00235C9A">
        <w:t>+goodsBean.getName()+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。</w:t>
      </w:r>
      <w:r w:rsidRPr="00235C9A">
        <w:rPr>
          <w:color w:val="FF2EA0"/>
        </w:rPr>
        <w:t>"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3 </w:t>
      </w:r>
      <w:r w:rsidRPr="00235C9A">
        <w:rPr>
          <w:rFonts w:hAnsi="宋体" w:hint="eastAsia"/>
          <w:i/>
          <w:color w:val="058011"/>
        </w:rPr>
        <w:t>设置价格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tvGoodInfoPrice</w:t>
      </w:r>
      <w:r w:rsidRPr="00235C9A">
        <w:t>.setText(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￥</w:t>
      </w:r>
      <w:r w:rsidRPr="00235C9A">
        <w:rPr>
          <w:color w:val="FF2EA0"/>
        </w:rPr>
        <w:t>"</w:t>
      </w:r>
      <w:r w:rsidRPr="00235C9A">
        <w:t>+goodsBean.getCover_price());</w:t>
      </w:r>
    </w:p>
    <w:p w:rsidR="00235C9A" w:rsidRPr="00235C9A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4 </w:t>
      </w:r>
      <w:r w:rsidRPr="00235C9A">
        <w:rPr>
          <w:rFonts w:hAnsi="宋体" w:hint="eastAsia"/>
          <w:i/>
          <w:color w:val="058011"/>
        </w:rPr>
        <w:t>显示</w:t>
      </w:r>
      <w:r w:rsidRPr="00235C9A">
        <w:rPr>
          <w:i/>
          <w:color w:val="058011"/>
        </w:rPr>
        <w:t>WebView</w:t>
      </w:r>
      <w:r w:rsidRPr="00235C9A">
        <w:rPr>
          <w:i/>
          <w:color w:val="058011"/>
        </w:rPr>
        <w:br/>
        <w:t xml:space="preserve">    </w:t>
      </w:r>
      <w:r w:rsidRPr="00235C9A">
        <w:t>showwebV</w:t>
      </w:r>
      <w:r>
        <w:t>iew(goodsBean.getProduct_id());</w:t>
      </w:r>
      <w:r w:rsidRPr="00235C9A"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>
        <w:rPr>
          <w:rFonts w:hint="eastAsia"/>
        </w:rPr>
        <w:t>嵌入</w:t>
      </w:r>
      <w:r w:rsidRPr="00235C9A">
        <w:t>WebView</w:t>
      </w:r>
      <w:r>
        <w:t>()</w:t>
      </w:r>
      <w:r>
        <w:rPr>
          <w:rFonts w:hint="eastAsia"/>
        </w:rPr>
        <w:t>方法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showWebView(</w:t>
      </w:r>
      <w:r w:rsidRPr="00235C9A">
        <w:rPr>
          <w:color w:val="221FFF"/>
        </w:rPr>
        <w:t xml:space="preserve">String </w:t>
      </w:r>
      <w:r w:rsidRPr="00235C9A">
        <w:t xml:space="preserve">product_id) </w:t>
      </w:r>
      <w:r w:rsidRPr="00235C9A">
        <w:rPr>
          <w:b/>
          <w:bCs/>
          <w:color w:val="FF020C"/>
        </w:rPr>
        <w:t>{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b/>
          <w:bCs/>
          <w:color w:val="000080"/>
        </w:rPr>
        <w:t xml:space="preserve">if </w:t>
      </w:r>
      <w:r w:rsidRPr="00235C9A">
        <w:t xml:space="preserve">(product_id != </w:t>
      </w:r>
      <w:r w:rsidRPr="00235C9A">
        <w:rPr>
          <w:b/>
          <w:bCs/>
          <w:color w:val="000080"/>
        </w:rPr>
        <w:t>null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.loadUrl(</w:t>
      </w:r>
      <w:r w:rsidRPr="00235C9A">
        <w:rPr>
          <w:color w:val="FF2EA0"/>
        </w:rPr>
        <w:t>"http://www.baidu.com"</w:t>
      </w:r>
      <w:r w:rsidRPr="00235C9A">
        <w:t>);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br/>
        <w:t xml:space="preserve">        </w:t>
      </w:r>
      <w:r w:rsidRPr="00235C9A">
        <w:rPr>
          <w:i/>
          <w:color w:val="058011"/>
        </w:rPr>
        <w:t xml:space="preserve">// </w:t>
      </w:r>
      <w:r w:rsidRPr="00235C9A">
        <w:rPr>
          <w:rFonts w:hAnsi="宋体" w:hint="eastAsia"/>
          <w:i/>
          <w:color w:val="058011"/>
        </w:rPr>
        <w:t>设置</w:t>
      </w:r>
      <w:r w:rsidRPr="00235C9A">
        <w:rPr>
          <w:i/>
          <w:color w:val="058011"/>
        </w:rPr>
        <w:t>JS</w:t>
      </w:r>
      <w:r w:rsidRPr="00235C9A">
        <w:rPr>
          <w:rFonts w:hAnsi="宋体" w:hint="eastAsia"/>
          <w:i/>
          <w:color w:val="058011"/>
        </w:rPr>
        <w:t>支持</w:t>
      </w:r>
      <w:r w:rsidRPr="00235C9A">
        <w:rPr>
          <w:rFonts w:hAnsi="宋体" w:hint="eastAsia"/>
          <w:i/>
          <w:color w:val="058011"/>
        </w:rPr>
        <w:br/>
        <w:t xml:space="preserve">        </w:t>
      </w:r>
      <w:r w:rsidRPr="00235C9A">
        <w:rPr>
          <w:color w:val="221FFF"/>
        </w:rPr>
        <w:t xml:space="preserve">WebSettings webSettings </w:t>
      </w:r>
      <w:r w:rsidRPr="00235C9A">
        <w:t xml:space="preserve">= </w:t>
      </w:r>
      <w:r w:rsidRPr="00235C9A">
        <w:rPr>
          <w:b/>
          <w:bCs/>
          <w:color w:val="660E7A"/>
        </w:rPr>
        <w:t>wbGoodInfoMore</w:t>
      </w:r>
      <w:r w:rsidRPr="00235C9A">
        <w:t>.getSettings();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.setJavaScriptEnabled(</w:t>
      </w:r>
      <w:r w:rsidRPr="00235C9A">
        <w:rPr>
          <w:b/>
          <w:bCs/>
          <w:color w:val="000080"/>
        </w:rPr>
        <w:t>true</w:t>
      </w:r>
      <w:r w:rsidRPr="00235C9A">
        <w:t>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.setCacheMode(</w:t>
      </w:r>
      <w:r w:rsidRPr="00235C9A">
        <w:rPr>
          <w:color w:val="221FFF"/>
        </w:rPr>
        <w:t>WebSettings</w:t>
      </w:r>
      <w:r w:rsidRPr="00235C9A">
        <w:t>.</w:t>
      </w:r>
      <w:r w:rsidRPr="00235C9A">
        <w:rPr>
          <w:b/>
          <w:bCs/>
          <w:i/>
          <w:color w:val="660E7A"/>
        </w:rPr>
        <w:t>LOAD_CACHE_ELSE_NETWORK</w:t>
      </w:r>
      <w:r w:rsidRPr="00235C9A">
        <w:t>);</w:t>
      </w:r>
      <w:r w:rsidRPr="00235C9A">
        <w:br/>
      </w:r>
      <w:r w:rsidRPr="00235C9A"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.setWebViewClient(</w:t>
      </w:r>
      <w:r w:rsidRPr="00235C9A">
        <w:rPr>
          <w:b/>
          <w:bCs/>
          <w:color w:val="000080"/>
        </w:rPr>
        <w:t xml:space="preserve">new </w:t>
      </w:r>
      <w:r w:rsidRPr="00235C9A">
        <w:t xml:space="preserve">WebViewClient()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i/>
          <w:color w:val="06800A"/>
        </w:rPr>
        <w:t xml:space="preserve">/*@Override   // </w:t>
      </w:r>
      <w:r w:rsidRPr="00235C9A">
        <w:rPr>
          <w:rFonts w:hAnsi="宋体" w:hint="eastAsia"/>
          <w:i/>
          <w:color w:val="06800A"/>
        </w:rPr>
        <w:t>兼容低版本</w:t>
      </w:r>
      <w:r w:rsidRPr="00235C9A">
        <w:rPr>
          <w:i/>
          <w:color w:val="06800A"/>
        </w:rPr>
        <w:br/>
        <w:t xml:space="preserve">            public boolean shouldOverrideUrlLoading(WebView view, String url) {</w:t>
      </w:r>
      <w:r w:rsidRPr="00235C9A">
        <w:rPr>
          <w:i/>
          <w:color w:val="06800A"/>
        </w:rPr>
        <w:br/>
        <w:t xml:space="preserve">                view.loadUrl(url);</w:t>
      </w:r>
      <w:r w:rsidRPr="00235C9A">
        <w:rPr>
          <w:i/>
          <w:color w:val="06800A"/>
        </w:rPr>
        <w:br/>
        <w:t xml:space="preserve">                return true;</w:t>
      </w:r>
      <w:r w:rsidRPr="00235C9A">
        <w:rPr>
          <w:i/>
          <w:color w:val="06800A"/>
        </w:rPr>
        <w:br/>
        <w:t xml:space="preserve">            }*/</w:t>
      </w:r>
      <w:r w:rsidRPr="00235C9A">
        <w:rPr>
          <w:i/>
          <w:color w:val="06800A"/>
        </w:rPr>
        <w:br/>
      </w:r>
      <w:r w:rsidRPr="00235C9A">
        <w:rPr>
          <w:i/>
          <w:color w:val="06800A"/>
        </w:rPr>
        <w:br/>
        <w:t xml:space="preserve">            </w:t>
      </w:r>
      <w:r w:rsidRPr="00235C9A">
        <w:rPr>
          <w:color w:val="808000"/>
        </w:rPr>
        <w:t>@Override</w:t>
      </w:r>
      <w:r w:rsidRPr="00235C9A">
        <w:rPr>
          <w:color w:val="808000"/>
        </w:rPr>
        <w:br/>
        <w:t xml:space="preserve">            </w:t>
      </w:r>
      <w:r w:rsidRPr="00235C9A">
        <w:rPr>
          <w:b/>
          <w:bCs/>
          <w:color w:val="000080"/>
        </w:rPr>
        <w:t xml:space="preserve">public boolean </w:t>
      </w:r>
      <w:r w:rsidRPr="00235C9A">
        <w:t>shouldOverrideUrlLoading(</w:t>
      </w:r>
      <w:r w:rsidRPr="00235C9A">
        <w:rPr>
          <w:color w:val="221FFF"/>
        </w:rPr>
        <w:t xml:space="preserve">WebView </w:t>
      </w:r>
      <w:r w:rsidRPr="00235C9A">
        <w:t xml:space="preserve">view, WebResourceRequest request)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 xml:space="preserve">if </w:t>
      </w:r>
      <w:r w:rsidRPr="00235C9A">
        <w:t>(</w:t>
      </w:r>
      <w:r w:rsidRPr="00235C9A">
        <w:rPr>
          <w:color w:val="221FFF"/>
        </w:rPr>
        <w:t>Build.VERSION</w:t>
      </w:r>
      <w:r w:rsidRPr="00235C9A">
        <w:t>.</w:t>
      </w:r>
      <w:r w:rsidRPr="00235C9A">
        <w:rPr>
          <w:b/>
          <w:bCs/>
          <w:i/>
          <w:color w:val="660E7A"/>
        </w:rPr>
        <w:t xml:space="preserve">SDK_INT </w:t>
      </w:r>
      <w:r w:rsidRPr="00235C9A">
        <w:t xml:space="preserve">&gt;= </w:t>
      </w:r>
      <w:r w:rsidRPr="00235C9A">
        <w:rPr>
          <w:color w:val="221FFF"/>
        </w:rPr>
        <w:t>Build.VERSION_CODES</w:t>
      </w:r>
      <w:r w:rsidRPr="00235C9A">
        <w:t>.</w:t>
      </w:r>
      <w:r w:rsidRPr="00235C9A">
        <w:rPr>
          <w:b/>
          <w:bCs/>
          <w:i/>
          <w:color w:val="660E7A"/>
        </w:rPr>
        <w:t>LOLLIPOP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    </w:t>
      </w:r>
      <w:r w:rsidRPr="00235C9A">
        <w:t>view.loadUrl(request.getUrl().toString());</w:t>
      </w:r>
      <w:r w:rsidRPr="00235C9A">
        <w:br/>
        <w:t xml:space="preserve">                </w:t>
      </w:r>
      <w:r w:rsidRPr="00235C9A">
        <w:rPr>
          <w:b/>
          <w:bCs/>
          <w:color w:val="FF020C"/>
        </w:rPr>
        <w:t>}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>return true</w:t>
      </w:r>
      <w:r w:rsidRPr="00235C9A">
        <w:t>;</w:t>
      </w:r>
      <w:r w:rsidRPr="00235C9A">
        <w:br/>
        <w:t xml:space="preserve">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}</w:t>
      </w:r>
      <w:r w:rsidRPr="00235C9A">
        <w:t>);</w:t>
      </w:r>
      <w:r w:rsidRPr="00235C9A">
        <w:br/>
        <w:t xml:space="preserve">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>}</w:t>
      </w:r>
    </w:p>
    <w:p w:rsidR="008E7FD0" w:rsidRDefault="004B45E1" w:rsidP="00630226">
      <w:pPr>
        <w:pStyle w:val="3"/>
      </w:pPr>
      <w:r>
        <w:rPr>
          <w:rFonts w:hint="eastAsia"/>
        </w:rPr>
        <w:lastRenderedPageBreak/>
        <w:t>商品页</w:t>
      </w:r>
      <w:r w:rsidR="00115A73">
        <w:rPr>
          <w:rFonts w:hint="eastAsia"/>
        </w:rPr>
        <w:t>Activity</w:t>
      </w:r>
      <w:r>
        <w:rPr>
          <w:rFonts w:hint="eastAsia"/>
        </w:rPr>
        <w:t>中</w:t>
      </w:r>
      <w:r>
        <w:t>的商品加入购物车，并在购物车</w:t>
      </w:r>
      <w:r w:rsidR="00115A73">
        <w:rPr>
          <w:rFonts w:hint="eastAsia"/>
        </w:rPr>
        <w:t>F</w:t>
      </w:r>
      <w:r w:rsidR="00115A73">
        <w:t>ragment</w:t>
      </w:r>
      <w:r>
        <w:t>中显示</w:t>
      </w:r>
      <w:r w:rsidR="00DC43D4">
        <w:rPr>
          <w:rFonts w:hint="eastAsia"/>
        </w:rPr>
        <w:t>(</w:t>
      </w:r>
      <w:r w:rsidR="00DC43D4">
        <w:rPr>
          <w:rFonts w:hint="eastAsia"/>
        </w:rPr>
        <w:t>难点</w:t>
      </w:r>
      <w:r w:rsidR="00DC43D4">
        <w:rPr>
          <w:rFonts w:hint="eastAsia"/>
        </w:rPr>
        <w:t>)</w:t>
      </w:r>
    </w:p>
    <w:p w:rsidR="00740341" w:rsidRPr="00740341" w:rsidRDefault="00740341" w:rsidP="00740341">
      <w:pPr>
        <w:pStyle w:val="4"/>
      </w:pPr>
      <w:r>
        <w:rPr>
          <w:rFonts w:hint="eastAsia"/>
        </w:rPr>
        <w:t>逻辑主线</w:t>
      </w:r>
    </w:p>
    <w:p w:rsidR="00115A73" w:rsidRDefault="00115A73" w:rsidP="00740341">
      <w:pPr>
        <w:pStyle w:val="5"/>
      </w:pPr>
      <w:r>
        <w:rPr>
          <w:rFonts w:hint="eastAsia"/>
        </w:rPr>
        <w:t>从</w:t>
      </w:r>
      <w:r>
        <w:t>商品页</w:t>
      </w:r>
      <w:r>
        <w:rPr>
          <w:rFonts w:hint="eastAsia"/>
        </w:rPr>
        <w:t>Activity</w:t>
      </w:r>
      <w:r>
        <w:rPr>
          <w:rFonts w:hint="eastAsia"/>
        </w:rPr>
        <w:t>中</w:t>
      </w:r>
      <w:r w:rsidR="00DC43D4">
        <w:rPr>
          <w:rFonts w:hint="eastAsia"/>
        </w:rPr>
        <w:t>，</w:t>
      </w:r>
      <w:r>
        <w:t>添加到</w:t>
      </w:r>
      <w:r w:rsidR="00447BB9" w:rsidRPr="00447BB9">
        <w:t>CartStorge</w:t>
      </w:r>
      <w:r>
        <w:t>购物车</w:t>
      </w:r>
      <w:r>
        <w:rPr>
          <w:rFonts w:hint="eastAsia"/>
        </w:rPr>
        <w:t>存储器类</w:t>
      </w:r>
    </w:p>
    <w:p w:rsidR="00115A73" w:rsidRPr="00115A73" w:rsidRDefault="00115A73" w:rsidP="00115A73">
      <w:pPr>
        <w:pStyle w:val="af8"/>
        <w:rPr>
          <w:color w:val="000000"/>
        </w:rPr>
      </w:pPr>
      <w:r w:rsidRPr="00115A73">
        <w:t>CartStorge</w:t>
      </w:r>
      <w:r w:rsidRPr="00115A73">
        <w:rPr>
          <w:color w:val="000000"/>
        </w:rPr>
        <w:t>.</w:t>
      </w:r>
      <w:r w:rsidRPr="00115A73">
        <w:t>getInstance</w:t>
      </w:r>
      <w:r w:rsidRPr="00115A73">
        <w:rPr>
          <w:color w:val="000000"/>
        </w:rPr>
        <w:t>().addData(</w:t>
      </w:r>
      <w:r w:rsidRPr="00115A73">
        <w:rPr>
          <w:b/>
          <w:bCs/>
          <w:color w:val="660E7A"/>
        </w:rPr>
        <w:t>goodsBean</w:t>
      </w:r>
      <w:r w:rsidRPr="00115A73">
        <w:rPr>
          <w:color w:val="000000"/>
        </w:rPr>
        <w:t>);</w:t>
      </w:r>
    </w:p>
    <w:p w:rsidR="00115A73" w:rsidRDefault="00DC43D4" w:rsidP="00115A73">
      <w:pPr>
        <w:ind w:firstLine="420"/>
      </w:pPr>
      <w:r>
        <w:rPr>
          <w:rFonts w:hint="eastAsia"/>
        </w:rPr>
        <w:t>代码</w:t>
      </w:r>
      <w:r>
        <w:t>分析：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 w:rsidRPr="00DC43D4">
        <w:t>getInstance()</w:t>
      </w:r>
      <w:r>
        <w:rPr>
          <w:rFonts w:hint="eastAsia"/>
        </w:rPr>
        <w:t>：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读取</w:t>
      </w:r>
      <w:r w:rsidRPr="00DC43D4">
        <w:t>SharedPreferences</w:t>
      </w:r>
      <w:r>
        <w:t>本地数据</w:t>
      </w:r>
      <w:r>
        <w:rPr>
          <w:rFonts w:hint="eastAsia"/>
        </w:rPr>
        <w:t>并</w:t>
      </w:r>
      <w:r>
        <w:t>转换成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列表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>
        <w:t>List</w:t>
      </w:r>
      <w:r>
        <w:rPr>
          <w:rFonts w:hint="eastAsia"/>
        </w:rPr>
        <w:t>数据中</w:t>
      </w:r>
      <w:r>
        <w:t>的每一项，逐条写入</w:t>
      </w:r>
      <w:r w:rsidRPr="00DC43D4">
        <w:t>sparseArray</w:t>
      </w:r>
      <w:r>
        <w:rPr>
          <w:rFonts w:hint="eastAsia"/>
        </w:rPr>
        <w:t>内存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addData()：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从</w:t>
      </w:r>
      <w:r>
        <w:t>内存</w:t>
      </w:r>
      <w:r w:rsidRPr="00DC43D4">
        <w:t>sparseArray</w:t>
      </w:r>
      <w:r>
        <w:rPr>
          <w:rFonts w:hint="eastAsia"/>
        </w:rPr>
        <w:t>中</w:t>
      </w:r>
      <w:r>
        <w:t>获取</w:t>
      </w:r>
      <w:r>
        <w:rPr>
          <w:rFonts w:hint="eastAsia"/>
        </w:rPr>
        <w:t>并</w:t>
      </w:r>
      <w:r>
        <w:t>添加数据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重新同步</w:t>
      </w:r>
      <w:r>
        <w:t>到</w:t>
      </w:r>
      <w:r>
        <w:rPr>
          <w:rFonts w:hint="eastAsia"/>
        </w:rPr>
        <w:t>内存</w:t>
      </w:r>
      <w:r w:rsidRPr="00DC43D4">
        <w:t>sparseArray</w:t>
      </w:r>
      <w:r w:rsidR="00447BB9">
        <w:rPr>
          <w:rFonts w:hint="eastAsia"/>
        </w:rPr>
        <w:t>中</w:t>
      </w:r>
    </w:p>
    <w:p w:rsidR="00DC43D4" w:rsidRDefault="00DC43D4" w:rsidP="00447BB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同步到</w:t>
      </w:r>
      <w:r>
        <w:t>本地</w:t>
      </w:r>
      <w:r w:rsidR="00447BB9" w:rsidRPr="00447BB9">
        <w:t>SharedPreferences</w:t>
      </w:r>
    </w:p>
    <w:p w:rsidR="00447BB9" w:rsidRDefault="00447BB9" w:rsidP="00740341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CartFragment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显示添加到购物车</w:t>
      </w:r>
      <w:r>
        <w:rPr>
          <w:rFonts w:hint="eastAsia"/>
        </w:rPr>
        <w:t>(</w:t>
      </w:r>
      <w:r w:rsidRPr="00447BB9">
        <w:t>CartStorge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的商品数据</w:t>
      </w:r>
    </w:p>
    <w:p w:rsidR="00447BB9" w:rsidRPr="00447BB9" w:rsidRDefault="00447BB9" w:rsidP="00447BB9">
      <w:pPr>
        <w:pStyle w:val="af8"/>
        <w:rPr>
          <w:color w:val="000000"/>
        </w:rPr>
      </w:pPr>
      <w:r w:rsidRPr="00447BB9">
        <w:rPr>
          <w:color w:val="000000"/>
        </w:rPr>
        <w:t>List&lt;</w:t>
      </w:r>
      <w:r w:rsidRPr="00447BB9">
        <w:t>GoodsBean</w:t>
      </w:r>
      <w:r w:rsidRPr="00447BB9">
        <w:rPr>
          <w:color w:val="000000"/>
        </w:rPr>
        <w:t xml:space="preserve">&gt; </w:t>
      </w:r>
      <w:r w:rsidRPr="00447BB9">
        <w:t xml:space="preserve">goodsBeanList </w:t>
      </w:r>
      <w:r w:rsidRPr="00447BB9">
        <w:rPr>
          <w:color w:val="000000"/>
        </w:rPr>
        <w:t xml:space="preserve">= </w:t>
      </w:r>
      <w:r w:rsidRPr="00447BB9">
        <w:t>CartStorge</w:t>
      </w:r>
      <w:r w:rsidRPr="00447BB9">
        <w:rPr>
          <w:color w:val="000000"/>
        </w:rPr>
        <w:t>.</w:t>
      </w:r>
      <w:r w:rsidRPr="00447BB9">
        <w:t>getInstance</w:t>
      </w:r>
      <w:r w:rsidRPr="00447BB9">
        <w:rPr>
          <w:color w:val="000000"/>
        </w:rPr>
        <w:t xml:space="preserve">().getAllData(); </w:t>
      </w:r>
      <w:r w:rsidRPr="00447BB9">
        <w:rPr>
          <w:i/>
          <w:color w:val="058011"/>
        </w:rPr>
        <w:t>//getAllData()</w:t>
      </w:r>
      <w:r w:rsidRPr="00447BB9">
        <w:rPr>
          <w:rFonts w:hAnsi="宋体" w:hint="eastAsia"/>
          <w:i/>
          <w:color w:val="058011"/>
        </w:rPr>
        <w:t>：从本地读出；</w:t>
      </w:r>
      <w:r w:rsidRPr="00447BB9">
        <w:rPr>
          <w:i/>
          <w:color w:val="058011"/>
        </w:rPr>
        <w:t>getInstance()</w:t>
      </w:r>
      <w:r w:rsidRPr="00447BB9">
        <w:rPr>
          <w:rFonts w:hAnsi="宋体" w:hint="eastAsia"/>
          <w:i/>
          <w:color w:val="058011"/>
        </w:rPr>
        <w:t>本地转内存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000080"/>
        </w:rPr>
        <w:t xml:space="preserve">for </w:t>
      </w:r>
      <w:r w:rsidRPr="00447BB9">
        <w:rPr>
          <w:color w:val="000000"/>
        </w:rPr>
        <w:t>(</w:t>
      </w:r>
      <w:r w:rsidRPr="00447BB9">
        <w:rPr>
          <w:b/>
          <w:bCs/>
          <w:color w:val="000080"/>
        </w:rPr>
        <w:t xml:space="preserve">int </w:t>
      </w:r>
      <w:r w:rsidRPr="00447BB9">
        <w:t xml:space="preserve">i </w:t>
      </w:r>
      <w:r w:rsidRPr="00447BB9">
        <w:rPr>
          <w:color w:val="000000"/>
        </w:rPr>
        <w:t xml:space="preserve">= </w:t>
      </w:r>
      <w:r w:rsidRPr="00447BB9">
        <w:rPr>
          <w:color w:val="0000FF"/>
        </w:rPr>
        <w:t>0</w:t>
      </w:r>
      <w:r w:rsidRPr="00447BB9">
        <w:rPr>
          <w:color w:val="000000"/>
        </w:rPr>
        <w:t xml:space="preserve">; </w:t>
      </w:r>
      <w:r w:rsidRPr="00447BB9">
        <w:t xml:space="preserve">i </w:t>
      </w:r>
      <w:r w:rsidRPr="00447BB9">
        <w:rPr>
          <w:color w:val="000000"/>
        </w:rPr>
        <w:t xml:space="preserve">&lt; </w:t>
      </w:r>
      <w:r w:rsidRPr="00447BB9">
        <w:t>goodsBeanList</w:t>
      </w:r>
      <w:r w:rsidRPr="00447BB9">
        <w:rPr>
          <w:color w:val="000000"/>
        </w:rPr>
        <w:t xml:space="preserve">.size(); </w:t>
      </w:r>
      <w:r w:rsidRPr="00447BB9">
        <w:t>i</w:t>
      </w:r>
      <w:r w:rsidRPr="00447BB9">
        <w:rPr>
          <w:color w:val="000000"/>
        </w:rPr>
        <w:t xml:space="preserve">++) </w:t>
      </w:r>
      <w:r w:rsidRPr="00447BB9">
        <w:rPr>
          <w:b/>
          <w:bCs/>
          <w:color w:val="FF020C"/>
        </w:rPr>
        <w:t>{</w:t>
      </w:r>
      <w:r w:rsidRPr="00447BB9">
        <w:rPr>
          <w:b/>
          <w:bCs/>
          <w:color w:val="FF020C"/>
        </w:rPr>
        <w:br/>
        <w:t xml:space="preserve">    </w:t>
      </w:r>
      <w:r w:rsidRPr="00447BB9">
        <w:t>Log</w:t>
      </w:r>
      <w:r w:rsidRPr="00447BB9">
        <w:rPr>
          <w:color w:val="000000"/>
        </w:rPr>
        <w:t>.</w:t>
      </w:r>
      <w:r w:rsidRPr="00447BB9">
        <w:t>e</w:t>
      </w:r>
      <w:r w:rsidRPr="00447BB9">
        <w:rPr>
          <w:color w:val="000000"/>
        </w:rPr>
        <w:t>(</w:t>
      </w:r>
      <w:r w:rsidRPr="00447BB9">
        <w:rPr>
          <w:color w:val="FF2EA0"/>
        </w:rPr>
        <w:t>"TAGList"</w:t>
      </w:r>
      <w:r w:rsidRPr="00447BB9">
        <w:rPr>
          <w:color w:val="000000"/>
        </w:rPr>
        <w:t>,</w:t>
      </w:r>
      <w:r w:rsidRPr="00447BB9">
        <w:t>goodsBeanList</w:t>
      </w:r>
      <w:r w:rsidRPr="00447BB9">
        <w:rPr>
          <w:color w:val="000000"/>
        </w:rPr>
        <w:t>.get(</w:t>
      </w:r>
      <w:r w:rsidRPr="00447BB9">
        <w:t>i</w:t>
      </w:r>
      <w:r w:rsidRPr="00447BB9">
        <w:rPr>
          <w:color w:val="000000"/>
        </w:rPr>
        <w:t xml:space="preserve">).toString());   </w:t>
      </w:r>
      <w:r w:rsidRPr="00447BB9">
        <w:rPr>
          <w:i/>
          <w:color w:val="058011"/>
        </w:rPr>
        <w:t xml:space="preserve">// </w:t>
      </w:r>
      <w:r w:rsidRPr="00447BB9">
        <w:rPr>
          <w:rFonts w:hAnsi="宋体" w:hint="eastAsia"/>
          <w:i/>
          <w:color w:val="058011"/>
        </w:rPr>
        <w:t>得到列表中的每一项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FF020C"/>
        </w:rPr>
        <w:t>}</w:t>
      </w:r>
    </w:p>
    <w:p w:rsidR="00447BB9" w:rsidRDefault="00447BB9" w:rsidP="00447BB9">
      <w:pPr>
        <w:ind w:firstLine="420"/>
      </w:pPr>
      <w:r>
        <w:rPr>
          <w:rFonts w:hint="eastAsia"/>
        </w:rPr>
        <w:t>代码分析</w:t>
      </w:r>
      <w:r>
        <w:t>：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>
        <w:t>goodsBeanList</w:t>
      </w:r>
    </w:p>
    <w:p w:rsidR="00740341" w:rsidRDefault="00740341" w:rsidP="00740341">
      <w:pPr>
        <w:pStyle w:val="a5"/>
        <w:ind w:left="840" w:firstLineChars="0" w:firstLine="420"/>
      </w:pPr>
      <w:r>
        <w:t>——</w:t>
      </w:r>
      <w:r>
        <w:t>列表对象</w:t>
      </w:r>
    </w:p>
    <w:p w:rsidR="004477FF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getInstance()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ind w:left="840" w:firstLineChars="0" w:firstLine="420"/>
      </w:pPr>
      <w:r>
        <w:rPr>
          <w:rFonts w:hint="eastAsia"/>
        </w:rPr>
        <w:t>走过场</w:t>
      </w:r>
      <w:r>
        <w:t>，</w:t>
      </w:r>
      <w:r>
        <w:rPr>
          <w:rFonts w:hint="eastAsia"/>
        </w:rPr>
        <w:t>仅牵出</w:t>
      </w:r>
      <w:r w:rsidRPr="00740341">
        <w:t>getAllData()</w:t>
      </w:r>
      <w:r>
        <w:rPr>
          <w:rFonts w:hint="eastAsia"/>
        </w:rPr>
        <w:t>的</w:t>
      </w:r>
      <w:r>
        <w:t>引用</w:t>
      </w:r>
      <w:r>
        <w:rPr>
          <w:rFonts w:hint="eastAsia"/>
        </w:rPr>
        <w:t>而已</w:t>
      </w:r>
      <w:r>
        <w:t>。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getAllData()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获取</w:t>
      </w:r>
      <w:r>
        <w:t>本地String(json)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t>String(json)</w:t>
      </w:r>
      <w:r>
        <w:rPr>
          <w:rFonts w:hint="eastAsia"/>
        </w:rPr>
        <w:t>转List</w:t>
      </w:r>
    </w:p>
    <w:p w:rsidR="00740341" w:rsidRDefault="00740341" w:rsidP="00740341">
      <w:pPr>
        <w:pStyle w:val="4"/>
      </w:pPr>
      <w:r>
        <w:rPr>
          <w:rFonts w:hint="eastAsia"/>
        </w:rPr>
        <w:t>实现步骤</w:t>
      </w:r>
    </w:p>
    <w:p w:rsidR="0075401A" w:rsidRDefault="0075401A" w:rsidP="0075401A">
      <w:pPr>
        <w:pStyle w:val="5"/>
      </w:pPr>
      <w:r>
        <w:rPr>
          <w:rFonts w:hint="eastAsia"/>
        </w:rPr>
        <w:t>Application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全局</w:t>
      </w:r>
      <w:r>
        <w:t>Context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static </w:t>
      </w:r>
      <w:r w:rsidRPr="0075401A">
        <w:rPr>
          <w:color w:val="221FFF"/>
        </w:rPr>
        <w:t xml:space="preserve">Context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br/>
      </w:r>
      <w:r w:rsidRPr="0075401A">
        <w:rPr>
          <w:b/>
          <w:bCs/>
          <w:color w:val="000080"/>
        </w:rPr>
        <w:t xml:space="preserve">public static </w:t>
      </w:r>
      <w:r w:rsidRPr="0075401A">
        <w:rPr>
          <w:color w:val="221FFF"/>
        </w:rPr>
        <w:t xml:space="preserve">Context </w:t>
      </w:r>
      <w:r w:rsidRPr="0075401A">
        <w:t xml:space="preserve">getContext() </w:t>
      </w:r>
      <w:r w:rsidRPr="0075401A">
        <w:rPr>
          <w:b/>
          <w:bCs/>
          <w:color w:val="FF020C"/>
        </w:rPr>
        <w:t xml:space="preserve">{ </w:t>
      </w:r>
      <w:r w:rsidRPr="0075401A">
        <w:rPr>
          <w:i/>
          <w:color w:val="058011"/>
        </w:rPr>
        <w:t>// Getter()</w:t>
      </w:r>
      <w:r w:rsidRPr="0075401A">
        <w:rPr>
          <w:rFonts w:hAnsi="宋体" w:hint="eastAsia"/>
          <w:i/>
          <w:color w:val="058011"/>
        </w:rPr>
        <w:t>方法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 xml:space="preserve">return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rPr>
          <w:b/>
          <w:bCs/>
          <w:color w:val="FF020C"/>
        </w:rPr>
        <w:t>}</w:t>
      </w:r>
      <w:r w:rsidRPr="0075401A">
        <w:rPr>
          <w:b/>
          <w:bCs/>
          <w:color w:val="FF020C"/>
        </w:rPr>
        <w:br/>
      </w:r>
      <w:r w:rsidRPr="0075401A">
        <w:rPr>
          <w:b/>
          <w:bCs/>
          <w:color w:val="FF020C"/>
        </w:rPr>
        <w:br/>
      </w:r>
      <w:r w:rsidRPr="0075401A">
        <w:rPr>
          <w:color w:val="808000"/>
        </w:rPr>
        <w:t>@Override</w:t>
      </w:r>
      <w:r w:rsidRPr="0075401A">
        <w:rPr>
          <w:color w:val="808000"/>
        </w:rPr>
        <w:br/>
      </w:r>
      <w:r w:rsidRPr="0075401A">
        <w:rPr>
          <w:b/>
          <w:bCs/>
          <w:color w:val="000080"/>
        </w:rPr>
        <w:t xml:space="preserve">public void </w:t>
      </w:r>
      <w:r w:rsidRPr="0075401A">
        <w:t xml:space="preserve">onCreate() </w:t>
      </w:r>
      <w:r w:rsidRPr="0075401A">
        <w:rPr>
          <w:b/>
          <w:bCs/>
          <w:color w:val="FF020C"/>
        </w:rPr>
        <w:t>{</w:t>
      </w:r>
      <w:r w:rsidRPr="0075401A">
        <w:rPr>
          <w:b/>
          <w:bCs/>
          <w:color w:val="FF020C"/>
        </w:rPr>
        <w:br/>
        <w:t xml:space="preserve">    </w:t>
      </w:r>
      <w:r w:rsidRPr="0075401A">
        <w:rPr>
          <w:b/>
          <w:bCs/>
          <w:color w:val="000080"/>
        </w:rPr>
        <w:t>super</w:t>
      </w:r>
      <w:r w:rsidRPr="0075401A">
        <w:t>.onCreate();</w:t>
      </w:r>
      <w:r w:rsidRPr="0075401A">
        <w:br/>
      </w:r>
      <w:r w:rsidRPr="0075401A">
        <w:br/>
        <w:t xml:space="preserve">    </w:t>
      </w:r>
      <w:r w:rsidRPr="0075401A">
        <w:rPr>
          <w:i/>
          <w:color w:val="660E7A"/>
        </w:rPr>
        <w:t>context</w:t>
      </w:r>
      <w:r w:rsidRPr="0075401A">
        <w:t>=getApplicationContext();</w:t>
      </w:r>
      <w:r>
        <w:tab/>
        <w:t>// this</w:t>
      </w:r>
      <w:r>
        <w:rPr>
          <w:rFonts w:hint="eastAsia"/>
        </w:rPr>
        <w:t>也行</w:t>
      </w:r>
      <w:r w:rsidRPr="0075401A">
        <w:br/>
      </w:r>
      <w:r w:rsidRPr="0075401A">
        <w:br/>
        <w:t xml:space="preserve">    initOKHttpClient();</w:t>
      </w:r>
      <w:r w:rsidRPr="0075401A">
        <w:br/>
      </w:r>
      <w:r w:rsidRPr="0075401A">
        <w:rPr>
          <w:b/>
          <w:bCs/>
          <w:color w:val="FF020C"/>
        </w:rPr>
        <w:t>}</w:t>
      </w:r>
    </w:p>
    <w:p w:rsidR="00740341" w:rsidRDefault="00740341" w:rsidP="00740341">
      <w:pPr>
        <w:pStyle w:val="5"/>
      </w:pPr>
      <w:r>
        <w:rPr>
          <w:rFonts w:hint="eastAsia"/>
        </w:rPr>
        <w:lastRenderedPageBreak/>
        <w:t>建立</w:t>
      </w:r>
      <w:r>
        <w:t>购物车</w:t>
      </w:r>
      <w:r w:rsidR="00143794">
        <w:t>u</w:t>
      </w:r>
      <w:r w:rsidR="00143794">
        <w:rPr>
          <w:rFonts w:hint="eastAsia"/>
        </w:rPr>
        <w:t>tils</w:t>
      </w:r>
      <w:r w:rsidR="00143794">
        <w:rPr>
          <w:rFonts w:hint="eastAsia"/>
        </w:rPr>
        <w:t>类</w:t>
      </w:r>
    </w:p>
    <w:p w:rsidR="00143794" w:rsidRDefault="00143794" w:rsidP="00143794">
      <w:pPr>
        <w:pStyle w:val="ab"/>
      </w:pPr>
      <w:r>
        <w:rPr>
          <w:noProof/>
        </w:rPr>
        <w:drawing>
          <wp:inline distT="0" distB="0" distL="0" distR="0" wp14:anchorId="40FC4D29" wp14:editId="5F439A4C">
            <wp:extent cx="2581200" cy="824400"/>
            <wp:effectExtent l="19050" t="19050" r="10160" b="139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8244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43794" w:rsidRDefault="00143794" w:rsidP="00143794">
      <w:pPr>
        <w:pStyle w:val="5"/>
      </w:pPr>
      <w:r>
        <w:rPr>
          <w:rFonts w:hint="eastAsia"/>
        </w:rPr>
        <w:t>定义</w:t>
      </w:r>
      <w:r>
        <w:t>自身类对象</w:t>
      </w:r>
      <w:r w:rsidR="0075401A">
        <w:rPr>
          <w:rFonts w:hint="eastAsia"/>
        </w:rPr>
        <w:t>(</w:t>
      </w:r>
      <w:r w:rsidR="0075401A">
        <w:rPr>
          <w:rFonts w:hint="eastAsia"/>
        </w:rPr>
        <w:t>单例模式</w:t>
      </w:r>
      <w:r w:rsidR="0075401A">
        <w:rPr>
          <w:rFonts w:hint="eastAsia"/>
        </w:rPr>
        <w:t>)</w:t>
      </w:r>
    </w:p>
    <w:p w:rsidR="00143794" w:rsidRPr="00143794" w:rsidRDefault="00143794" w:rsidP="00143794">
      <w:pPr>
        <w:pStyle w:val="af8"/>
        <w:rPr>
          <w:color w:val="000000"/>
        </w:rPr>
      </w:pPr>
      <w:r w:rsidRPr="00143794">
        <w:rPr>
          <w:b/>
          <w:bCs/>
        </w:rPr>
        <w:t xml:space="preserve">private static </w:t>
      </w:r>
      <w:r w:rsidRPr="00143794">
        <w:rPr>
          <w:color w:val="221FFF"/>
        </w:rPr>
        <w:t xml:space="preserve">CartStorge </w:t>
      </w:r>
      <w:r w:rsidRPr="00143794">
        <w:rPr>
          <w:i/>
          <w:color w:val="660E7A"/>
        </w:rPr>
        <w:t>instance</w:t>
      </w:r>
      <w:r w:rsidRPr="00143794">
        <w:rPr>
          <w:color w:val="000000"/>
        </w:rPr>
        <w:t>;</w:t>
      </w:r>
    </w:p>
    <w:p w:rsidR="00143794" w:rsidRDefault="00143794" w:rsidP="00143794">
      <w:pPr>
        <w:pStyle w:val="5"/>
      </w:pPr>
      <w:r>
        <w:rPr>
          <w:rFonts w:hint="eastAsia"/>
        </w:rPr>
        <w:t>得到该</w:t>
      </w:r>
      <w:r>
        <w:t>类的实例</w:t>
      </w:r>
    </w:p>
    <w:p w:rsidR="00143794" w:rsidRPr="00143794" w:rsidRDefault="00143794" w:rsidP="00143794">
      <w:pPr>
        <w:pStyle w:val="af8"/>
      </w:pPr>
      <w:r w:rsidRPr="00143794">
        <w:rPr>
          <w:b/>
          <w:bCs/>
          <w:color w:val="000080"/>
        </w:rPr>
        <w:t xml:space="preserve">public static </w:t>
      </w:r>
      <w:r w:rsidRPr="00143794">
        <w:rPr>
          <w:color w:val="221FFF"/>
        </w:rPr>
        <w:t xml:space="preserve">CartStorge </w:t>
      </w:r>
      <w:r w:rsidRPr="00143794">
        <w:t xml:space="preserve">getInstance() </w:t>
      </w:r>
      <w:r w:rsidRPr="00143794">
        <w:rPr>
          <w:b/>
          <w:bCs/>
          <w:color w:val="FF020C"/>
        </w:rPr>
        <w:t xml:space="preserve">{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静态方法，外部直调</w:t>
      </w:r>
      <w:r w:rsidRPr="00143794">
        <w:rPr>
          <w:rFonts w:hAnsi="宋体" w:hint="eastAsia"/>
          <w:i/>
          <w:color w:val="058011"/>
        </w:rPr>
        <w:br/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000080"/>
        </w:rPr>
        <w:t xml:space="preserve">if </w:t>
      </w:r>
      <w:r w:rsidRPr="00143794">
        <w:t>(</w:t>
      </w:r>
      <w:r w:rsidRPr="00143794">
        <w:rPr>
          <w:i/>
          <w:color w:val="660E7A"/>
        </w:rPr>
        <w:t xml:space="preserve">instance </w:t>
      </w:r>
      <w:r w:rsidRPr="00143794">
        <w:t xml:space="preserve">== </w:t>
      </w:r>
      <w:r w:rsidRPr="00143794">
        <w:rPr>
          <w:b/>
          <w:bCs/>
          <w:color w:val="000080"/>
        </w:rPr>
        <w:t>null</w:t>
      </w:r>
      <w:r w:rsidRPr="00143794">
        <w:t xml:space="preserve">) </w:t>
      </w:r>
      <w:r w:rsidRPr="00143794">
        <w:rPr>
          <w:b/>
          <w:bCs/>
          <w:color w:val="FF020C"/>
        </w:rPr>
        <w:t>{</w:t>
      </w:r>
      <w:r w:rsidRPr="00143794">
        <w:rPr>
          <w:b/>
          <w:bCs/>
          <w:color w:val="FF020C"/>
        </w:rPr>
        <w:br/>
        <w:t xml:space="preserve">        </w:t>
      </w:r>
      <w:r w:rsidRPr="00143794">
        <w:rPr>
          <w:i/>
          <w:color w:val="660E7A"/>
        </w:rPr>
        <w:t xml:space="preserve">instance </w:t>
      </w:r>
      <w:r w:rsidRPr="00143794">
        <w:t xml:space="preserve">= </w:t>
      </w:r>
      <w:r w:rsidRPr="00143794">
        <w:rPr>
          <w:b/>
          <w:bCs/>
          <w:color w:val="000080"/>
        </w:rPr>
        <w:t xml:space="preserve">new </w:t>
      </w:r>
      <w:r w:rsidRPr="00143794">
        <w:t>CartStorge(</w:t>
      </w:r>
      <w:r w:rsidRPr="00143794">
        <w:rPr>
          <w:color w:val="221FFF"/>
        </w:rPr>
        <w:t>MyApplication</w:t>
      </w:r>
      <w:r w:rsidRPr="00143794">
        <w:t>.</w:t>
      </w:r>
      <w:r w:rsidRPr="00143794">
        <w:rPr>
          <w:color w:val="221FFF"/>
        </w:rPr>
        <w:t>getContext</w:t>
      </w:r>
      <w:r w:rsidRPr="00143794">
        <w:t xml:space="preserve">()); 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执行构造器，得到全局上下文</w:t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FF020C"/>
        </w:rPr>
        <w:t>}</w:t>
      </w:r>
      <w:r w:rsidRPr="00143794">
        <w:rPr>
          <w:b/>
          <w:bCs/>
          <w:color w:val="FF020C"/>
        </w:rPr>
        <w:br/>
      </w:r>
      <w:r w:rsidRPr="00143794">
        <w:rPr>
          <w:b/>
          <w:bCs/>
          <w:color w:val="FF020C"/>
        </w:rPr>
        <w:br/>
        <w:t xml:space="preserve">    </w:t>
      </w:r>
      <w:r w:rsidRPr="00143794">
        <w:rPr>
          <w:b/>
          <w:bCs/>
          <w:color w:val="000080"/>
        </w:rPr>
        <w:t xml:space="preserve">return </w:t>
      </w:r>
      <w:r w:rsidRPr="00143794">
        <w:rPr>
          <w:i/>
          <w:color w:val="660E7A"/>
        </w:rPr>
        <w:t>instance</w:t>
      </w:r>
      <w:r w:rsidRPr="00143794">
        <w:t>;</w:t>
      </w:r>
      <w:r w:rsidRPr="00143794">
        <w:br/>
      </w:r>
      <w:r w:rsidRPr="00143794">
        <w:rPr>
          <w:b/>
          <w:bCs/>
          <w:color w:val="FF020C"/>
        </w:rPr>
        <w:t>}</w:t>
      </w:r>
    </w:p>
    <w:p w:rsidR="0075401A" w:rsidRDefault="0075401A" w:rsidP="0075401A">
      <w:pPr>
        <w:pStyle w:val="5"/>
      </w:pPr>
      <w:r>
        <w:rPr>
          <w:rFonts w:hint="eastAsia"/>
        </w:rPr>
        <w:t>构造器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</w:t>
      </w:r>
      <w:r w:rsidRPr="0075401A">
        <w:rPr>
          <w:color w:val="221FFF"/>
        </w:rPr>
        <w:t>CartStorge</w:t>
      </w:r>
      <w:r w:rsidRPr="0075401A">
        <w:t>(</w:t>
      </w:r>
      <w:r w:rsidRPr="0075401A">
        <w:rPr>
          <w:color w:val="221FFF"/>
        </w:rPr>
        <w:t xml:space="preserve">Context </w:t>
      </w:r>
      <w:r w:rsidRPr="0075401A">
        <w:t xml:space="preserve">context) </w:t>
      </w:r>
      <w:r w:rsidRPr="0075401A">
        <w:rPr>
          <w:b/>
          <w:bCs/>
          <w:color w:val="FF020C"/>
        </w:rPr>
        <w:t xml:space="preserve">{       </w:t>
      </w:r>
      <w:r w:rsidR="0090447D">
        <w:rPr>
          <w:b/>
          <w:bCs/>
          <w:color w:val="FF020C"/>
        </w:rPr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让构造器为</w:t>
      </w:r>
      <w:r w:rsidRPr="0075401A">
        <w:rPr>
          <w:i/>
          <w:color w:val="058011"/>
        </w:rPr>
        <w:t>private</w:t>
      </w:r>
      <w:r w:rsidRPr="0075401A">
        <w:rPr>
          <w:rFonts w:hAnsi="宋体" w:hint="eastAsia"/>
          <w:i/>
          <w:color w:val="058011"/>
        </w:rPr>
        <w:t>，这样该类就不会被实例化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>this</w:t>
      </w:r>
      <w:r w:rsidRPr="0075401A">
        <w:t>.</w:t>
      </w:r>
      <w:r w:rsidRPr="0075401A">
        <w:rPr>
          <w:b/>
          <w:bCs/>
          <w:color w:val="660E7A"/>
        </w:rPr>
        <w:t>context</w:t>
      </w:r>
      <w:r w:rsidRPr="0075401A">
        <w:t xml:space="preserve">=context;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接收全局上下文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660E7A"/>
        </w:rPr>
        <w:t xml:space="preserve">sparseArray </w:t>
      </w:r>
      <w:r w:rsidRPr="0075401A">
        <w:t xml:space="preserve">= </w:t>
      </w:r>
      <w:r w:rsidRPr="0075401A">
        <w:rPr>
          <w:b/>
          <w:bCs/>
          <w:color w:val="000080"/>
        </w:rPr>
        <w:t xml:space="preserve">new </w:t>
      </w:r>
      <w:r w:rsidRPr="0075401A">
        <w:t xml:space="preserve">SparseArray&lt;&gt;();      </w:t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视频中为</w:t>
      </w:r>
      <w:r w:rsidRPr="0075401A">
        <w:rPr>
          <w:i/>
          <w:color w:val="058011"/>
        </w:rPr>
        <w:t>sparseArray = new SparseArray&lt;&gt;(100);</w:t>
      </w:r>
      <w:r w:rsidRPr="0075401A">
        <w:rPr>
          <w:i/>
          <w:color w:val="058011"/>
        </w:rPr>
        <w:br/>
        <w:t xml:space="preserve">    </w:t>
      </w:r>
      <w:r w:rsidRPr="0075401A">
        <w:t xml:space="preserve">listToSparseArray(); 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="0090447D">
        <w:rPr>
          <w:i/>
          <w:color w:val="058011"/>
        </w:rPr>
        <w:t>(</w:t>
      </w:r>
      <w:r w:rsidR="0090447D">
        <w:rPr>
          <w:rFonts w:hint="eastAsia"/>
          <w:i/>
          <w:color w:val="058011"/>
        </w:rPr>
        <w:t>本地转列表</w:t>
      </w:r>
      <w:r w:rsidR="0090447D">
        <w:rPr>
          <w:i/>
          <w:color w:val="058011"/>
        </w:rPr>
        <w:t>)</w:t>
      </w:r>
      <w:r w:rsidR="0090447D">
        <w:rPr>
          <w:rFonts w:hint="eastAsia"/>
          <w:i/>
          <w:color w:val="058011"/>
        </w:rPr>
        <w:t>，</w:t>
      </w:r>
      <w:r w:rsidRPr="0075401A">
        <w:rPr>
          <w:rFonts w:hAnsi="宋体" w:hint="eastAsia"/>
          <w:i/>
          <w:color w:val="058011"/>
        </w:rPr>
        <w:t>列表转内存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b/>
          <w:bCs/>
          <w:color w:val="FF020C"/>
        </w:rPr>
        <w:t>}</w:t>
      </w:r>
    </w:p>
    <w:p w:rsidR="0075401A" w:rsidRDefault="0090447D" w:rsidP="0090447D">
      <w:pPr>
        <w:pStyle w:val="5"/>
      </w:pPr>
      <w:r w:rsidRPr="0090447D">
        <w:t>listToSparseArray()</w:t>
      </w:r>
    </w:p>
    <w:p w:rsidR="0090447D" w:rsidRPr="0090447D" w:rsidRDefault="0090447D" w:rsidP="0090447D">
      <w:pPr>
        <w:pStyle w:val="af8"/>
        <w:rPr>
          <w:color w:val="000000"/>
        </w:rPr>
      </w:pPr>
      <w:r w:rsidRPr="0090447D">
        <w:rPr>
          <w:b/>
          <w:bCs/>
          <w:color w:val="000080"/>
        </w:rPr>
        <w:t xml:space="preserve">private void </w:t>
      </w:r>
      <w:r w:rsidRPr="0090447D">
        <w:rPr>
          <w:color w:val="000000"/>
        </w:rPr>
        <w:t xml:space="preserve">listToSparseArray() </w:t>
      </w:r>
      <w:r w:rsidRPr="0090447D">
        <w:rPr>
          <w:b/>
          <w:bCs/>
          <w:color w:val="FF020C"/>
        </w:rPr>
        <w:t xml:space="preserve">{  </w:t>
      </w:r>
      <w:r w:rsidRPr="0090447D">
        <w:t xml:space="preserve">// </w:t>
      </w:r>
      <w:r w:rsidRPr="0090447D">
        <w:rPr>
          <w:rFonts w:hAnsi="宋体" w:hint="eastAsia"/>
        </w:rPr>
        <w:t>列表转内存</w:t>
      </w:r>
      <w:r w:rsidRPr="0090447D">
        <w:rPr>
          <w:rFonts w:hAnsi="宋体" w:hint="eastAsia"/>
        </w:rPr>
        <w:br/>
        <w:t xml:space="preserve">    </w:t>
      </w:r>
      <w:r w:rsidRPr="0090447D">
        <w:t xml:space="preserve">// 1 </w:t>
      </w:r>
      <w:r w:rsidRPr="0090447D">
        <w:rPr>
          <w:rFonts w:hAnsi="宋体" w:hint="eastAsia"/>
        </w:rPr>
        <w:t>读</w:t>
      </w:r>
      <w:r w:rsidRPr="0090447D">
        <w:t>-----------------</w:t>
      </w:r>
      <w:r w:rsidRPr="0090447D">
        <w:rPr>
          <w:rFonts w:hAnsi="宋体" w:hint="eastAsia"/>
        </w:rPr>
        <w:t>读取商品列表</w:t>
      </w:r>
      <w:r w:rsidRPr="0090447D">
        <w:t>(</w:t>
      </w:r>
      <w:r w:rsidRPr="0090447D">
        <w:rPr>
          <w:rFonts w:hAnsi="宋体" w:hint="eastAsia"/>
        </w:rPr>
        <w:t>所有商品信息</w:t>
      </w:r>
      <w:r w:rsidRPr="0090447D">
        <w:t>)</w:t>
      </w:r>
      <w:r w:rsidRPr="0090447D">
        <w:br/>
        <w:t xml:space="preserve">    </w:t>
      </w:r>
      <w:r w:rsidRPr="0090447D">
        <w:rPr>
          <w:color w:val="000000"/>
        </w:rPr>
        <w:t>List&lt;</w:t>
      </w:r>
      <w:r w:rsidRPr="0090447D">
        <w:rPr>
          <w:color w:val="221FFF"/>
        </w:rPr>
        <w:t>GoodsBean</w:t>
      </w:r>
      <w:r w:rsidRPr="0090447D">
        <w:rPr>
          <w:color w:val="000000"/>
        </w:rPr>
        <w:t xml:space="preserve">&gt; </w:t>
      </w:r>
      <w:r w:rsidRPr="0090447D">
        <w:rPr>
          <w:color w:val="221FFF"/>
        </w:rPr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color w:val="FF0000"/>
        </w:rPr>
        <w:t>getAllData()</w:t>
      </w:r>
      <w:r w:rsidRPr="0090447D">
        <w:rPr>
          <w:color w:val="000000"/>
        </w:rPr>
        <w:t xml:space="preserve">; </w:t>
      </w:r>
      <w:r w:rsidRPr="0090447D">
        <w:t>// (</w:t>
      </w:r>
      <w:r w:rsidRPr="0090447D">
        <w:rPr>
          <w:rFonts w:hAnsi="宋体" w:hint="eastAsia"/>
        </w:rPr>
        <w:t>列表</w:t>
      </w:r>
      <w:r w:rsidRPr="0090447D">
        <w:t>&lt;--</w:t>
      </w:r>
      <w:r>
        <w:rPr>
          <w:rFonts w:hAnsi="宋体" w:hint="eastAsia"/>
        </w:rPr>
        <w:t>S</w:t>
      </w:r>
      <w:r>
        <w:rPr>
          <w:rFonts w:hAnsi="宋体"/>
        </w:rPr>
        <w:t>tring</w:t>
      </w:r>
      <w:r w:rsidRPr="0090447D">
        <w:t>)</w:t>
      </w:r>
      <w:r w:rsidRPr="0090447D">
        <w:br/>
      </w:r>
      <w:r w:rsidRPr="0090447D">
        <w:br/>
        <w:t xml:space="preserve">    // 2 </w:t>
      </w:r>
      <w:r w:rsidRPr="0090447D">
        <w:rPr>
          <w:rFonts w:hAnsi="宋体" w:hint="eastAsia"/>
        </w:rPr>
        <w:t>存</w:t>
      </w:r>
      <w:r w:rsidRPr="0090447D">
        <w:t>-----------------</w:t>
      </w:r>
      <w:r w:rsidRPr="0090447D">
        <w:rPr>
          <w:rFonts w:hAnsi="宋体" w:hint="eastAsia"/>
        </w:rPr>
        <w:t>将列表保存到</w:t>
      </w:r>
      <w:r w:rsidRPr="0090447D">
        <w:t>SparseArray</w:t>
      </w:r>
      <w:r w:rsidRPr="0090447D">
        <w:rPr>
          <w:rFonts w:hAnsi="宋体" w:hint="eastAsia"/>
        </w:rPr>
        <w:t>内存</w:t>
      </w:r>
      <w:r w:rsidRPr="0090447D">
        <w:t xml:space="preserve">  (</w:t>
      </w:r>
      <w:r w:rsidRPr="0090447D">
        <w:rPr>
          <w:rFonts w:hAnsi="宋体" w:hint="eastAsia"/>
        </w:rPr>
        <w:t>内存</w:t>
      </w:r>
      <w:r w:rsidRPr="0090447D">
        <w:t>&lt;--</w:t>
      </w:r>
      <w:r w:rsidRPr="0090447D">
        <w:rPr>
          <w:rFonts w:hAnsi="宋体" w:hint="eastAsia"/>
        </w:rPr>
        <w:t>列表</w:t>
      </w:r>
      <w:r w:rsidRPr="0090447D">
        <w:t>)</w:t>
      </w:r>
      <w:r w:rsidRPr="0090447D">
        <w:br/>
        <w:t xml:space="preserve">    </w:t>
      </w:r>
      <w:r w:rsidRPr="0090447D">
        <w:rPr>
          <w:b/>
          <w:bCs/>
          <w:color w:val="000080"/>
        </w:rPr>
        <w:t xml:space="preserve">for </w:t>
      </w:r>
      <w:r w:rsidRPr="0090447D">
        <w:rPr>
          <w:color w:val="000000"/>
        </w:rPr>
        <w:t>(</w:t>
      </w:r>
      <w:r w:rsidRPr="0090447D">
        <w:rPr>
          <w:b/>
          <w:bCs/>
          <w:color w:val="000080"/>
        </w:rPr>
        <w:t xml:space="preserve">int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= </w:t>
      </w:r>
      <w:r w:rsidRPr="0090447D">
        <w:rPr>
          <w:color w:val="0000FF"/>
        </w:rPr>
        <w:t>0</w:t>
      </w:r>
      <w:r w:rsidRPr="0090447D">
        <w:rPr>
          <w:color w:val="000000"/>
        </w:rPr>
        <w:t xml:space="preserve">;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&lt;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 xml:space="preserve">.size(); 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++)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  <w:t xml:space="preserve">        </w:t>
      </w:r>
      <w:r w:rsidRPr="0090447D">
        <w:rPr>
          <w:color w:val="221FFF"/>
        </w:rPr>
        <w:t xml:space="preserve">GoodsBean goodsBean </w:t>
      </w:r>
      <w:r w:rsidRPr="0090447D">
        <w:rPr>
          <w:color w:val="000000"/>
        </w:rPr>
        <w:t xml:space="preserve">=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>.get(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); </w:t>
      </w:r>
      <w:r w:rsidRPr="0090447D">
        <w:t xml:space="preserve">// </w:t>
      </w:r>
      <w:r w:rsidRPr="0090447D">
        <w:rPr>
          <w:rFonts w:hAnsi="宋体" w:hint="eastAsia"/>
        </w:rPr>
        <w:t>取列表中的每一项的位置</w:t>
      </w:r>
      <w:r w:rsidRPr="0090447D">
        <w:rPr>
          <w:rFonts w:hAnsi="宋体" w:hint="eastAsia"/>
        </w:rPr>
        <w:br/>
        <w:t xml:space="preserve">        </w:t>
      </w:r>
      <w:r w:rsidRPr="0090447D">
        <w:rPr>
          <w:b/>
          <w:bCs/>
          <w:color w:val="660E7A"/>
        </w:rPr>
        <w:t>sparseArray</w:t>
      </w:r>
      <w:r w:rsidRPr="0090447D">
        <w:rPr>
          <w:color w:val="000000"/>
        </w:rPr>
        <w:t>.put(</w:t>
      </w:r>
      <w:r w:rsidRPr="0090447D">
        <w:rPr>
          <w:color w:val="221FFF"/>
        </w:rPr>
        <w:t>Integer</w:t>
      </w:r>
      <w:r w:rsidRPr="0090447D">
        <w:rPr>
          <w:color w:val="000000"/>
        </w:rPr>
        <w:t>.</w:t>
      </w:r>
      <w:r w:rsidRPr="0090447D">
        <w:rPr>
          <w:color w:val="221FFF"/>
        </w:rPr>
        <w:t>parseInt</w:t>
      </w:r>
      <w:r w:rsidRPr="0090447D">
        <w:rPr>
          <w:color w:val="000000"/>
        </w:rPr>
        <w:t>(</w:t>
      </w:r>
      <w:r w:rsidRPr="0090447D">
        <w:rPr>
          <w:color w:val="221FFF"/>
        </w:rPr>
        <w:t>goodsBean</w:t>
      </w:r>
      <w:r w:rsidRPr="0090447D">
        <w:rPr>
          <w:color w:val="000000"/>
        </w:rPr>
        <w:t>.getProduct_id()),</w:t>
      </w:r>
      <w:r w:rsidRPr="0090447D">
        <w:rPr>
          <w:color w:val="221FFF"/>
        </w:rPr>
        <w:t>goodsBean</w:t>
      </w:r>
      <w:r w:rsidRPr="0090447D">
        <w:rPr>
          <w:color w:val="000000"/>
        </w:rPr>
        <w:t>);</w:t>
      </w:r>
      <w:r w:rsidRPr="0090447D">
        <w:t xml:space="preserve">// </w:t>
      </w:r>
      <w:r w:rsidRPr="0090447D">
        <w:rPr>
          <w:rFonts w:hAnsi="宋体" w:hint="eastAsia"/>
        </w:rPr>
        <w:t>将产品</w:t>
      </w:r>
      <w:r w:rsidRPr="0090447D">
        <w:t>Id</w:t>
      </w:r>
      <w:r w:rsidRPr="0090447D">
        <w:rPr>
          <w:rFonts w:hAnsi="宋体" w:hint="eastAsia"/>
        </w:rPr>
        <w:t>放入内存</w:t>
      </w:r>
      <w:r w:rsidRPr="0090447D">
        <w:rPr>
          <w:rFonts w:hAnsi="宋体" w:hint="eastAsia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  <w:t>}</w:t>
      </w:r>
    </w:p>
    <w:p w:rsidR="0090447D" w:rsidRDefault="0090447D" w:rsidP="0090447D">
      <w:pPr>
        <w:pStyle w:val="5"/>
      </w:pPr>
      <w:r w:rsidRPr="0090447D">
        <w:t>getAllData()</w:t>
      </w:r>
    </w:p>
    <w:p w:rsidR="0090447D" w:rsidRDefault="0090447D" w:rsidP="0090447D">
      <w:pPr>
        <w:pStyle w:val="af8"/>
        <w:rPr>
          <w:b/>
          <w:bCs/>
          <w:color w:val="FF020C"/>
        </w:rPr>
      </w:pPr>
      <w:r w:rsidRPr="0090447D">
        <w:rPr>
          <w:b/>
          <w:bCs/>
          <w:color w:val="000080"/>
        </w:rPr>
        <w:t xml:space="preserve">public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getAllData()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i/>
          <w:color w:val="058011"/>
        </w:rPr>
        <w:t xml:space="preserve">// 1 </w:t>
      </w:r>
      <w:r w:rsidRPr="0090447D">
        <w:rPr>
          <w:rFonts w:hAnsi="宋体" w:hint="eastAsia"/>
          <w:i/>
          <w:color w:val="058011"/>
        </w:rPr>
        <w:t>获取本地</w:t>
      </w:r>
      <w:r w:rsidRPr="0090447D">
        <w:rPr>
          <w:i/>
          <w:color w:val="058011"/>
        </w:rPr>
        <w:t>String</w:t>
      </w:r>
      <w:r w:rsidRPr="0090447D">
        <w:rPr>
          <w:i/>
          <w:color w:val="058011"/>
        </w:rPr>
        <w:br/>
        <w:t xml:space="preserve">    </w:t>
      </w:r>
      <w:r w:rsidRPr="0090447D">
        <w:t xml:space="preserve">String json </w:t>
      </w:r>
      <w:r w:rsidRPr="0090447D">
        <w:rPr>
          <w:color w:val="000000"/>
        </w:rPr>
        <w:t xml:space="preserve">= </w:t>
      </w:r>
      <w:r w:rsidRPr="0090447D">
        <w:t>CacheUtils</w:t>
      </w:r>
      <w:r w:rsidRPr="0090447D">
        <w:rPr>
          <w:color w:val="000000"/>
        </w:rPr>
        <w:t>.</w:t>
      </w:r>
      <w:r w:rsidRPr="0090447D">
        <w:t>getString</w:t>
      </w:r>
      <w:r w:rsidRPr="0090447D">
        <w:rPr>
          <w:color w:val="000000"/>
        </w:rPr>
        <w:t>(</w:t>
      </w:r>
      <w:r w:rsidRPr="0090447D">
        <w:rPr>
          <w:b/>
          <w:bCs/>
          <w:color w:val="660E7A"/>
        </w:rPr>
        <w:t>context</w:t>
      </w:r>
      <w:r w:rsidRPr="0090447D">
        <w:rPr>
          <w:color w:val="000000"/>
        </w:rPr>
        <w:t>,</w:t>
      </w:r>
      <w:r w:rsidRPr="0090447D">
        <w:rPr>
          <w:b/>
          <w:bCs/>
          <w:i/>
          <w:color w:val="660E7A"/>
        </w:rPr>
        <w:t>JSON_CART</w:t>
      </w:r>
      <w:r w:rsidRPr="0090447D">
        <w:rPr>
          <w:color w:val="000000"/>
        </w:rPr>
        <w:t xml:space="preserve">); 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本地数据在</w:t>
      </w:r>
      <w:r w:rsidRPr="0090447D">
        <w:rPr>
          <w:i/>
          <w:color w:val="058011"/>
        </w:rPr>
        <w:t>Share</w:t>
      </w:r>
      <w:r w:rsidRPr="0090447D">
        <w:rPr>
          <w:rFonts w:hAnsi="宋体" w:hint="eastAsia"/>
          <w:i/>
          <w:color w:val="058011"/>
        </w:rPr>
        <w:t>持久化对象中存着的</w:t>
      </w:r>
      <w:r w:rsidRPr="0090447D">
        <w:rPr>
          <w:rFonts w:hAnsi="宋体" w:hint="eastAsia"/>
          <w:i/>
          <w:color w:val="058011"/>
        </w:rPr>
        <w:br/>
      </w:r>
      <w:r w:rsidRPr="0090447D">
        <w:rPr>
          <w:rFonts w:hAnsi="宋体" w:hint="eastAsia"/>
          <w:i/>
          <w:color w:val="058011"/>
        </w:rPr>
        <w:br/>
        <w:t xml:space="preserve">    </w:t>
      </w:r>
      <w:r w:rsidRPr="0090447D">
        <w:rPr>
          <w:i/>
          <w:color w:val="058011"/>
        </w:rPr>
        <w:t>// 2 String</w:t>
      </w:r>
      <w:r w:rsidRPr="0090447D">
        <w:rPr>
          <w:rFonts w:hAnsi="宋体" w:hint="eastAsia"/>
          <w:i/>
          <w:color w:val="058011"/>
        </w:rPr>
        <w:t>转化为</w:t>
      </w:r>
      <w:r w:rsidRPr="0090447D">
        <w:rPr>
          <w:i/>
          <w:color w:val="058011"/>
        </w:rPr>
        <w:t>List</w:t>
      </w:r>
      <w:r w:rsidRPr="0090447D">
        <w:rPr>
          <w:i/>
          <w:color w:val="058011"/>
        </w:rPr>
        <w:br/>
        <w:t xml:space="preserve">   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ArrayList&lt;&gt;();</w:t>
      </w:r>
      <w:r w:rsidRPr="0090447D">
        <w:rPr>
          <w:color w:val="000000"/>
        </w:rPr>
        <w:br/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000080"/>
        </w:rPr>
        <w:t xml:space="preserve">if </w:t>
      </w:r>
      <w:r w:rsidRPr="0090447D">
        <w:rPr>
          <w:color w:val="000000"/>
        </w:rPr>
        <w:t>(!</w:t>
      </w:r>
      <w:r w:rsidRPr="0090447D">
        <w:t>TextUtils</w:t>
      </w:r>
      <w:r w:rsidRPr="0090447D">
        <w:rPr>
          <w:color w:val="000000"/>
        </w:rPr>
        <w:t>.</w:t>
      </w:r>
      <w:r w:rsidRPr="0090447D">
        <w:t>isEmpty</w:t>
      </w:r>
      <w:r w:rsidRPr="0090447D">
        <w:rPr>
          <w:color w:val="000000"/>
        </w:rPr>
        <w:t>(</w:t>
      </w:r>
      <w:r w:rsidRPr="0090447D">
        <w:t>json</w:t>
      </w:r>
      <w:r w:rsidRPr="0090447D">
        <w:rPr>
          <w:color w:val="000000"/>
        </w:rPr>
        <w:t xml:space="preserve">)) </w:t>
      </w:r>
      <w:r w:rsidRPr="0090447D">
        <w:rPr>
          <w:b/>
          <w:bCs/>
          <w:color w:val="FF020C"/>
        </w:rPr>
        <w:t xml:space="preserve">{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不为空才能解析</w:t>
      </w:r>
      <w:r w:rsidRPr="0090447D">
        <w:rPr>
          <w:i/>
          <w:color w:val="058011"/>
        </w:rPr>
        <w:t>(</w:t>
      </w:r>
      <w:r w:rsidRPr="0090447D">
        <w:rPr>
          <w:rFonts w:hAnsi="宋体" w:hint="eastAsia"/>
          <w:i/>
          <w:color w:val="058011"/>
        </w:rPr>
        <w:t>不然就报空指针异常崩溃</w:t>
      </w:r>
      <w:r w:rsidRPr="0090447D">
        <w:rPr>
          <w:i/>
          <w:color w:val="058011"/>
        </w:rPr>
        <w:t>)</w:t>
      </w:r>
      <w:r w:rsidRPr="0090447D">
        <w:rPr>
          <w:i/>
          <w:color w:val="058011"/>
        </w:rPr>
        <w:br/>
        <w:t xml:space="preserve">       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Gson().fromJson(</w:t>
      </w:r>
      <w:r w:rsidRPr="0090447D">
        <w:t>json</w:t>
      </w:r>
      <w:r w:rsidRPr="0090447D">
        <w:rPr>
          <w:color w:val="000000"/>
        </w:rPr>
        <w:t xml:space="preserve">,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TypeToken&lt;List&lt;</w:t>
      </w:r>
      <w:r w:rsidRPr="0090447D">
        <w:t>GoodsBean</w:t>
      </w:r>
      <w:r w:rsidRPr="0090447D">
        <w:rPr>
          <w:color w:val="000000"/>
        </w:rPr>
        <w:t>&gt;&gt;()</w:t>
      </w:r>
      <w:r w:rsidRPr="0090447D">
        <w:rPr>
          <w:b/>
          <w:bCs/>
          <w:color w:val="FF020C"/>
        </w:rPr>
        <w:t>{}</w:t>
      </w:r>
      <w:r w:rsidRPr="0090447D">
        <w:rPr>
          <w:color w:val="000000"/>
        </w:rPr>
        <w:t>.getType());</w:t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b/>
          <w:bCs/>
          <w:color w:val="000080"/>
        </w:rPr>
        <w:t xml:space="preserve">return </w:t>
      </w:r>
      <w:r w:rsidRPr="0090447D">
        <w:t>goodsBeanList</w:t>
      </w:r>
      <w:r w:rsidRPr="0090447D">
        <w:rPr>
          <w:color w:val="000000"/>
        </w:rPr>
        <w:t>;</w:t>
      </w:r>
      <w:r w:rsidRPr="0090447D">
        <w:rPr>
          <w:color w:val="000000"/>
        </w:rPr>
        <w:br/>
      </w:r>
      <w:r w:rsidRPr="0090447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lastRenderedPageBreak/>
        <w:t>数据处理</w:t>
      </w:r>
      <w:r>
        <w:rPr>
          <w:rFonts w:hint="eastAsia"/>
        </w:rPr>
        <w:t>(</w:t>
      </w:r>
      <w:r>
        <w:rPr>
          <w:rFonts w:hint="eastAsia"/>
        </w:rPr>
        <w:t>增删改</w:t>
      </w:r>
      <w:r>
        <w:rPr>
          <w:rFonts w:hint="eastAsia"/>
        </w:rPr>
        <w:t>)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增加数据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 </w:t>
      </w:r>
      <w:r w:rsidRPr="002534FD">
        <w:rPr>
          <w:color w:val="000000"/>
        </w:rPr>
        <w:t>addData(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添加数据到内存中，即：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，若当前数据已存在，就修改成</w:t>
      </w:r>
      <w:r w:rsidRPr="002534FD">
        <w:rPr>
          <w:i/>
        </w:rPr>
        <w:t>number</w:t>
      </w:r>
      <w:r w:rsidRPr="002534FD">
        <w:rPr>
          <w:rFonts w:hAnsi="宋体" w:hint="eastAsia"/>
          <w:i/>
        </w:rPr>
        <w:t>递增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 xml:space="preserve">GoodsBean tempData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.get(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000080"/>
        </w:rPr>
        <w:t xml:space="preserve">if </w:t>
      </w:r>
      <w:r w:rsidRPr="002534FD">
        <w:rPr>
          <w:color w:val="000000"/>
        </w:rPr>
        <w:t>(</w:t>
      </w:r>
      <w:r w:rsidRPr="002534FD">
        <w:rPr>
          <w:color w:val="221FFF"/>
        </w:rPr>
        <w:t xml:space="preserve">tempData </w:t>
      </w:r>
      <w:r w:rsidRPr="002534FD">
        <w:rPr>
          <w:color w:val="000000"/>
        </w:rPr>
        <w:t xml:space="preserve">!= </w:t>
      </w:r>
      <w:r w:rsidRPr="002534FD">
        <w:rPr>
          <w:b/>
          <w:bCs/>
          <w:color w:val="000080"/>
        </w:rPr>
        <w:t>null</w:t>
      </w:r>
      <w:r w:rsidRPr="002534FD">
        <w:rPr>
          <w:color w:val="000000"/>
        </w:rPr>
        <w:t xml:space="preserve">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内存中有了这条数据</w:t>
      </w:r>
      <w:r w:rsidRPr="002534FD">
        <w:rPr>
          <w:rFonts w:hAnsi="宋体" w:hint="eastAsia"/>
          <w:i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.getNumber()+</w:t>
      </w:r>
      <w:r w:rsidRPr="002534FD">
        <w:rPr>
          <w:color w:val="0000FF"/>
        </w:rPr>
        <w:t>1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000080"/>
        </w:rPr>
        <w:t xml:space="preserve">else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=goodsBean;</w:t>
      </w:r>
      <w:r w:rsidRPr="002534FD">
        <w:rPr>
          <w:color w:val="000000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0000FF"/>
        </w:rPr>
        <w:t>1</w:t>
      </w:r>
      <w:r w:rsidRPr="002534FD">
        <w:rPr>
          <w:color w:val="000000"/>
        </w:rPr>
        <w:t xml:space="preserve">);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至少要有一个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同步到内存中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.getProduct_id()),</w:t>
      </w:r>
      <w:r w:rsidRPr="002534FD">
        <w:rPr>
          <w:color w:val="221FFF"/>
        </w:rPr>
        <w:t>tempData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说明：增删改查的时候都要同步到本地</w:t>
      </w:r>
      <w:r w:rsidRPr="002534FD">
        <w:rPr>
          <w:i/>
        </w:rPr>
        <w:t>)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删除数据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delData(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="00E9397F">
        <w:rPr>
          <w:b/>
          <w:bCs/>
          <w:color w:val="FF020C"/>
        </w:rPr>
        <w:t>{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.delete(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 w:rsidRPr="002534FD">
        <w:rPr>
          <w:i/>
        </w:rPr>
        <w:t xml:space="preserve">// 1 </w:t>
      </w:r>
      <w:r w:rsidR="00E9397F" w:rsidRPr="002534FD">
        <w:rPr>
          <w:rFonts w:hAnsi="宋体" w:hint="eastAsia"/>
          <w:i/>
        </w:rPr>
        <w:t>在内存中删除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 w:rsidRPr="002534FD">
        <w:rPr>
          <w:i/>
        </w:rPr>
        <w:t xml:space="preserve">// 2 </w:t>
      </w:r>
      <w:r w:rsidR="00E9397F" w:rsidRPr="002534FD">
        <w:rPr>
          <w:rFonts w:hAnsi="宋体" w:hint="eastAsia"/>
          <w:i/>
        </w:rPr>
        <w:t>删除后同步到本地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更新数据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updateData(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 </w:t>
      </w:r>
      <w:r w:rsidRPr="002534FD">
        <w:rPr>
          <w:rFonts w:hAnsi="宋体" w:hint="eastAsia"/>
          <w:i/>
        </w:rPr>
        <w:t>内存中更新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(goodsBean.getProduct_id()),goodsBean);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保存</w:t>
      </w:r>
      <w:r>
        <w:t>到本地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b/>
          <w:bCs/>
          <w:color w:val="000080"/>
        </w:rPr>
        <w:t xml:space="preserve">private void </w:t>
      </w:r>
      <w:r w:rsidRPr="002534FD">
        <w:rPr>
          <w:color w:val="000000"/>
        </w:rPr>
        <w:t xml:space="preserve">saveLocal()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List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List&lt;</w:t>
      </w:r>
      <w:r w:rsidRPr="002534FD">
        <w:rPr>
          <w:color w:val="221FFF"/>
        </w:rPr>
        <w:t>GoodsBean</w:t>
      </w:r>
      <w:r w:rsidRPr="002534FD">
        <w:rPr>
          <w:color w:val="000000"/>
        </w:rPr>
        <w:t xml:space="preserve">&gt; </w:t>
      </w:r>
      <w:r w:rsidRPr="002534FD">
        <w:rPr>
          <w:color w:val="221FFF"/>
        </w:rPr>
        <w:t xml:space="preserve">goodsBeanList </w:t>
      </w:r>
      <w:r w:rsidRPr="002534FD">
        <w:rPr>
          <w:color w:val="000000"/>
        </w:rPr>
        <w:t>= sparseToList();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List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类型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使用</w:t>
      </w:r>
      <w:r w:rsidRPr="002534FD">
        <w:rPr>
          <w:i/>
        </w:rPr>
        <w:t>Gson)</w:t>
      </w:r>
      <w:r w:rsidRPr="002534FD">
        <w:rPr>
          <w:i/>
        </w:rPr>
        <w:br/>
        <w:t xml:space="preserve">    </w:t>
      </w:r>
      <w:r w:rsidRPr="002534FD">
        <w:rPr>
          <w:color w:val="221FFF"/>
        </w:rPr>
        <w:t xml:space="preserve">String json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rPr>
          <w:color w:val="000000"/>
        </w:rPr>
        <w:t>Gson().toJson(</w:t>
      </w:r>
      <w:r w:rsidRPr="002534FD">
        <w:rPr>
          <w:color w:val="221FFF"/>
        </w:rPr>
        <w:t>goodsBeanList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数据进行保存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>CacheUtils</w:t>
      </w:r>
      <w:r w:rsidRPr="002534FD">
        <w:rPr>
          <w:color w:val="000000"/>
        </w:rPr>
        <w:t>.</w:t>
      </w:r>
      <w:r w:rsidRPr="002534FD">
        <w:rPr>
          <w:color w:val="221FFF"/>
        </w:rPr>
        <w:t>saveString</w:t>
      </w:r>
      <w:r w:rsidRPr="002534FD">
        <w:rPr>
          <w:color w:val="000000"/>
        </w:rPr>
        <w:t>(</w:t>
      </w:r>
      <w:r w:rsidRPr="002534FD">
        <w:rPr>
          <w:b/>
          <w:bCs/>
          <w:color w:val="660E7A"/>
        </w:rPr>
        <w:t>context</w:t>
      </w:r>
      <w:r w:rsidRPr="002534FD">
        <w:rPr>
          <w:color w:val="000000"/>
        </w:rPr>
        <w:t>,</w:t>
      </w:r>
      <w:r w:rsidRPr="002534FD">
        <w:rPr>
          <w:b/>
          <w:bCs/>
          <w:i/>
          <w:color w:val="660E7A"/>
        </w:rPr>
        <w:t>JSON_CART</w:t>
      </w:r>
      <w:r w:rsidRPr="002534FD">
        <w:rPr>
          <w:color w:val="000000"/>
        </w:rPr>
        <w:t>,</w:t>
      </w:r>
      <w:r w:rsidRPr="002534FD">
        <w:rPr>
          <w:color w:val="221FFF"/>
        </w:rPr>
        <w:t>json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内存</w:t>
      </w:r>
      <w:r>
        <w:t>转列表</w:t>
      </w:r>
    </w:p>
    <w:p w:rsidR="00682FE4" w:rsidRDefault="002534FD" w:rsidP="002534FD">
      <w:pPr>
        <w:pStyle w:val="af8"/>
        <w:rPr>
          <w:b/>
          <w:bCs/>
          <w:color w:val="FF020C"/>
        </w:rPr>
      </w:pPr>
      <w:r w:rsidRPr="002534FD">
        <w:rPr>
          <w:b/>
          <w:bCs/>
          <w:color w:val="000080"/>
        </w:rPr>
        <w:t xml:space="preserve">private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sparseToList() </w:t>
      </w:r>
      <w:r w:rsidRPr="002534FD">
        <w:rPr>
          <w:b/>
          <w:bCs/>
          <w:color w:val="FF020C"/>
        </w:rPr>
        <w:t>{</w:t>
      </w:r>
    </w:p>
    <w:p w:rsidR="002534FD" w:rsidRPr="002534FD" w:rsidRDefault="002534FD" w:rsidP="002534FD">
      <w:pPr>
        <w:pStyle w:val="af8"/>
      </w:pPr>
      <w:r w:rsidRPr="002534FD">
        <w:rPr>
          <w:b/>
          <w:bCs/>
          <w:color w:val="FF020C"/>
        </w:rPr>
        <w:br/>
        <w:t xml:space="preserve">   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</w:t>
      </w:r>
      <w:r w:rsidRPr="002534FD">
        <w:rPr>
          <w:color w:val="221FFF"/>
        </w:rPr>
        <w:t xml:space="preserve">goodsBeanList </w:t>
      </w:r>
      <w:r w:rsidRPr="002534FD"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t>ArrayList&lt;&gt;();</w:t>
      </w:r>
      <w:r w:rsidRPr="002534FD">
        <w:br/>
        <w:t xml:space="preserve">    </w:t>
      </w:r>
      <w:r w:rsidRPr="002534FD">
        <w:rPr>
          <w:b/>
          <w:bCs/>
          <w:color w:val="000080"/>
        </w:rPr>
        <w:t xml:space="preserve">for </w:t>
      </w:r>
      <w:r w:rsidRPr="002534FD">
        <w:t>(</w:t>
      </w:r>
      <w:r w:rsidRPr="002534FD">
        <w:rPr>
          <w:b/>
          <w:bCs/>
          <w:color w:val="000080"/>
        </w:rPr>
        <w:t xml:space="preserve">int </w:t>
      </w:r>
      <w:r w:rsidRPr="002534FD">
        <w:rPr>
          <w:color w:val="221FFF"/>
        </w:rPr>
        <w:t xml:space="preserve">i </w:t>
      </w:r>
      <w:r w:rsidRPr="002534FD">
        <w:t xml:space="preserve">= </w:t>
      </w:r>
      <w:r w:rsidRPr="002534FD">
        <w:rPr>
          <w:color w:val="0000FF"/>
        </w:rPr>
        <w:t>0</w:t>
      </w:r>
      <w:r w:rsidRPr="002534FD">
        <w:t xml:space="preserve">; </w:t>
      </w:r>
      <w:r w:rsidRPr="002534FD">
        <w:rPr>
          <w:color w:val="221FFF"/>
        </w:rPr>
        <w:t xml:space="preserve">i </w:t>
      </w:r>
      <w:r w:rsidRPr="002534FD">
        <w:t xml:space="preserve">&lt; </w:t>
      </w:r>
      <w:r w:rsidRPr="002534FD">
        <w:rPr>
          <w:b/>
          <w:bCs/>
          <w:color w:val="660E7A"/>
        </w:rPr>
        <w:t>sparseArray</w:t>
      </w:r>
      <w:r w:rsidRPr="002534FD">
        <w:t xml:space="preserve">.size(); </w:t>
      </w:r>
      <w:r w:rsidRPr="002534FD">
        <w:rPr>
          <w:color w:val="221FFF"/>
        </w:rPr>
        <w:t>i</w:t>
      </w:r>
      <w:r w:rsidRPr="002534FD">
        <w:t xml:space="preserve">++)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 xml:space="preserve">GoodsBean goodsBean </w:t>
      </w:r>
      <w:r w:rsidRPr="002534FD"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t>.valueAt(</w:t>
      </w:r>
      <w:r w:rsidRPr="002534FD">
        <w:rPr>
          <w:color w:val="221FFF"/>
        </w:rPr>
        <w:t>i</w:t>
      </w:r>
      <w:r w:rsidRPr="002534FD">
        <w:t>);</w:t>
      </w:r>
      <w:r w:rsidRPr="002534FD">
        <w:br/>
        <w:t xml:space="preserve">        </w:t>
      </w:r>
      <w:r w:rsidRPr="002534FD">
        <w:rPr>
          <w:color w:val="221FFF"/>
        </w:rPr>
        <w:t>goodsBeanList</w:t>
      </w:r>
      <w:r w:rsidRPr="002534FD">
        <w:t>.add(</w:t>
      </w:r>
      <w:r w:rsidRPr="002534FD">
        <w:rPr>
          <w:color w:val="221FFF"/>
        </w:rPr>
        <w:t>goodsBean</w:t>
      </w:r>
      <w:r w:rsidRPr="002534FD">
        <w:t>);</w:t>
      </w:r>
      <w:r w:rsidRPr="002534FD"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b/>
          <w:bCs/>
          <w:color w:val="000080"/>
        </w:rPr>
        <w:t xml:space="preserve">return </w:t>
      </w:r>
      <w:r w:rsidRPr="002534FD">
        <w:rPr>
          <w:color w:val="221FFF"/>
        </w:rPr>
        <w:t>goodsBeanList</w:t>
      </w:r>
      <w:r w:rsidRPr="002534FD">
        <w:t>;</w:t>
      </w:r>
      <w:r w:rsidRPr="002534FD">
        <w:br/>
      </w:r>
      <w:r w:rsidRPr="002534FD">
        <w:rPr>
          <w:b/>
          <w:bCs/>
          <w:color w:val="FF020C"/>
        </w:rPr>
        <w:t>}</w:t>
      </w:r>
    </w:p>
    <w:p w:rsidR="00571AA8" w:rsidRDefault="00571AA8" w:rsidP="00C414AA">
      <w:pPr>
        <w:pStyle w:val="3"/>
      </w:pPr>
      <w:r>
        <w:rPr>
          <w:rFonts w:hint="eastAsia"/>
        </w:rPr>
        <w:t>自定义</w:t>
      </w:r>
      <w:r>
        <w:t>控件实现增加、删除</w:t>
      </w:r>
      <w:r w:rsidR="00C414AA">
        <w:rPr>
          <w:rFonts w:hint="eastAsia"/>
        </w:rPr>
        <w:t>(</w:t>
      </w:r>
      <w:r w:rsidR="00C414AA">
        <w:rPr>
          <w:rFonts w:hint="eastAsia"/>
        </w:rPr>
        <w:t>直接参照</w:t>
      </w:r>
      <w:r w:rsidR="00C414AA">
        <w:rPr>
          <w:rFonts w:hint="eastAsia"/>
        </w:rPr>
        <w:t>Add</w:t>
      </w:r>
      <w:r w:rsidR="00C414AA">
        <w:t>SubView</w:t>
      </w:r>
      <w:r w:rsidR="00C414AA">
        <w:rPr>
          <w:rFonts w:hint="eastAsia"/>
        </w:rPr>
        <w:t>案例</w:t>
      </w:r>
      <w:r w:rsidR="00C414AA">
        <w:rPr>
          <w:rFonts w:hint="eastAsia"/>
        </w:rPr>
        <w:t>)</w:t>
      </w:r>
    </w:p>
    <w:p w:rsidR="008B1327" w:rsidRDefault="008B1327" w:rsidP="008B1327">
      <w:pPr>
        <w:pStyle w:val="3"/>
      </w:pPr>
      <w:r>
        <w:rPr>
          <w:rFonts w:hint="eastAsia"/>
        </w:rPr>
        <w:t>购物车</w:t>
      </w:r>
      <w:r>
        <w:rPr>
          <w:rFonts w:hint="eastAsia"/>
        </w:rPr>
        <w:t>CartFragment</w:t>
      </w:r>
      <w:r>
        <w:rPr>
          <w:rFonts w:hint="eastAsia"/>
        </w:rPr>
        <w:t>页面</w:t>
      </w:r>
      <w:r w:rsidR="00A92CD2">
        <w:rPr>
          <w:rFonts w:hint="eastAsia"/>
        </w:rPr>
        <w:t>实现</w:t>
      </w:r>
      <w:r w:rsidR="00C414AA">
        <w:rPr>
          <w:rFonts w:hint="eastAsia"/>
        </w:rPr>
        <w:t>(</w:t>
      </w:r>
      <w:r w:rsidR="00C414AA">
        <w:rPr>
          <w:rFonts w:hint="eastAsia"/>
        </w:rPr>
        <w:t>最外边</w:t>
      </w:r>
      <w:r w:rsidR="00C414AA">
        <w:t>为线性垂直布局</w:t>
      </w:r>
      <w:r w:rsidR="00C414AA">
        <w:rPr>
          <w:rFonts w:hint="eastAsia"/>
        </w:rPr>
        <w:t>)</w:t>
      </w:r>
    </w:p>
    <w:p w:rsidR="008B1327" w:rsidRDefault="008B1327" w:rsidP="008B1327">
      <w:pPr>
        <w:pStyle w:val="4"/>
      </w:pPr>
      <w:r>
        <w:lastRenderedPageBreak/>
        <w:t>商品</w:t>
      </w:r>
      <w:r w:rsidR="00AE4940">
        <w:rPr>
          <w:rFonts w:hint="eastAsia"/>
        </w:rPr>
        <w:t>结算</w:t>
      </w:r>
      <w:r>
        <w:t>、</w:t>
      </w:r>
      <w:r w:rsidR="00AE4940">
        <w:rPr>
          <w:rFonts w:hint="eastAsia"/>
        </w:rPr>
        <w:t>商品编辑、</w:t>
      </w:r>
      <w:r w:rsidR="00AE4940">
        <w:t>无商品</w:t>
      </w:r>
      <w:r>
        <w:rPr>
          <w:rFonts w:hint="eastAsia"/>
        </w:rPr>
        <w:t>效果图</w:t>
      </w:r>
    </w:p>
    <w:p w:rsidR="008B1327" w:rsidRPr="008B1327" w:rsidRDefault="00AE4940" w:rsidP="008B1327">
      <w:pPr>
        <w:pStyle w:val="ab"/>
      </w:pPr>
      <w:r w:rsidRPr="00AE4940">
        <w:rPr>
          <w:noProof/>
        </w:rPr>
        <w:drawing>
          <wp:inline distT="0" distB="0" distL="0" distR="0">
            <wp:extent cx="1962000" cy="3484800"/>
            <wp:effectExtent l="19050" t="19050" r="19685" b="20955"/>
            <wp:docPr id="90" name="图片 90" descr="D:\AndroidProgram\MyShop\png\device-2016-12-11-210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ndroidProgram\MyShop\png\device-2016-12-11-210658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00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E4940">
        <w:rPr>
          <w:noProof/>
        </w:rPr>
        <w:drawing>
          <wp:inline distT="0" distB="0" distL="0" distR="0">
            <wp:extent cx="1962000" cy="3484800"/>
            <wp:effectExtent l="19050" t="19050" r="19685" b="20955"/>
            <wp:docPr id="93" name="图片 93" descr="D:\AndroidProgram\MyShop\png\device-2016-12-11-210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ndroidProgram\MyShop\png\device-2016-12-11-210400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00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E4940">
        <w:rPr>
          <w:noProof/>
        </w:rPr>
        <w:drawing>
          <wp:inline distT="0" distB="0" distL="0" distR="0" wp14:anchorId="73A0005B" wp14:editId="5C3A9C1B">
            <wp:extent cx="1958400" cy="3484800"/>
            <wp:effectExtent l="19050" t="19050" r="22860" b="20955"/>
            <wp:docPr id="91" name="图片 91" descr="D:\AndroidProgram\MyShop\png\device-2016-12-11-20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ndroidProgram\MyShop\png\device-2016-12-11-20530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00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CD1" w:rsidRDefault="00B66965" w:rsidP="00B66965">
      <w:pPr>
        <w:pStyle w:val="4"/>
      </w:pPr>
      <w:r>
        <w:rPr>
          <w:rFonts w:hint="eastAsia"/>
        </w:rPr>
        <w:t>页头</w:t>
      </w:r>
      <w:r>
        <w:t>布局</w:t>
      </w:r>
    </w:p>
    <w:p w:rsidR="00B66965" w:rsidRPr="00B66965" w:rsidRDefault="00B66965" w:rsidP="00B66965">
      <w:pPr>
        <w:pStyle w:val="af8"/>
        <w:rPr>
          <w:color w:val="000000"/>
        </w:rPr>
      </w:pPr>
      <w:r w:rsidRPr="00B66965">
        <w:rPr>
          <w:color w:val="000000"/>
        </w:rPr>
        <w:t>&lt;</w:t>
      </w:r>
      <w:r w:rsidRPr="00B66965">
        <w:rPr>
          <w:b/>
          <w:bCs/>
          <w:color w:val="000080"/>
        </w:rPr>
        <w:t>RelativeLayout</w:t>
      </w:r>
      <w:r w:rsidRPr="00B66965">
        <w:rPr>
          <w:b/>
          <w:bCs/>
          <w:color w:val="00008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:padding=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:layout_width=</w:t>
      </w:r>
      <w:r w:rsidRPr="00B66965">
        <w:rPr>
          <w:color w:val="008000"/>
        </w:rPr>
        <w:t>"match_parent"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:layout_height=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:layout_marginLeft=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:layout_marginRight=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:layout_marginTop=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:layout_marginBottom=</w:t>
      </w:r>
      <w:r w:rsidRPr="00B66965">
        <w:rPr>
          <w:color w:val="008000"/>
        </w:rPr>
        <w:t>"5dp"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:background=</w:t>
      </w:r>
      <w:r w:rsidRPr="00B66965">
        <w:rPr>
          <w:color w:val="008000"/>
        </w:rPr>
        <w:t>"#ed3f3f"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tools</w:t>
      </w:r>
      <w:r w:rsidRPr="00B66965">
        <w:t>:ignore=</w:t>
      </w:r>
      <w:r w:rsidRPr="00B66965">
        <w:rPr>
          <w:color w:val="008000"/>
        </w:rPr>
        <w:t>"UselessParent"</w:t>
      </w:r>
      <w:r>
        <w:rPr>
          <w:color w:val="000000"/>
        </w:rPr>
        <w:t>&gt;</w:t>
      </w:r>
      <w:r w:rsidRPr="00B66965">
        <w:rPr>
          <w:color w:val="000000"/>
        </w:rPr>
        <w:br/>
        <w:t xml:space="preserve">    &lt;</w:t>
      </w:r>
      <w:r w:rsidRPr="00B66965">
        <w:rPr>
          <w:b/>
          <w:bCs/>
          <w:color w:val="000080"/>
        </w:rPr>
        <w:t>TextView</w:t>
      </w:r>
      <w:r w:rsidRPr="00B66965">
        <w:rPr>
          <w:b/>
          <w:bCs/>
          <w:color w:val="00008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:layout_width=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:layout_height=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:layout_centerInParent=</w:t>
      </w:r>
      <w:r w:rsidRPr="00B66965">
        <w:rPr>
          <w:color w:val="008000"/>
        </w:rPr>
        <w:t>"true"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:layout_marginLeft=</w:t>
      </w:r>
      <w:r w:rsidRPr="00B66965">
        <w:rPr>
          <w:color w:val="008000"/>
        </w:rPr>
        <w:t>"30dp"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:layout_weight=</w:t>
      </w:r>
      <w:r w:rsidRPr="00B66965">
        <w:rPr>
          <w:color w:val="008000"/>
        </w:rPr>
        <w:t>"1"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:text=</w:t>
      </w:r>
      <w:r w:rsidRPr="00B66965">
        <w:rPr>
          <w:color w:val="008000"/>
        </w:rPr>
        <w:t>"</w:t>
      </w:r>
      <w:r w:rsidRPr="00B66965">
        <w:rPr>
          <w:rFonts w:hAnsi="宋体" w:hint="eastAsia"/>
          <w:color w:val="008000"/>
        </w:rPr>
        <w:t>购物车</w:t>
      </w:r>
      <w:r w:rsidRPr="00B66965">
        <w:rPr>
          <w:color w:val="008000"/>
        </w:rPr>
        <w:t>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:textColor=</w:t>
      </w:r>
      <w:r w:rsidRPr="00B66965">
        <w:rPr>
          <w:color w:val="008000"/>
        </w:rPr>
        <w:t>"#ffffff"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:textSize=</w:t>
      </w:r>
      <w:r w:rsidRPr="00B66965">
        <w:rPr>
          <w:color w:val="008000"/>
        </w:rPr>
        <w:t>"20sp"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tools</w:t>
      </w:r>
      <w:r w:rsidRPr="00B66965">
        <w:t>:ignore=</w:t>
      </w:r>
      <w:r w:rsidRPr="00B66965">
        <w:rPr>
          <w:color w:val="008000"/>
        </w:rPr>
        <w:t>"HardcodedText,ObsoleteLayoutParam,RtlHardcoded"</w:t>
      </w:r>
      <w:r>
        <w:rPr>
          <w:color w:val="000000"/>
        </w:rPr>
        <w:t>/&gt;</w:t>
      </w:r>
      <w:r w:rsidRPr="00B66965">
        <w:rPr>
          <w:color w:val="000000"/>
        </w:rPr>
        <w:br/>
        <w:t xml:space="preserve">    &lt;</w:t>
      </w:r>
      <w:r w:rsidRPr="00B66965">
        <w:rPr>
          <w:b/>
          <w:bCs/>
          <w:color w:val="000080"/>
        </w:rPr>
        <w:t>TextView</w:t>
      </w:r>
      <w:r w:rsidRPr="00B66965">
        <w:rPr>
          <w:b/>
          <w:bCs/>
          <w:color w:val="00008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:id=</w:t>
      </w:r>
      <w:r w:rsidRPr="00B66965">
        <w:rPr>
          <w:color w:val="008000"/>
        </w:rPr>
        <w:t>"@+id/tv_shopcart_edit"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:layout_width=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:layout_height=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:layout_alignParentRight=</w:t>
      </w:r>
      <w:r w:rsidRPr="00B66965">
        <w:rPr>
          <w:color w:val="008000"/>
        </w:rPr>
        <w:t>"true"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:layout_centerVertical=</w:t>
      </w:r>
      <w:r w:rsidRPr="00B66965">
        <w:rPr>
          <w:color w:val="008000"/>
        </w:rPr>
        <w:t>"true"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:layout_marginRight=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:text=</w:t>
      </w:r>
      <w:r w:rsidRPr="00B66965">
        <w:rPr>
          <w:color w:val="008000"/>
        </w:rPr>
        <w:t>"</w:t>
      </w:r>
      <w:r w:rsidRPr="00B66965">
        <w:rPr>
          <w:rFonts w:hAnsi="宋体" w:hint="eastAsia"/>
          <w:color w:val="008000"/>
        </w:rPr>
        <w:t>编辑</w:t>
      </w:r>
      <w:r w:rsidRPr="00B66965">
        <w:rPr>
          <w:color w:val="008000"/>
        </w:rPr>
        <w:t>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:textColor=</w:t>
      </w:r>
      <w:r w:rsidRPr="00B66965">
        <w:rPr>
          <w:color w:val="008000"/>
        </w:rPr>
        <w:t>"#ffffff"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tools</w:t>
      </w:r>
      <w:r w:rsidRPr="00B66965">
        <w:t>:ignore=</w:t>
      </w:r>
      <w:r w:rsidRPr="00B66965">
        <w:rPr>
          <w:color w:val="008000"/>
        </w:rPr>
        <w:t>"HardcodedText,RtlHardcoded"</w:t>
      </w:r>
      <w:r w:rsidRPr="00B66965">
        <w:rPr>
          <w:color w:val="000000"/>
        </w:rPr>
        <w:t>/&gt;</w:t>
      </w:r>
      <w:r w:rsidRPr="00B66965">
        <w:rPr>
          <w:color w:val="000000"/>
        </w:rPr>
        <w:br/>
      </w:r>
      <w:r w:rsidRPr="00B66965">
        <w:rPr>
          <w:color w:val="000000"/>
        </w:rPr>
        <w:br/>
        <w:t>&lt;/</w:t>
      </w:r>
      <w:r w:rsidRPr="00B66965">
        <w:rPr>
          <w:b/>
          <w:bCs/>
          <w:color w:val="000080"/>
        </w:rPr>
        <w:t>RelativeLayout</w:t>
      </w:r>
      <w:r w:rsidRPr="00B66965">
        <w:rPr>
          <w:color w:val="000000"/>
        </w:rPr>
        <w:t>&gt;</w:t>
      </w:r>
    </w:p>
    <w:p w:rsidR="00B66965" w:rsidRDefault="00C414AA" w:rsidP="00C414AA">
      <w:pPr>
        <w:pStyle w:val="4"/>
      </w:pPr>
      <w:r>
        <w:rPr>
          <w:rFonts w:hint="eastAsia"/>
        </w:rPr>
        <w:lastRenderedPageBreak/>
        <w:t>分隔线</w:t>
      </w:r>
    </w:p>
    <w:p w:rsidR="00C414AA" w:rsidRPr="00C414AA" w:rsidRDefault="00C414AA" w:rsidP="00C414AA">
      <w:pPr>
        <w:pStyle w:val="af8"/>
        <w:rPr>
          <w:color w:val="000000"/>
        </w:rPr>
      </w:pPr>
      <w:r w:rsidRPr="00C414AA">
        <w:rPr>
          <w:color w:val="000000"/>
        </w:rPr>
        <w:t>&lt;</w:t>
      </w:r>
      <w:r w:rsidRPr="00C414AA">
        <w:rPr>
          <w:b/>
          <w:bCs/>
          <w:color w:val="000080"/>
        </w:rPr>
        <w:t>View</w:t>
      </w:r>
      <w:r w:rsidRPr="00C414AA">
        <w:rPr>
          <w:b/>
          <w:bCs/>
          <w:color w:val="00008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:layout_width=</w:t>
      </w:r>
      <w:r w:rsidRPr="00C414AA">
        <w:rPr>
          <w:color w:val="008000"/>
        </w:rPr>
        <w:t>"match_parent"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:layout_height=</w:t>
      </w:r>
      <w:r w:rsidRPr="00C414AA">
        <w:rPr>
          <w:color w:val="008000"/>
        </w:rPr>
        <w:t>"5dp"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:layout_marginLeft=</w:t>
      </w:r>
      <w:r w:rsidRPr="00C414AA">
        <w:rPr>
          <w:color w:val="008000"/>
        </w:rPr>
        <w:t>"10dp"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:layout_marginRight=</w:t>
      </w:r>
      <w:r w:rsidRPr="00C414AA">
        <w:rPr>
          <w:color w:val="008000"/>
        </w:rPr>
        <w:t>"10dp"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:background=</w:t>
      </w:r>
      <w:r w:rsidRPr="00C414AA">
        <w:rPr>
          <w:color w:val="008000"/>
        </w:rPr>
        <w:t xml:space="preserve">"#eeee" </w:t>
      </w:r>
      <w:r w:rsidRPr="00C414AA">
        <w:rPr>
          <w:color w:val="000000"/>
        </w:rPr>
        <w:t>/&gt;</w:t>
      </w:r>
    </w:p>
    <w:p w:rsidR="00C414AA" w:rsidRDefault="00C414AA" w:rsidP="00C414AA">
      <w:pPr>
        <w:pStyle w:val="4"/>
      </w:pPr>
      <w:r>
        <w:rPr>
          <w:rFonts w:hint="eastAsia"/>
        </w:rPr>
        <w:t>帧布局</w:t>
      </w:r>
    </w:p>
    <w:p w:rsidR="00C414AA" w:rsidRDefault="00C414AA" w:rsidP="00C414AA">
      <w:pPr>
        <w:pStyle w:val="5"/>
      </w:pPr>
      <w:r>
        <w:rPr>
          <w:rFonts w:hint="eastAsia"/>
        </w:rPr>
        <w:t>有商品</w:t>
      </w:r>
      <w:r>
        <w:t>的线性布局</w:t>
      </w:r>
      <w:r w:rsidR="00636B34">
        <w:rPr>
          <w:rFonts w:hint="eastAsia"/>
        </w:rPr>
        <w:t>(</w:t>
      </w:r>
      <w:r w:rsidR="00636B34">
        <w:rPr>
          <w:rFonts w:hint="eastAsia"/>
        </w:rPr>
        <w:t>垂直</w:t>
      </w:r>
      <w:r w:rsidR="00636B34">
        <w:rPr>
          <w:rFonts w:hint="eastAsia"/>
        </w:rPr>
        <w:t>)</w:t>
      </w:r>
    </w:p>
    <w:p w:rsidR="00C414AA" w:rsidRDefault="00636B34" w:rsidP="00636B34">
      <w:pPr>
        <w:pStyle w:val="a5"/>
        <w:numPr>
          <w:ilvl w:val="0"/>
          <w:numId w:val="24"/>
        </w:numPr>
        <w:ind w:firstLineChars="0"/>
      </w:pPr>
      <w:r w:rsidRPr="00636B34">
        <w:rPr>
          <w:rFonts w:hint="eastAsia"/>
        </w:rPr>
        <w:t>RecyclerView(列表)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android.support.v7.widget.RecyclerView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"@+id/rv_cart"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"0dp"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:layout_weight=</w:t>
      </w:r>
      <w:r w:rsidRPr="00636B34">
        <w:t>"1"</w:t>
      </w:r>
      <w:r w:rsidRPr="00636B34">
        <w:rPr>
          <w:color w:val="000000"/>
        </w:rPr>
        <w:t>/&gt;</w:t>
      </w:r>
    </w:p>
    <w:p w:rsidR="00636B34" w:rsidRDefault="00636B34" w:rsidP="00636B34">
      <w:pPr>
        <w:pStyle w:val="a5"/>
        <w:numPr>
          <w:ilvl w:val="0"/>
          <w:numId w:val="24"/>
        </w:numPr>
        <w:ind w:firstLineChars="0"/>
      </w:pPr>
      <w:r w:rsidRPr="00636B34">
        <w:rPr>
          <w:rFonts w:hint="eastAsia"/>
        </w:rPr>
        <w:t>页尾布局1(结算)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LinearLayout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"@+id/ll_check_all"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"#11000000"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:orientation=</w:t>
      </w:r>
      <w:r w:rsidRPr="00636B34">
        <w:t>"horizontal"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:visibility=</w:t>
      </w:r>
      <w:r w:rsidRPr="00636B34">
        <w:t>"visible"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CheckBox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"@+id/checkbox_all"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:layout_centerVertical=</w:t>
      </w:r>
      <w:r w:rsidRPr="00636B34">
        <w:t>"true"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:button=</w:t>
      </w:r>
      <w:r w:rsidRPr="00636B34">
        <w:t>"@null"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:drawableLeft=</w:t>
      </w:r>
      <w:r w:rsidRPr="00636B34">
        <w:t>"@drawable/checkbox_selector"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:paddingLeft=</w:t>
      </w:r>
      <w:r w:rsidRPr="00636B34">
        <w:t>"0dp"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全选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"HardcodedText,ObsoleteLayoutParam,RtlHardcoded,RtlSymmetry"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TextView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合计</w:t>
      </w:r>
      <w:r w:rsidRPr="00636B34">
        <w:t>:"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TextView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"@+id/tv_shopcart_total"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:layout_weight=</w:t>
      </w:r>
      <w:r w:rsidRPr="00636B34">
        <w:t>"1"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￥</w:t>
      </w:r>
      <w:r w:rsidRPr="00636B34">
        <w:t>0.00"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"#ed3f3f"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</w:r>
      <w:r w:rsidRPr="00636B34">
        <w:lastRenderedPageBreak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Button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"@+id/btn_check_out"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"#ed3f3f"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去结算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"#fff"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  <w:t>&lt;/</w:t>
      </w:r>
      <w:r w:rsidRPr="00636B34">
        <w:rPr>
          <w:b/>
          <w:bCs/>
          <w:color w:val="000080"/>
        </w:rPr>
        <w:t>LinearLayout</w:t>
      </w:r>
      <w:r w:rsidRPr="00636B34">
        <w:rPr>
          <w:color w:val="000000"/>
        </w:rPr>
        <w:t>&gt;</w:t>
      </w:r>
    </w:p>
    <w:p w:rsidR="00636B34" w:rsidRDefault="00636B34" w:rsidP="00636B34">
      <w:pPr>
        <w:pStyle w:val="a5"/>
        <w:numPr>
          <w:ilvl w:val="0"/>
          <w:numId w:val="24"/>
        </w:numPr>
        <w:ind w:firstLineChars="0"/>
      </w:pPr>
      <w:r w:rsidRPr="00636B34">
        <w:rPr>
          <w:rFonts w:hint="eastAsia"/>
        </w:rPr>
        <w:t>页尾布局2(编辑)</w:t>
      </w:r>
    </w:p>
    <w:p w:rsid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LinearLayout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"@+id/ll_delete"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"#11000000"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:orientation=</w:t>
      </w:r>
      <w:r w:rsidRPr="00636B34">
        <w:t>"horizontal"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"2dp"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:visibility=</w:t>
      </w:r>
      <w:r w:rsidRPr="00636B34">
        <w:t>"gone"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CheckBox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"@+id/cb_all"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:layout_centerVertical=</w:t>
      </w:r>
      <w:r w:rsidRPr="00636B34">
        <w:t>"true"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:layout_weight=</w:t>
      </w:r>
      <w:r w:rsidRPr="00636B34">
        <w:t>"1"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:button=</w:t>
      </w:r>
      <w:r w:rsidRPr="00636B34">
        <w:t>"@null"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:drawableLeft=</w:t>
      </w:r>
      <w:r w:rsidRPr="00636B34">
        <w:t>"@drawable/checkbox_selector"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:paddingLeft=</w:t>
      </w:r>
      <w:r w:rsidRPr="00636B34">
        <w:t>"0dp"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全选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>
        <w:t>"15sp"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Button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"@+id/btn_delete"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"35dp"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"@drawable/words"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删除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Button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"@+id/btn_collection"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"35dp"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:layout_marginLeft=</w:t>
      </w:r>
      <w:r w:rsidRPr="00636B34">
        <w:t>"15dp"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"@drawable/wordsred"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收藏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"#ed3f3f"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"HardcodedText,RtlHardcoded"</w:t>
      </w:r>
      <w:r w:rsidRPr="00636B34">
        <w:rPr>
          <w:color w:val="000000"/>
        </w:rPr>
        <w:t>/&gt;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br/>
        <w:t>&lt;/</w:t>
      </w:r>
      <w:r w:rsidRPr="00636B34">
        <w:rPr>
          <w:b/>
          <w:bCs/>
          <w:color w:val="000080"/>
        </w:rPr>
        <w:t>LinearLayout</w:t>
      </w:r>
      <w:r w:rsidRPr="00636B34">
        <w:rPr>
          <w:color w:val="000000"/>
        </w:rPr>
        <w:t>&gt;</w:t>
      </w:r>
    </w:p>
    <w:p w:rsidR="00C414AA" w:rsidRDefault="00C414AA" w:rsidP="00C414AA">
      <w:pPr>
        <w:pStyle w:val="5"/>
      </w:pPr>
      <w:r>
        <w:rPr>
          <w:rFonts w:hint="eastAsia"/>
        </w:rPr>
        <w:t>无商品</w:t>
      </w:r>
      <w:r>
        <w:t>的空车布局</w:t>
      </w:r>
      <w:r w:rsidR="00636B34">
        <w:rPr>
          <w:rFonts w:hint="eastAsia"/>
        </w:rPr>
        <w:t>(</w:t>
      </w:r>
      <w:r w:rsidR="00636B34">
        <w:rPr>
          <w:rFonts w:hint="eastAsia"/>
        </w:rPr>
        <w:t>相对</w:t>
      </w:r>
      <w:r w:rsidR="00636B34">
        <w:rPr>
          <w:rFonts w:hint="eastAsia"/>
        </w:rPr>
        <w:t>)</w:t>
      </w:r>
    </w:p>
    <w:p w:rsidR="00636B34" w:rsidRDefault="00C414AA" w:rsidP="00636B34">
      <w:pPr>
        <w:pStyle w:val="af8"/>
        <w:rPr>
          <w:color w:val="000000"/>
        </w:rPr>
      </w:pPr>
      <w:r w:rsidRPr="00C414AA">
        <w:rPr>
          <w:color w:val="000000"/>
        </w:rPr>
        <w:t>&lt;</w:t>
      </w:r>
      <w:r w:rsidRPr="00C414AA">
        <w:rPr>
          <w:b/>
          <w:bCs/>
          <w:color w:val="000080"/>
        </w:rPr>
        <w:t xml:space="preserve">include </w:t>
      </w:r>
      <w:r w:rsidRPr="00C414AA">
        <w:rPr>
          <w:color w:val="0000FF"/>
        </w:rPr>
        <w:t>layout=</w:t>
      </w:r>
      <w:r w:rsidRPr="00C414AA">
        <w:t>"@layout/empty_cart"</w:t>
      </w:r>
      <w:r w:rsidRPr="00C414AA">
        <w:rPr>
          <w:color w:val="000000"/>
        </w:rPr>
        <w:t>/&gt;</w:t>
      </w:r>
    </w:p>
    <w:p w:rsidR="00C414AA" w:rsidRPr="00636B34" w:rsidRDefault="00636B34" w:rsidP="00636B34">
      <w:pPr>
        <w:pStyle w:val="af8"/>
      </w:pPr>
      <w:r>
        <w:rPr>
          <w:rFonts w:hint="eastAsia"/>
        </w:rPr>
        <w:t>&lt;</w:t>
      </w:r>
      <w:r>
        <w:t>!--</w:t>
      </w:r>
      <w:r w:rsidRPr="00636B34">
        <w:rPr>
          <w:rFonts w:hint="eastAsia"/>
        </w:rPr>
        <w:t>具体代码如下</w:t>
      </w:r>
      <w:r>
        <w:t>--</w:t>
      </w:r>
      <w:r>
        <w:rPr>
          <w:rFonts w:hint="eastAsia"/>
        </w:rPr>
        <w:t>&gt;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i/>
          <w:color w:val="000000"/>
        </w:rPr>
        <w:lastRenderedPageBreak/>
        <w:t>&lt;?</w:t>
      </w:r>
      <w:r w:rsidRPr="00636B34">
        <w:rPr>
          <w:color w:val="0000FF"/>
        </w:rPr>
        <w:t>xml version=</w:t>
      </w:r>
      <w:r w:rsidRPr="00636B34">
        <w:t xml:space="preserve">"1.0" </w:t>
      </w:r>
      <w:r w:rsidRPr="00636B34">
        <w:rPr>
          <w:color w:val="0000FF"/>
        </w:rPr>
        <w:t>encoding=</w:t>
      </w:r>
      <w:r w:rsidRPr="00636B34">
        <w:t>"utf-8"</w:t>
      </w:r>
      <w:r w:rsidRPr="00636B34">
        <w:rPr>
          <w:i/>
          <w:color w:val="000000"/>
        </w:rPr>
        <w:t>?&gt;</w:t>
      </w:r>
      <w:r w:rsidRPr="00636B34">
        <w:rPr>
          <w:i/>
          <w:color w:val="000000"/>
        </w:rPr>
        <w:br/>
      </w: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LinearLayout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0000FF"/>
        </w:rPr>
        <w:t>xmlns:</w:t>
      </w:r>
      <w:r w:rsidRPr="00636B34">
        <w:rPr>
          <w:color w:val="660E7A"/>
        </w:rPr>
        <w:t>android</w:t>
      </w:r>
      <w:r w:rsidRPr="00636B34">
        <w:rPr>
          <w:color w:val="0000FF"/>
        </w:rPr>
        <w:t>=</w:t>
      </w:r>
      <w:r w:rsidRPr="00636B34">
        <w:t>"http://schemas.android.com/apk/res/android"</w:t>
      </w:r>
      <w:r w:rsidRPr="00636B34">
        <w:br/>
        <w:t xml:space="preserve">    </w:t>
      </w:r>
      <w:r w:rsidRPr="00636B34">
        <w:rPr>
          <w:color w:val="0000FF"/>
        </w:rPr>
        <w:t>xmlns:</w:t>
      </w:r>
      <w:r w:rsidRPr="00636B34">
        <w:rPr>
          <w:color w:val="660E7A"/>
        </w:rPr>
        <w:t>tools</w:t>
      </w:r>
      <w:r w:rsidRPr="00636B34">
        <w:rPr>
          <w:color w:val="0000FF"/>
        </w:rPr>
        <w:t>=</w:t>
      </w:r>
      <w:r w:rsidRPr="00636B34">
        <w:t>"http://schemas.android.com/tools"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"@+id/ll_empty_shopcart"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"#fff"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:visibility=</w:t>
      </w:r>
      <w:r w:rsidRPr="00636B34">
        <w:t>"gone"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"match_parent"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RelativeLayout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"match_parent"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"UselessParent"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    &lt;</w:t>
      </w:r>
      <w:r w:rsidRPr="00636B34">
        <w:rPr>
          <w:b/>
          <w:bCs/>
          <w:color w:val="000080"/>
        </w:rPr>
        <w:t>ImageView</w:t>
      </w:r>
      <w:r w:rsidRPr="00636B34">
        <w:rPr>
          <w:b/>
          <w:bCs/>
          <w:color w:val="000080"/>
        </w:rPr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"@+id/iv_empty"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"200dp"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"200dp"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:layout_centerInParent=</w:t>
      </w:r>
      <w:r w:rsidRPr="00636B34">
        <w:t>"true"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"@drawable/empty_cart"</w:t>
      </w:r>
      <w:r w:rsidRPr="00636B34">
        <w:br/>
        <w:t xml:space="preserve">    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"ContentDescription"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    &lt;</w:t>
      </w:r>
      <w:r w:rsidRPr="00636B34">
        <w:rPr>
          <w:b/>
          <w:bCs/>
          <w:color w:val="000080"/>
        </w:rPr>
        <w:t>TextView</w:t>
      </w:r>
      <w:r w:rsidRPr="00636B34">
        <w:rPr>
          <w:b/>
          <w:bCs/>
          <w:color w:val="000080"/>
        </w:rPr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"@+id/tv_empty_cart_tobuy"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:layout_below=</w:t>
      </w:r>
      <w:r w:rsidRPr="00636B34">
        <w:t>"@id/iv_empty"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:layout_centerHorizontal=</w:t>
      </w:r>
      <w:r w:rsidRPr="00636B34">
        <w:t>"true"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:layout_marginTop=</w:t>
      </w:r>
      <w:r w:rsidRPr="00636B34">
        <w:t>"15dp"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"@drawable/shape_rec_textview"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:paddingBottom=</w:t>
      </w:r>
      <w:r w:rsidRPr="00636B34">
        <w:t>"5dp"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:paddingLeft=</w:t>
      </w:r>
      <w:r w:rsidRPr="00636B34">
        <w:t>"25dp"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:paddingRight=</w:t>
      </w:r>
      <w:r w:rsidRPr="00636B34">
        <w:t>"25dp"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:paddingTop=</w:t>
      </w:r>
      <w:r w:rsidRPr="00636B34">
        <w:t>"5dp"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去逛逛</w:t>
      </w:r>
      <w:r w:rsidRPr="00636B34">
        <w:t>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"#ed3f3f"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>
        <w:rPr>
          <w:color w:val="000000"/>
        </w:rPr>
        <w:t>/&gt;</w:t>
      </w:r>
      <w:r w:rsidRPr="00636B34">
        <w:rPr>
          <w:color w:val="000000"/>
        </w:rPr>
        <w:br/>
        <w:t xml:space="preserve">    &lt;/</w:t>
      </w:r>
      <w:r w:rsidRPr="00636B34">
        <w:rPr>
          <w:b/>
          <w:bCs/>
          <w:color w:val="000080"/>
        </w:rPr>
        <w:t>RelativeLayout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  <w:t>&lt;/</w:t>
      </w:r>
      <w:r w:rsidRPr="00636B34">
        <w:rPr>
          <w:b/>
          <w:bCs/>
          <w:color w:val="000080"/>
        </w:rPr>
        <w:t>LinearLayout</w:t>
      </w:r>
      <w:r w:rsidRPr="00636B34">
        <w:rPr>
          <w:color w:val="000000"/>
        </w:rPr>
        <w:t>&gt;</w:t>
      </w:r>
    </w:p>
    <w:p w:rsidR="00636B34" w:rsidRDefault="00085ABE" w:rsidP="00085ABE">
      <w:pPr>
        <w:pStyle w:val="4"/>
      </w:pPr>
      <w:r>
        <w:rPr>
          <w:rFonts w:hint="eastAsia"/>
        </w:rPr>
        <w:t>Car</w:t>
      </w:r>
      <w:r>
        <w:t>t</w:t>
      </w:r>
      <w:r>
        <w:rPr>
          <w:rFonts w:hint="eastAsia"/>
        </w:rPr>
        <w:t>Fragment</w:t>
      </w:r>
      <w:r>
        <w:rPr>
          <w:rFonts w:hint="eastAsia"/>
        </w:rPr>
        <w:t>中</w:t>
      </w:r>
      <w:r w:rsidRPr="00085ABE">
        <w:t>initData()</w:t>
      </w:r>
      <w:r>
        <w:rPr>
          <w:rFonts w:hint="eastAsia"/>
        </w:rPr>
        <w:t>中</w:t>
      </w:r>
      <w:r>
        <w:t>的</w:t>
      </w:r>
      <w:r w:rsidRPr="00085ABE">
        <w:t>showData()</w:t>
      </w:r>
      <w:r>
        <w:rPr>
          <w:rFonts w:hint="eastAsia"/>
        </w:rPr>
        <w:t>方法</w:t>
      </w:r>
    </w:p>
    <w:p w:rsidR="00085ABE" w:rsidRDefault="00085ABE" w:rsidP="00085ABE">
      <w:pPr>
        <w:pStyle w:val="5"/>
      </w:pPr>
      <w:r>
        <w:rPr>
          <w:rFonts w:hint="eastAsia"/>
        </w:rPr>
        <w:t>读取</w:t>
      </w:r>
      <w:r>
        <w:t>数据</w:t>
      </w:r>
    </w:p>
    <w:p w:rsidR="00085ABE" w:rsidRPr="00085ABE" w:rsidRDefault="00085ABE" w:rsidP="00085ABE">
      <w:pPr>
        <w:pStyle w:val="af8"/>
        <w:rPr>
          <w:color w:val="000000"/>
        </w:rPr>
      </w:pPr>
      <w:r w:rsidRPr="00085ABE">
        <w:rPr>
          <w:color w:val="FF0000"/>
        </w:rPr>
        <w:t>List</w:t>
      </w:r>
      <w:r w:rsidRPr="00085ABE">
        <w:rPr>
          <w:color w:val="000000"/>
        </w:rPr>
        <w:t>&lt;</w:t>
      </w:r>
      <w:r w:rsidRPr="00085ABE">
        <w:rPr>
          <w:color w:val="FF0000"/>
        </w:rPr>
        <w:t>GoodsBean</w:t>
      </w:r>
      <w:r w:rsidRPr="00085ABE">
        <w:rPr>
          <w:color w:val="000000"/>
        </w:rPr>
        <w:t xml:space="preserve">&gt; </w:t>
      </w:r>
      <w:r w:rsidRPr="00085ABE">
        <w:rPr>
          <w:b/>
          <w:color w:val="1F497D" w:themeColor="text2"/>
        </w:rPr>
        <w:t>goodsBeanList</w:t>
      </w:r>
      <w:r w:rsidRPr="00085ABE">
        <w:rPr>
          <w:color w:val="1F497D" w:themeColor="text2"/>
        </w:rPr>
        <w:t xml:space="preserve"> </w:t>
      </w:r>
      <w:r w:rsidRPr="00085ABE">
        <w:rPr>
          <w:color w:val="000000"/>
        </w:rPr>
        <w:t xml:space="preserve">= </w:t>
      </w:r>
      <w:r w:rsidRPr="00085ABE">
        <w:t>CartStorge</w:t>
      </w:r>
      <w:r w:rsidRPr="00085ABE">
        <w:rPr>
          <w:color w:val="000000"/>
        </w:rPr>
        <w:t>.</w:t>
      </w:r>
      <w:r w:rsidRPr="00085ABE">
        <w:t>getInstance</w:t>
      </w:r>
      <w:r w:rsidRPr="00085ABE">
        <w:rPr>
          <w:color w:val="000000"/>
        </w:rPr>
        <w:t>().getAllData();</w:t>
      </w:r>
    </w:p>
    <w:p w:rsidR="00085ABE" w:rsidRDefault="00085ABE" w:rsidP="00085ABE">
      <w:pPr>
        <w:pStyle w:val="5"/>
      </w:pPr>
      <w:r>
        <w:rPr>
          <w:rFonts w:hint="eastAsia"/>
        </w:rPr>
        <w:t>显示</w:t>
      </w:r>
      <w:r>
        <w:t>数据</w:t>
      </w:r>
    </w:p>
    <w:p w:rsidR="00085ABE" w:rsidRPr="00085ABE" w:rsidRDefault="00085ABE" w:rsidP="00085ABE">
      <w:pPr>
        <w:pStyle w:val="af8"/>
      </w:pPr>
      <w:r w:rsidRPr="00085ABE">
        <w:rPr>
          <w:b/>
          <w:bCs/>
          <w:color w:val="000080"/>
        </w:rPr>
        <w:t xml:space="preserve">if </w:t>
      </w:r>
      <w:r w:rsidRPr="00085ABE">
        <w:t>(</w:t>
      </w:r>
      <w:r w:rsidRPr="00085ABE">
        <w:rPr>
          <w:color w:val="221FFF"/>
        </w:rPr>
        <w:t xml:space="preserve">goodsBeanList </w:t>
      </w:r>
      <w:r w:rsidRPr="00085ABE">
        <w:t xml:space="preserve">!= </w:t>
      </w:r>
      <w:r w:rsidRPr="00085ABE">
        <w:rPr>
          <w:b/>
          <w:bCs/>
          <w:color w:val="000080"/>
        </w:rPr>
        <w:t xml:space="preserve">null </w:t>
      </w:r>
      <w:r w:rsidRPr="00085ABE">
        <w:t xml:space="preserve">&amp;&amp; </w:t>
      </w:r>
      <w:r w:rsidRPr="00085ABE">
        <w:rPr>
          <w:color w:val="221FFF"/>
        </w:rPr>
        <w:t>goodsBeanList</w:t>
      </w:r>
      <w:r w:rsidRPr="00085ABE">
        <w:t>.size()&gt;</w:t>
      </w:r>
      <w:r w:rsidRPr="00085ABE">
        <w:rPr>
          <w:color w:val="0000FF"/>
        </w:rPr>
        <w:t>0</w:t>
      </w:r>
      <w:r w:rsidRPr="00085ABE">
        <w:t xml:space="preserve">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有数据的情况</w:t>
      </w:r>
      <w:r w:rsidRPr="00085ABE">
        <w:rPr>
          <w:i/>
          <w:color w:val="058011"/>
        </w:rPr>
        <w:t>(</w:t>
      </w:r>
      <w:r w:rsidRPr="00085ABE">
        <w:rPr>
          <w:rFonts w:hAnsi="宋体" w:hint="eastAsia"/>
          <w:i/>
          <w:color w:val="058011"/>
        </w:rPr>
        <w:t>隐藏数据为空的布局</w:t>
      </w:r>
      <w:r w:rsidRPr="00085ABE">
        <w:rPr>
          <w:i/>
          <w:color w:val="058011"/>
        </w:rPr>
        <w:t>)</w:t>
      </w:r>
      <w:r w:rsidRPr="00085ABE">
        <w:rPr>
          <w:rFonts w:hAnsi="宋体" w:hint="eastAsia"/>
          <w:i/>
          <w:color w:val="058011"/>
        </w:rPr>
        <w:t>，设置</w:t>
      </w:r>
      <w:r>
        <w:rPr>
          <w:i/>
          <w:color w:val="058011"/>
        </w:rPr>
        <w:t>Rec</w:t>
      </w:r>
      <w:r w:rsidRPr="00085ABE">
        <w:rPr>
          <w:i/>
          <w:color w:val="058011"/>
        </w:rPr>
        <w:t>y</w:t>
      </w:r>
      <w:r>
        <w:rPr>
          <w:i/>
          <w:color w:val="058011"/>
        </w:rPr>
        <w:t>view</w:t>
      </w:r>
      <w:r w:rsidRPr="00085ABE">
        <w:rPr>
          <w:rFonts w:hAnsi="宋体" w:hint="eastAsia"/>
          <w:i/>
          <w:color w:val="058011"/>
        </w:rPr>
        <w:t>适配器</w:t>
      </w:r>
      <w:r w:rsidRPr="00085ABE">
        <w:rPr>
          <w:rFonts w:hAnsi="宋体" w:hint="eastAsia"/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ll_empty_shopcart</w:t>
      </w:r>
      <w:r w:rsidRPr="00085ABE">
        <w:t>.setVisibility(</w:t>
      </w:r>
      <w:r w:rsidRPr="00085ABE">
        <w:rPr>
          <w:color w:val="221FFF"/>
        </w:rPr>
        <w:t>View</w:t>
      </w:r>
      <w:r w:rsidRPr="00085ABE">
        <w:t>.</w:t>
      </w:r>
      <w:r w:rsidRPr="00085ABE">
        <w:rPr>
          <w:b/>
          <w:bCs/>
          <w:i/>
          <w:color w:val="660E7A"/>
        </w:rPr>
        <w:t>GONE</w:t>
      </w:r>
      <w:r w:rsidRPr="00085ABE">
        <w:t>);</w:t>
      </w:r>
      <w:r w:rsidRPr="00085ABE">
        <w:br/>
        <w:t xml:space="preserve">    </w:t>
      </w:r>
      <w:r w:rsidRPr="00085ABE">
        <w:rPr>
          <w:b/>
          <w:bCs/>
          <w:color w:val="660E7A"/>
        </w:rPr>
        <w:t xml:space="preserve">adapter </w:t>
      </w:r>
      <w:r w:rsidRPr="00085ABE">
        <w:t xml:space="preserve">= </w:t>
      </w:r>
      <w:r w:rsidRPr="00085ABE">
        <w:rPr>
          <w:b/>
          <w:bCs/>
          <w:color w:val="000080"/>
        </w:rPr>
        <w:t xml:space="preserve">new </w:t>
      </w:r>
      <w:r w:rsidRPr="00085ABE">
        <w:t>CartAdapter(</w:t>
      </w:r>
      <w:r w:rsidRPr="00085ABE">
        <w:rPr>
          <w:b/>
          <w:bCs/>
          <w:color w:val="660E7A"/>
        </w:rPr>
        <w:t>context</w:t>
      </w:r>
      <w:r w:rsidRPr="00085ABE">
        <w:t>,</w:t>
      </w:r>
      <w:r w:rsidRPr="00085ABE">
        <w:rPr>
          <w:color w:val="221FFF"/>
        </w:rPr>
        <w:t>goodsBeanList</w:t>
      </w:r>
      <w:r w:rsidRPr="00085ABE">
        <w:t xml:space="preserve">);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传入上下文和数据</w:t>
      </w:r>
      <w:r w:rsidRPr="00085ABE">
        <w:rPr>
          <w:rFonts w:hAnsi="宋体" w:hint="eastAsia"/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rv_cart</w:t>
      </w:r>
      <w:r w:rsidRPr="00085ABE">
        <w:t>.setAdapter(</w:t>
      </w:r>
      <w:r w:rsidRPr="00085ABE">
        <w:rPr>
          <w:b/>
          <w:bCs/>
          <w:color w:val="660E7A"/>
        </w:rPr>
        <w:t>adapter</w:t>
      </w:r>
      <w:r w:rsidRPr="00085ABE">
        <w:t>);</w:t>
      </w:r>
      <w:r w:rsidRPr="00085ABE">
        <w:br/>
        <w:t xml:space="preserve">    </w:t>
      </w:r>
      <w:r w:rsidRPr="00085ABE">
        <w:rPr>
          <w:i/>
          <w:color w:val="058011"/>
        </w:rPr>
        <w:t>// RecyclerView</w:t>
      </w:r>
      <w:r w:rsidRPr="00085ABE">
        <w:rPr>
          <w:rFonts w:hAnsi="宋体" w:hint="eastAsia"/>
          <w:i/>
          <w:color w:val="058011"/>
        </w:rPr>
        <w:t>布局管理器</w:t>
      </w:r>
      <w:r w:rsidRPr="00085ABE">
        <w:rPr>
          <w:i/>
          <w:color w:val="058011"/>
        </w:rPr>
        <w:t>(</w:t>
      </w:r>
      <w:r w:rsidRPr="00085ABE">
        <w:rPr>
          <w:rFonts w:hAnsi="宋体" w:hint="eastAsia"/>
          <w:i/>
          <w:color w:val="058011"/>
        </w:rPr>
        <w:t>上下文、方向、数据正序</w:t>
      </w:r>
      <w:r w:rsidRPr="00085ABE">
        <w:rPr>
          <w:i/>
          <w:color w:val="058011"/>
        </w:rPr>
        <w:t>)</w:t>
      </w:r>
      <w:r w:rsidRPr="00085ABE">
        <w:rPr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rv_cart</w:t>
      </w:r>
      <w:r w:rsidRPr="00085ABE">
        <w:t>.setLayoutManager(</w:t>
      </w:r>
      <w:r w:rsidRPr="00085ABE">
        <w:rPr>
          <w:b/>
          <w:bCs/>
          <w:color w:val="000080"/>
        </w:rPr>
        <w:t xml:space="preserve">new </w:t>
      </w:r>
      <w:r w:rsidRPr="00085ABE">
        <w:t>LinearLayoutManager(</w:t>
      </w:r>
      <w:r w:rsidRPr="00085ABE">
        <w:rPr>
          <w:b/>
          <w:bCs/>
          <w:color w:val="660E7A"/>
        </w:rPr>
        <w:t>context</w:t>
      </w:r>
      <w:r w:rsidRPr="00085ABE">
        <w:t>,</w:t>
      </w:r>
      <w:r w:rsidRPr="00085ABE">
        <w:rPr>
          <w:color w:val="221FFF"/>
        </w:rPr>
        <w:t>LinearLayoutManager</w:t>
      </w:r>
      <w:r w:rsidRPr="00085ABE">
        <w:t>.</w:t>
      </w:r>
      <w:r w:rsidRPr="00085ABE">
        <w:rPr>
          <w:b/>
          <w:bCs/>
          <w:i/>
          <w:color w:val="660E7A"/>
        </w:rPr>
        <w:t>VERTICAL</w:t>
      </w:r>
      <w:r w:rsidRPr="00085ABE">
        <w:t>,</w:t>
      </w:r>
      <w:r w:rsidRPr="00085ABE">
        <w:rPr>
          <w:b/>
          <w:bCs/>
          <w:color w:val="000080"/>
        </w:rPr>
        <w:t>false</w:t>
      </w:r>
      <w:r w:rsidRPr="00085ABE">
        <w:t>));</w:t>
      </w:r>
      <w:r w:rsidRPr="00085ABE">
        <w:br/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000080"/>
        </w:rPr>
        <w:t xml:space="preserve">else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无数据的情况</w:t>
      </w:r>
      <w:r w:rsidRPr="00085ABE">
        <w:rPr>
          <w:i/>
          <w:color w:val="058011"/>
        </w:rPr>
        <w:t>(</w:t>
      </w:r>
      <w:r w:rsidRPr="00085ABE">
        <w:rPr>
          <w:rFonts w:hAnsi="宋体" w:hint="eastAsia"/>
          <w:i/>
          <w:color w:val="058011"/>
        </w:rPr>
        <w:t>显示数据为空的布局</w:t>
      </w:r>
      <w:r w:rsidRPr="00085ABE">
        <w:rPr>
          <w:i/>
          <w:color w:val="058011"/>
        </w:rPr>
        <w:t>)</w:t>
      </w:r>
      <w:r w:rsidRPr="00085ABE">
        <w:rPr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ll_empty_shopcart</w:t>
      </w:r>
      <w:r w:rsidRPr="00085ABE">
        <w:t>.setVisibility(</w:t>
      </w:r>
      <w:r w:rsidRPr="00085ABE">
        <w:rPr>
          <w:color w:val="221FFF"/>
        </w:rPr>
        <w:t>View</w:t>
      </w:r>
      <w:r w:rsidRPr="00085ABE">
        <w:t>.</w:t>
      </w:r>
      <w:r w:rsidRPr="00085ABE">
        <w:rPr>
          <w:b/>
          <w:bCs/>
          <w:i/>
          <w:color w:val="660E7A"/>
        </w:rPr>
        <w:t>VISIBLE</w:t>
      </w:r>
      <w:r w:rsidRPr="00085ABE">
        <w:t>);</w:t>
      </w:r>
      <w:r w:rsidRPr="00085ABE">
        <w:br/>
      </w:r>
      <w:r w:rsidRPr="00085ABE">
        <w:rPr>
          <w:b/>
          <w:bCs/>
          <w:color w:val="FF020C"/>
        </w:rPr>
        <w:t>}</w:t>
      </w:r>
    </w:p>
    <w:p w:rsidR="00085ABE" w:rsidRDefault="00085ABE" w:rsidP="00326EA8">
      <w:pPr>
        <w:pStyle w:val="5"/>
      </w:pPr>
      <w:r>
        <w:rPr>
          <w:rFonts w:hint="eastAsia"/>
        </w:rPr>
        <w:t>列表</w:t>
      </w:r>
      <w:r>
        <w:t>项</w:t>
      </w:r>
      <w:r>
        <w:rPr>
          <w:rFonts w:hint="eastAsia"/>
        </w:rPr>
        <w:t>适配器</w:t>
      </w:r>
      <w:r w:rsidR="00326EA8">
        <w:rPr>
          <w:rFonts w:hint="eastAsia"/>
        </w:rPr>
        <w:t>(</w:t>
      </w:r>
      <w:r w:rsidR="00326EA8" w:rsidRPr="00326EA8">
        <w:t>RecyclerView</w:t>
      </w:r>
      <w:r w:rsidR="00326EA8">
        <w:rPr>
          <w:rFonts w:hint="eastAsia"/>
        </w:rPr>
        <w:t>的</w:t>
      </w:r>
      <w:r w:rsidR="00326EA8">
        <w:t>单一类型适配器</w:t>
      </w:r>
      <w:r w:rsidR="00326EA8">
        <w:rPr>
          <w:rFonts w:hint="eastAsia"/>
        </w:rPr>
        <w:t>)</w:t>
      </w:r>
    </w:p>
    <w:p w:rsidR="00326EA8" w:rsidRDefault="00085ABE" w:rsidP="00085ABE">
      <w:pPr>
        <w:pStyle w:val="af8"/>
        <w:rPr>
          <w:color w:val="000000"/>
        </w:rPr>
      </w:pPr>
      <w:r w:rsidRPr="00085ABE">
        <w:rPr>
          <w:b/>
          <w:bCs/>
          <w:color w:val="000080"/>
        </w:rPr>
        <w:lastRenderedPageBreak/>
        <w:t xml:space="preserve">public class </w:t>
      </w:r>
      <w:r w:rsidRPr="00085ABE">
        <w:t xml:space="preserve">CartAdapter </w:t>
      </w:r>
      <w:r w:rsidRPr="00085ABE">
        <w:rPr>
          <w:b/>
          <w:bCs/>
          <w:color w:val="000080"/>
        </w:rPr>
        <w:t xml:space="preserve">extends </w:t>
      </w:r>
      <w:r w:rsidRPr="00085ABE">
        <w:t>RecyclerView.Adapter</w:t>
      </w:r>
      <w:r w:rsidRPr="00085ABE">
        <w:rPr>
          <w:color w:val="000000"/>
        </w:rPr>
        <w:t>&lt;</w:t>
      </w:r>
      <w:r w:rsidRPr="00085ABE">
        <w:t>CartAdapter.ViewHolder</w:t>
      </w:r>
      <w:r w:rsidRPr="00085ABE">
        <w:rPr>
          <w:color w:val="000000"/>
        </w:rPr>
        <w:t xml:space="preserve">&gt;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b/>
          <w:bCs/>
          <w:color w:val="000080"/>
        </w:rPr>
        <w:t xml:space="preserve">private final </w:t>
      </w:r>
      <w:r w:rsidRPr="00085ABE">
        <w:t xml:space="preserve">Context 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000080"/>
        </w:rPr>
        <w:t xml:space="preserve">private final </w:t>
      </w:r>
      <w:r w:rsidRPr="00085ABE">
        <w:rPr>
          <w:color w:val="000000"/>
        </w:rPr>
        <w:t>List&lt;</w:t>
      </w:r>
      <w:r w:rsidRPr="00085ABE">
        <w:t>GoodsBean</w:t>
      </w:r>
      <w:r w:rsidRPr="00085ABE">
        <w:rPr>
          <w:color w:val="000000"/>
        </w:rPr>
        <w:t xml:space="preserve">&gt; 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</w:r>
      <w:r w:rsidRPr="00085ABE">
        <w:rPr>
          <w:color w:val="000000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适配器的构造器</w:t>
      </w:r>
      <w:r w:rsidRPr="00085ABE">
        <w:rPr>
          <w:rFonts w:hAnsi="宋体" w:hint="eastAsia"/>
          <w:i/>
          <w:color w:val="058011"/>
        </w:rPr>
        <w:br/>
        <w:t xml:space="preserve">    </w:t>
      </w:r>
      <w:r w:rsidRPr="00085ABE">
        <w:rPr>
          <w:b/>
          <w:bCs/>
          <w:color w:val="000080"/>
        </w:rPr>
        <w:t xml:space="preserve">public </w:t>
      </w:r>
      <w:r w:rsidRPr="00085ABE">
        <w:t>CartAdapter</w:t>
      </w:r>
      <w:r w:rsidRPr="00085ABE">
        <w:rPr>
          <w:color w:val="000000"/>
        </w:rPr>
        <w:t>(</w:t>
      </w:r>
      <w:r w:rsidRPr="00085ABE">
        <w:t xml:space="preserve">Context </w:t>
      </w:r>
      <w:r w:rsidRPr="00085ABE">
        <w:rPr>
          <w:color w:val="000000"/>
        </w:rPr>
        <w:t>context, List&lt;</w:t>
      </w:r>
      <w:r w:rsidRPr="00085ABE">
        <w:t>GoodsBean</w:t>
      </w:r>
      <w:r w:rsidRPr="00085ABE">
        <w:rPr>
          <w:color w:val="000000"/>
        </w:rPr>
        <w:t xml:space="preserve">&gt; goodsBeanList)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rPr>
          <w:b/>
          <w:bCs/>
          <w:color w:val="000080"/>
        </w:rPr>
        <w:t>this</w:t>
      </w:r>
      <w:r w:rsidRPr="00085ABE">
        <w:rPr>
          <w:color w:val="000000"/>
        </w:rPr>
        <w:t>.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>=context;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>this</w:t>
      </w:r>
      <w:r w:rsidRPr="00085ABE">
        <w:rPr>
          <w:color w:val="000000"/>
        </w:rPr>
        <w:t>.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=goodsBeanList;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因为</w:t>
      </w:r>
      <w:r w:rsidRPr="00085ABE">
        <w:rPr>
          <w:i/>
          <w:color w:val="058011"/>
        </w:rPr>
        <w:t>,Item</w:t>
      </w:r>
      <w:r w:rsidRPr="00085ABE">
        <w:rPr>
          <w:rFonts w:hAnsi="宋体" w:hint="eastAsia"/>
          <w:i/>
          <w:color w:val="058011"/>
        </w:rPr>
        <w:t>只有一种类型，所以先写</w:t>
      </w:r>
      <w:r w:rsidRPr="00085ABE">
        <w:rPr>
          <w:i/>
          <w:color w:val="058011"/>
        </w:rPr>
        <w:t>ViewHolder</w:t>
      </w:r>
      <w:r w:rsidRPr="00085ABE">
        <w:rPr>
          <w:i/>
          <w:color w:val="058011"/>
        </w:rPr>
        <w:br/>
        <w:t xml:space="preserve">    </w:t>
      </w:r>
      <w:r w:rsidRPr="00085ABE">
        <w:rPr>
          <w:b/>
          <w:bCs/>
          <w:color w:val="000080"/>
        </w:rPr>
        <w:t xml:space="preserve">public class </w:t>
      </w:r>
      <w:r w:rsidRPr="00085ABE">
        <w:t xml:space="preserve">ViewHolder </w:t>
      </w:r>
      <w:r w:rsidRPr="00085ABE">
        <w:rPr>
          <w:b/>
          <w:bCs/>
          <w:color w:val="000080"/>
        </w:rPr>
        <w:t xml:space="preserve">extends </w:t>
      </w:r>
      <w:r w:rsidRPr="00085ABE">
        <w:t xml:space="preserve">RecyclerView.ViewHolder </w:t>
      </w:r>
      <w:r w:rsidRPr="00085ABE">
        <w:rPr>
          <w:b/>
          <w:bCs/>
          <w:color w:val="FF020C"/>
        </w:rPr>
        <w:t xml:space="preserve">{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必须</w:t>
      </w:r>
      <w:r w:rsidRPr="00085ABE">
        <w:rPr>
          <w:i/>
          <w:color w:val="058011"/>
        </w:rPr>
        <w:t>public</w:t>
      </w:r>
      <w:r w:rsidRPr="00085ABE">
        <w:rPr>
          <w:i/>
          <w:color w:val="058011"/>
        </w:rPr>
        <w:br/>
      </w:r>
      <w:r w:rsidRPr="00085ABE">
        <w:rPr>
          <w:i/>
          <w:color w:val="058011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CheckBox   </w:t>
      </w:r>
      <w:r w:rsidRPr="00085ABE">
        <w:rPr>
          <w:b/>
          <w:bCs/>
          <w:color w:val="660E7A"/>
        </w:rPr>
        <w:t>cb_gov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ImageView  </w:t>
      </w:r>
      <w:r w:rsidRPr="00085ABE">
        <w:rPr>
          <w:b/>
          <w:bCs/>
          <w:color w:val="660E7A"/>
        </w:rPr>
        <w:t>iv_gov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TextView   </w:t>
      </w:r>
      <w:r w:rsidRPr="00085ABE">
        <w:rPr>
          <w:b/>
          <w:bCs/>
          <w:color w:val="660E7A"/>
        </w:rPr>
        <w:t>tv_desc_gov</w:t>
      </w:r>
      <w:r w:rsidRPr="00085ABE">
        <w:rPr>
          <w:color w:val="000000"/>
        </w:rPr>
        <w:t>,</w:t>
      </w:r>
      <w:r w:rsidRPr="00085ABE">
        <w:rPr>
          <w:b/>
          <w:bCs/>
          <w:color w:val="660E7A"/>
        </w:rPr>
        <w:t>tv_price_gov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AddSubView </w:t>
      </w:r>
      <w:r w:rsidRPr="00085ABE">
        <w:rPr>
          <w:b/>
          <w:bCs/>
          <w:color w:val="660E7A"/>
        </w:rPr>
        <w:t>numberAddSubView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public </w:t>
      </w:r>
      <w:r w:rsidRPr="00085ABE">
        <w:t>ViewHolder</w:t>
      </w:r>
      <w:r w:rsidRPr="00085ABE">
        <w:rPr>
          <w:color w:val="000000"/>
        </w:rPr>
        <w:t>(</w:t>
      </w:r>
      <w:r w:rsidRPr="00085ABE">
        <w:t xml:space="preserve">View </w:t>
      </w:r>
      <w:r w:rsidRPr="00085ABE">
        <w:rPr>
          <w:color w:val="000000"/>
        </w:rPr>
        <w:t xml:space="preserve">itemView)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    </w:t>
      </w:r>
      <w:r w:rsidRPr="00085ABE">
        <w:rPr>
          <w:b/>
          <w:bCs/>
          <w:color w:val="000080"/>
        </w:rPr>
        <w:t>super</w:t>
      </w:r>
      <w:r w:rsidRPr="00085ABE">
        <w:rPr>
          <w:color w:val="000000"/>
        </w:rPr>
        <w:t>(itemView);</w:t>
      </w:r>
      <w:r w:rsidRPr="00085ABE">
        <w:rPr>
          <w:color w:val="000000"/>
        </w:rPr>
        <w:br/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cb_gov </w:t>
      </w:r>
      <w:r w:rsidRPr="00085ABE">
        <w:rPr>
          <w:color w:val="000000"/>
        </w:rPr>
        <w:t>= (</w:t>
      </w:r>
      <w:r w:rsidRPr="00085ABE">
        <w:t>CheckBox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cb_gov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iv_gov </w:t>
      </w:r>
      <w:r w:rsidRPr="00085ABE">
        <w:rPr>
          <w:color w:val="000000"/>
        </w:rPr>
        <w:t>= (</w:t>
      </w:r>
      <w:r w:rsidRPr="00085ABE">
        <w:t>ImageView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iv_gov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tv_desc_gov </w:t>
      </w:r>
      <w:r w:rsidRPr="00085ABE">
        <w:rPr>
          <w:color w:val="000000"/>
        </w:rPr>
        <w:t>= (</w:t>
      </w:r>
      <w:r w:rsidRPr="00085ABE">
        <w:t>TextView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tv_desc_gov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tv_price_gov </w:t>
      </w:r>
      <w:r w:rsidRPr="00085ABE">
        <w:rPr>
          <w:color w:val="000000"/>
        </w:rPr>
        <w:t>= (</w:t>
      </w:r>
      <w:r w:rsidRPr="00085ABE">
        <w:t>TextView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tv_price_gov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numberAddSubView </w:t>
      </w:r>
      <w:r w:rsidRPr="00085ABE">
        <w:rPr>
          <w:color w:val="000000"/>
        </w:rPr>
        <w:t>= (</w:t>
      </w:r>
      <w:r w:rsidRPr="00085ABE">
        <w:t>AddSubView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numberAddSubView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  <w:t xml:space="preserve">    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color w:val="808000"/>
        </w:rPr>
        <w:t>@Override</w:t>
      </w:r>
      <w:r w:rsidRPr="00085ABE">
        <w:rPr>
          <w:color w:val="808000"/>
        </w:rPr>
        <w:br/>
        <w:t xml:space="preserve">    </w:t>
      </w:r>
      <w:r w:rsidRPr="00085ABE">
        <w:rPr>
          <w:b/>
          <w:bCs/>
          <w:color w:val="000080"/>
        </w:rPr>
        <w:t xml:space="preserve">public </w:t>
      </w:r>
      <w:r w:rsidRPr="00085ABE">
        <w:t xml:space="preserve">ViewHolder </w:t>
      </w:r>
      <w:r w:rsidRPr="00085ABE">
        <w:rPr>
          <w:color w:val="000000"/>
        </w:rPr>
        <w:t>onCreateViewHolder(</w:t>
      </w:r>
      <w:r w:rsidRPr="00085ABE">
        <w:t xml:space="preserve">ViewGroup </w:t>
      </w:r>
      <w:r w:rsidRPr="00085ABE">
        <w:rPr>
          <w:color w:val="000000"/>
        </w:rPr>
        <w:t xml:space="preserve">parent, </w:t>
      </w:r>
      <w:r w:rsidRPr="00085ABE">
        <w:rPr>
          <w:b/>
          <w:bCs/>
          <w:color w:val="000080"/>
        </w:rPr>
        <w:t xml:space="preserve">int </w:t>
      </w:r>
      <w:r w:rsidRPr="00085ABE">
        <w:rPr>
          <w:color w:val="000000"/>
        </w:rPr>
        <w:t xml:space="preserve">viewType)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t xml:space="preserve">View itemView </w:t>
      </w:r>
      <w:r w:rsidRPr="00085ABE">
        <w:rPr>
          <w:color w:val="000000"/>
        </w:rPr>
        <w:t xml:space="preserve">= </w:t>
      </w:r>
      <w:r w:rsidRPr="00085ABE">
        <w:t>View</w:t>
      </w:r>
      <w:r w:rsidRPr="00085ABE">
        <w:rPr>
          <w:color w:val="000000"/>
        </w:rPr>
        <w:t>.</w:t>
      </w:r>
      <w:r w:rsidRPr="00085ABE">
        <w:t>inflate</w:t>
      </w:r>
      <w:r w:rsidRPr="00085ABE">
        <w:rPr>
          <w:color w:val="000000"/>
        </w:rPr>
        <w:t>(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 xml:space="preserve">, </w:t>
      </w:r>
      <w:r w:rsidRPr="00326EA8">
        <w:rPr>
          <w:color w:val="FF0000"/>
        </w:rPr>
        <w:t>R.layout.</w:t>
      </w:r>
      <w:r w:rsidRPr="00326EA8">
        <w:rPr>
          <w:b/>
          <w:bCs/>
          <w:i/>
          <w:color w:val="FF0000"/>
        </w:rPr>
        <w:t>item_shop_cart</w:t>
      </w:r>
      <w:r w:rsidRPr="00085ABE">
        <w:rPr>
          <w:color w:val="000000"/>
        </w:rPr>
        <w:t>,</w:t>
      </w:r>
      <w:r w:rsidRPr="00085ABE">
        <w:rPr>
          <w:b/>
          <w:bCs/>
          <w:color w:val="000080"/>
        </w:rPr>
        <w:t>null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return new </w:t>
      </w:r>
      <w:r w:rsidRPr="00085ABE">
        <w:rPr>
          <w:color w:val="000000"/>
        </w:rPr>
        <w:t>ViewHolder(</w:t>
      </w:r>
      <w:r w:rsidRPr="00085ABE">
        <w:t>itemView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color w:val="808000"/>
        </w:rPr>
        <w:t>@Override</w:t>
      </w:r>
      <w:r w:rsidRPr="00085ABE">
        <w:rPr>
          <w:color w:val="808000"/>
        </w:rPr>
        <w:br/>
        <w:t xml:space="preserve">    </w:t>
      </w:r>
      <w:r w:rsidRPr="00085ABE">
        <w:rPr>
          <w:b/>
          <w:bCs/>
          <w:color w:val="000080"/>
        </w:rPr>
        <w:t xml:space="preserve">public void </w:t>
      </w:r>
      <w:r w:rsidRPr="00085ABE">
        <w:rPr>
          <w:color w:val="000000"/>
        </w:rPr>
        <w:t>onBindViewHolder(</w:t>
      </w:r>
      <w:r w:rsidRPr="00085ABE">
        <w:t xml:space="preserve">ViewHolder </w:t>
      </w:r>
      <w:r w:rsidRPr="00085ABE">
        <w:rPr>
          <w:color w:val="000000"/>
        </w:rPr>
        <w:t xml:space="preserve">holder, </w:t>
      </w:r>
      <w:r w:rsidRPr="00085ABE">
        <w:rPr>
          <w:b/>
          <w:bCs/>
          <w:color w:val="000080"/>
        </w:rPr>
        <w:t xml:space="preserve">int </w:t>
      </w:r>
      <w:r w:rsidRPr="00085ABE">
        <w:rPr>
          <w:color w:val="000000"/>
        </w:rPr>
        <w:t xml:space="preserve">position)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当</w:t>
      </w:r>
      <w:r w:rsidRPr="00085ABE">
        <w:rPr>
          <w:i/>
          <w:color w:val="058011"/>
        </w:rPr>
        <w:t>item</w:t>
      </w:r>
      <w:r w:rsidRPr="00085ABE">
        <w:rPr>
          <w:rFonts w:hAnsi="宋体" w:hint="eastAsia"/>
          <w:i/>
          <w:color w:val="058011"/>
        </w:rPr>
        <w:t>布局写完并在</w:t>
      </w:r>
      <w:r w:rsidRPr="00085ABE">
        <w:rPr>
          <w:i/>
          <w:color w:val="058011"/>
        </w:rPr>
        <w:t>ViewHolder</w:t>
      </w:r>
      <w:r w:rsidRPr="00085ABE">
        <w:rPr>
          <w:rFonts w:hAnsi="宋体" w:hint="eastAsia"/>
          <w:i/>
          <w:color w:val="058011"/>
        </w:rPr>
        <w:t>中实例化后就绑定数据</w:t>
      </w:r>
      <w:r w:rsidRPr="00085ABE">
        <w:rPr>
          <w:rFonts w:hAnsi="宋体" w:hint="eastAsia"/>
          <w:i/>
          <w:color w:val="058011"/>
        </w:rPr>
        <w:br/>
        <w:t xml:space="preserve">        </w:t>
      </w:r>
      <w:r w:rsidRPr="00085ABE">
        <w:rPr>
          <w:i/>
          <w:color w:val="058011"/>
        </w:rPr>
        <w:t xml:space="preserve">// 1 </w:t>
      </w:r>
      <w:r w:rsidRPr="00085ABE">
        <w:rPr>
          <w:rFonts w:hAnsi="宋体" w:hint="eastAsia"/>
          <w:i/>
          <w:color w:val="058011"/>
        </w:rPr>
        <w:t>根据位置得到对应的</w:t>
      </w:r>
      <w:r w:rsidRPr="00085ABE">
        <w:rPr>
          <w:i/>
          <w:color w:val="058011"/>
        </w:rPr>
        <w:t>Bean</w:t>
      </w:r>
      <w:r w:rsidRPr="00085ABE">
        <w:rPr>
          <w:rFonts w:hAnsi="宋体" w:hint="eastAsia"/>
          <w:i/>
          <w:color w:val="058011"/>
        </w:rPr>
        <w:t>对象</w:t>
      </w:r>
      <w:r w:rsidRPr="00085ABE">
        <w:rPr>
          <w:rFonts w:hAnsi="宋体" w:hint="eastAsia"/>
          <w:i/>
          <w:color w:val="058011"/>
        </w:rPr>
        <w:br/>
        <w:t xml:space="preserve">        </w:t>
      </w:r>
      <w:r w:rsidRPr="00085ABE">
        <w:t xml:space="preserve">GoodsBean goodsBean </w:t>
      </w:r>
      <w:r w:rsidRPr="00085ABE">
        <w:rPr>
          <w:color w:val="000000"/>
        </w:rPr>
        <w:t xml:space="preserve">= 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.get(position);</w:t>
      </w:r>
      <w:r w:rsidRPr="00085ABE">
        <w:rPr>
          <w:color w:val="000000"/>
        </w:rPr>
        <w:br/>
        <w:t xml:space="preserve">        </w:t>
      </w:r>
      <w:r w:rsidRPr="00085ABE">
        <w:rPr>
          <w:i/>
          <w:color w:val="058011"/>
        </w:rPr>
        <w:t xml:space="preserve">// 2 </w:t>
      </w:r>
      <w:r w:rsidRPr="00085ABE">
        <w:rPr>
          <w:rFonts w:hAnsi="宋体" w:hint="eastAsia"/>
          <w:i/>
          <w:color w:val="058011"/>
        </w:rPr>
        <w:t>设置数据</w:t>
      </w:r>
      <w:r w:rsidRPr="00085ABE">
        <w:rPr>
          <w:rFonts w:hAnsi="宋体" w:hint="eastAsia"/>
          <w:i/>
          <w:color w:val="058011"/>
        </w:rPr>
        <w:br/>
        <w:t xml:space="preserve">        </w:t>
      </w:r>
      <w:r w:rsidRPr="00085ABE">
        <w:rPr>
          <w:color w:val="000000"/>
        </w:rPr>
        <w:t>holder.</w:t>
      </w:r>
      <w:r w:rsidRPr="00085ABE">
        <w:rPr>
          <w:b/>
          <w:bCs/>
          <w:color w:val="660E7A"/>
        </w:rPr>
        <w:t>cb_gov</w:t>
      </w:r>
      <w:r w:rsidRPr="00085ABE">
        <w:rPr>
          <w:color w:val="000000"/>
        </w:rPr>
        <w:t>.setChecked(</w:t>
      </w:r>
      <w:r w:rsidRPr="00085ABE">
        <w:t>goodsBean</w:t>
      </w:r>
      <w:r w:rsidRPr="00085ABE">
        <w:rPr>
          <w:color w:val="000000"/>
        </w:rPr>
        <w:t xml:space="preserve">.isChecked());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参数</w:t>
      </w:r>
      <w:r w:rsidRPr="00085ABE">
        <w:rPr>
          <w:i/>
          <w:color w:val="058011"/>
        </w:rPr>
        <w:t>1(CheckBox)</w:t>
      </w:r>
      <w:r w:rsidRPr="00085ABE">
        <w:rPr>
          <w:i/>
          <w:color w:val="058011"/>
        </w:rPr>
        <w:br/>
        <w:t xml:space="preserve">        </w:t>
      </w:r>
      <w:r w:rsidRPr="00085ABE">
        <w:t>Glide</w:t>
      </w:r>
      <w:r w:rsidRPr="00085ABE">
        <w:rPr>
          <w:color w:val="000000"/>
        </w:rPr>
        <w:t>.</w:t>
      </w:r>
      <w:r w:rsidRPr="00085ABE">
        <w:t>with</w:t>
      </w:r>
      <w:r w:rsidRPr="00085ABE">
        <w:rPr>
          <w:color w:val="000000"/>
        </w:rPr>
        <w:t>(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>).load(</w:t>
      </w:r>
      <w:r w:rsidRPr="00085ABE">
        <w:t>Constants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BASE_URL_IMAGE</w:t>
      </w:r>
      <w:r w:rsidRPr="00085ABE">
        <w:rPr>
          <w:color w:val="000000"/>
        </w:rPr>
        <w:t>+</w:t>
      </w:r>
      <w:r w:rsidRPr="00085ABE">
        <w:t>goodsBean</w:t>
      </w:r>
      <w:r w:rsidRPr="00085ABE">
        <w:rPr>
          <w:color w:val="000000"/>
        </w:rPr>
        <w:t>.getFigure())</w:t>
      </w:r>
    </w:p>
    <w:p w:rsidR="00085ABE" w:rsidRPr="00085ABE" w:rsidRDefault="00085ABE" w:rsidP="00326EA8">
      <w:pPr>
        <w:pStyle w:val="af8"/>
        <w:ind w:firstLineChars="4250" w:firstLine="7650"/>
        <w:rPr>
          <w:color w:val="000000"/>
        </w:rPr>
      </w:pPr>
      <w:r w:rsidRPr="00085ABE">
        <w:rPr>
          <w:color w:val="000000"/>
        </w:rPr>
        <w:t>.into(holder.</w:t>
      </w:r>
      <w:r w:rsidRPr="00085ABE">
        <w:rPr>
          <w:b/>
          <w:bCs/>
          <w:color w:val="660E7A"/>
        </w:rPr>
        <w:t>iv_gov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holder.</w:t>
      </w:r>
      <w:r w:rsidRPr="00085ABE">
        <w:rPr>
          <w:b/>
          <w:bCs/>
          <w:color w:val="660E7A"/>
        </w:rPr>
        <w:t>tv_desc_gov</w:t>
      </w:r>
      <w:r w:rsidRPr="00085ABE">
        <w:rPr>
          <w:color w:val="000000"/>
        </w:rPr>
        <w:t>.setText(</w:t>
      </w:r>
      <w:r w:rsidRPr="00085ABE">
        <w:t>goodsBean</w:t>
      </w:r>
      <w:r w:rsidRPr="00085ABE">
        <w:rPr>
          <w:color w:val="000000"/>
        </w:rPr>
        <w:t>.getName());</w:t>
      </w:r>
      <w:r w:rsidRPr="00085ABE">
        <w:rPr>
          <w:color w:val="000000"/>
        </w:rPr>
        <w:br/>
        <w:t xml:space="preserve">        holder.</w:t>
      </w:r>
      <w:r w:rsidRPr="00085ABE">
        <w:rPr>
          <w:b/>
          <w:bCs/>
          <w:color w:val="660E7A"/>
        </w:rPr>
        <w:t>tv_price_gov</w:t>
      </w:r>
      <w:r w:rsidRPr="00085ABE">
        <w:rPr>
          <w:color w:val="000000"/>
        </w:rPr>
        <w:t>.setText(</w:t>
      </w:r>
      <w:r w:rsidRPr="00085ABE">
        <w:rPr>
          <w:color w:val="FF2EA0"/>
        </w:rPr>
        <w:t>"</w:t>
      </w:r>
      <w:r w:rsidRPr="00085ABE">
        <w:rPr>
          <w:rFonts w:hAnsi="宋体" w:hint="eastAsia"/>
          <w:color w:val="FF2EA0"/>
        </w:rPr>
        <w:t>￥</w:t>
      </w:r>
      <w:r w:rsidRPr="00085ABE">
        <w:rPr>
          <w:color w:val="FF2EA0"/>
        </w:rPr>
        <w:t>"</w:t>
      </w:r>
      <w:r w:rsidRPr="00085ABE">
        <w:rPr>
          <w:color w:val="000000"/>
        </w:rPr>
        <w:t>+</w:t>
      </w:r>
      <w:r w:rsidRPr="00085ABE">
        <w:t>goodsBean</w:t>
      </w:r>
      <w:r w:rsidR="00C15C43">
        <w:rPr>
          <w:color w:val="000000"/>
        </w:rPr>
        <w:t>.getCover_price());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color w:val="808000"/>
        </w:rPr>
        <w:t>@Override</w:t>
      </w:r>
      <w:r w:rsidRPr="00085ABE">
        <w:rPr>
          <w:color w:val="808000"/>
        </w:rPr>
        <w:br/>
        <w:t xml:space="preserve">    </w:t>
      </w:r>
      <w:r w:rsidRPr="00085ABE">
        <w:rPr>
          <w:b/>
          <w:bCs/>
          <w:color w:val="000080"/>
        </w:rPr>
        <w:t xml:space="preserve">public int </w:t>
      </w:r>
      <w:r w:rsidRPr="00085ABE">
        <w:rPr>
          <w:color w:val="000000"/>
        </w:rPr>
        <w:t xml:space="preserve">getItemCount()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rPr>
          <w:b/>
          <w:bCs/>
          <w:color w:val="000080"/>
        </w:rPr>
        <w:t xml:space="preserve">return 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.size();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  <w:t>}</w:t>
      </w:r>
    </w:p>
    <w:p w:rsidR="00085ABE" w:rsidRDefault="00326EA8" w:rsidP="00326EA8">
      <w:pPr>
        <w:pStyle w:val="4"/>
      </w:pPr>
      <w:r>
        <w:rPr>
          <w:rFonts w:hint="eastAsia"/>
        </w:rPr>
        <w:t>Item</w:t>
      </w:r>
      <w:r>
        <w:rPr>
          <w:rFonts w:hint="eastAsia"/>
        </w:rPr>
        <w:t>项布局</w:t>
      </w:r>
      <w:r w:rsidRPr="00326EA8">
        <w:t>item_shop_cart</w:t>
      </w:r>
      <w:r>
        <w:t>.xml</w:t>
      </w:r>
    </w:p>
    <w:p w:rsidR="00326EA8" w:rsidRDefault="00326EA8" w:rsidP="00326EA8">
      <w:pPr>
        <w:pStyle w:val="ab"/>
      </w:pPr>
      <w:r>
        <w:rPr>
          <w:noProof/>
        </w:rPr>
        <w:drawing>
          <wp:inline distT="0" distB="0" distL="0" distR="0" wp14:anchorId="0A4B8D81" wp14:editId="2288F6E8">
            <wp:extent cx="2772000" cy="802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43" w:rsidRDefault="00C15C43" w:rsidP="00C15C43">
      <w:pPr>
        <w:pStyle w:val="af8"/>
      </w:pPr>
      <w:r w:rsidRPr="00C15C43">
        <w:rPr>
          <w:i/>
          <w:color w:val="000000"/>
        </w:rPr>
        <w:lastRenderedPageBreak/>
        <w:t>&lt;?</w:t>
      </w:r>
      <w:r w:rsidRPr="00C15C43">
        <w:rPr>
          <w:color w:val="0000FF"/>
        </w:rPr>
        <w:t>xml version=</w:t>
      </w:r>
      <w:r w:rsidRPr="00C15C43">
        <w:t xml:space="preserve">"1.0" </w:t>
      </w:r>
      <w:r w:rsidRPr="00C15C43">
        <w:rPr>
          <w:color w:val="0000FF"/>
        </w:rPr>
        <w:t>encoding=</w:t>
      </w:r>
      <w:r w:rsidRPr="00C15C43">
        <w:t>"utf-8"</w:t>
      </w:r>
      <w:r w:rsidRPr="00C15C43">
        <w:rPr>
          <w:i/>
          <w:color w:val="000000"/>
        </w:rPr>
        <w:t>?&gt;</w:t>
      </w:r>
      <w:r w:rsidRPr="00C15C43">
        <w:rPr>
          <w:i/>
          <w:color w:val="000000"/>
        </w:rPr>
        <w:br/>
      </w:r>
      <w:r w:rsidRPr="00C15C43">
        <w:rPr>
          <w:color w:val="000000"/>
        </w:rPr>
        <w:t>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</w:t>
      </w:r>
      <w:r w:rsidRPr="00C15C43">
        <w:rPr>
          <w:color w:val="0000FF"/>
        </w:rPr>
        <w:t>xmlns:</w:t>
      </w:r>
      <w:r w:rsidRPr="00C15C43">
        <w:rPr>
          <w:color w:val="660E7A"/>
        </w:rPr>
        <w:t>android</w:t>
      </w:r>
      <w:r w:rsidRPr="00C15C43">
        <w:rPr>
          <w:color w:val="0000FF"/>
        </w:rPr>
        <w:t>=</w:t>
      </w:r>
      <w:r w:rsidRPr="00C15C43">
        <w:t>"http://schemas.android.com/apk/res/android"</w:t>
      </w:r>
      <w:r w:rsidRPr="00C15C43">
        <w:br/>
        <w:t xml:space="preserve">    </w:t>
      </w:r>
      <w:r w:rsidRPr="00C15C43">
        <w:rPr>
          <w:color w:val="0000FF"/>
        </w:rPr>
        <w:t>xmlns:</w:t>
      </w:r>
      <w:r w:rsidRPr="00C15C43">
        <w:rPr>
          <w:color w:val="660E7A"/>
        </w:rPr>
        <w:t>tools</w:t>
      </w:r>
      <w:r w:rsidRPr="00C15C43">
        <w:rPr>
          <w:color w:val="0000FF"/>
        </w:rPr>
        <w:t>=</w:t>
      </w:r>
      <w:r w:rsidRPr="00C15C43">
        <w:t>"http://schemas.android.com/tools"</w:t>
      </w:r>
      <w:r w:rsidRPr="00C15C43">
        <w:br/>
        <w:t xml:space="preserve">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</w:t>
      </w:r>
      <w:r w:rsidRPr="00C15C43">
        <w:rPr>
          <w:color w:val="FF0000"/>
        </w:rPr>
        <w:t>match_parent</w:t>
      </w:r>
      <w:r w:rsidRPr="00C15C43">
        <w:t>"</w:t>
      </w:r>
      <w:r w:rsidRPr="00C15C43">
        <w:br/>
        <w:t xml:space="preserve">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</w:t>
      </w:r>
      <w:r w:rsidRPr="00C15C43">
        <w:rPr>
          <w:color w:val="FF0000"/>
        </w:rPr>
        <w:t>wrap_content</w:t>
      </w:r>
      <w:r w:rsidRPr="00C15C43">
        <w:t>"</w:t>
      </w:r>
      <w:r w:rsidRPr="00C15C43">
        <w:br/>
        <w:t xml:space="preserve">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</w:t>
      </w:r>
      <w:r w:rsidRPr="00C15C43">
        <w:rPr>
          <w:color w:val="FF0000"/>
        </w:rPr>
        <w:t>vertical</w:t>
      </w:r>
      <w:r w:rsidRPr="00C15C43">
        <w:t>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</w:t>
      </w:r>
      <w:r w:rsidRPr="00C15C43">
        <w:rPr>
          <w:color w:val="FF0000"/>
        </w:rPr>
        <w:t>match_parent</w:t>
      </w:r>
      <w:r w:rsidRPr="00C15C43">
        <w:t>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</w:t>
      </w:r>
      <w:r w:rsidRPr="00C15C43">
        <w:rPr>
          <w:color w:val="FF0000"/>
        </w:rPr>
        <w:t>wrap_content</w:t>
      </w:r>
      <w:r w:rsidRPr="00C15C43">
        <w:t>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</w:t>
      </w:r>
      <w:r w:rsidRPr="00C15C43">
        <w:rPr>
          <w:color w:val="FF0000"/>
        </w:rPr>
        <w:t>horizontal</w:t>
      </w:r>
      <w:r w:rsidRPr="00C15C43">
        <w:t>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:padding=</w:t>
      </w:r>
      <w:r w:rsidRPr="00C15C43">
        <w:t>"5dp"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</w:t>
      </w:r>
      <w:r w:rsidRPr="00C15C43">
        <w:rPr>
          <w:b/>
          <w:bCs/>
          <w:color w:val="000080"/>
        </w:rPr>
        <w:t>CheckBox</w:t>
      </w:r>
      <w:r w:rsidRPr="00C15C43">
        <w:rPr>
          <w:b/>
          <w:bCs/>
          <w:color w:val="000080"/>
        </w:rPr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"@+id/cb_gov"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"wrap_content"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"wrap_content"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:layout_gravity=</w:t>
      </w:r>
      <w:r w:rsidRPr="00C15C43">
        <w:t>"center_vertical"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:button=</w:t>
      </w:r>
      <w:r w:rsidRPr="00C15C43">
        <w:t>"@drawable/checkbox_selector"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:checked=</w:t>
      </w:r>
      <w:r w:rsidRPr="00C15C43">
        <w:t>"true"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:clickable=</w:t>
      </w:r>
      <w:r w:rsidRPr="00C15C43">
        <w:t xml:space="preserve">"false" 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</w:t>
      </w:r>
      <w:r w:rsidRPr="00C15C43">
        <w:rPr>
          <w:b/>
          <w:bCs/>
          <w:color w:val="000080"/>
        </w:rPr>
        <w:t>ImageView</w:t>
      </w:r>
      <w:r w:rsidRPr="00C15C43">
        <w:rPr>
          <w:b/>
          <w:bCs/>
          <w:color w:val="000080"/>
        </w:rPr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"@+id/iv_gov"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"100dp"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"100dp"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:background=</w:t>
      </w:r>
      <w:r w:rsidRPr="00C15C43">
        <w:t>"@drawable/new_img_loading_1"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:scaleType=</w:t>
      </w:r>
      <w:r w:rsidRPr="00C15C43">
        <w:t>"fitXY"</w:t>
      </w:r>
      <w:r w:rsidRPr="00C15C43">
        <w:br/>
        <w:t xml:space="preserve">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"ContentDescription"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"match_parent"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"match_parent"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:layout_marginLeft=</w:t>
      </w:r>
      <w:r w:rsidRPr="00C15C43">
        <w:t>"5dp"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"vertical"</w:t>
      </w:r>
      <w:r w:rsidRPr="00C15C43">
        <w:br/>
        <w:t xml:space="preserve">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"RtlHardcoded"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&lt;</w:t>
      </w:r>
      <w:r w:rsidRPr="00C15C43">
        <w:rPr>
          <w:b/>
          <w:bCs/>
          <w:color w:val="000080"/>
        </w:rPr>
        <w:t>TextView</w:t>
      </w:r>
      <w:r w:rsidRPr="00C15C43">
        <w:rPr>
          <w:b/>
          <w:bCs/>
          <w:color w:val="000080"/>
        </w:rPr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"@+id/tv_desc_gov"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"wrap_content"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"0dp"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:layout_weight=</w:t>
      </w:r>
      <w:r w:rsidRPr="00C15C43">
        <w:t>"1"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:ellipsize=</w:t>
      </w:r>
      <w:r w:rsidRPr="00C15C43">
        <w:t>"end"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:lines=</w:t>
      </w:r>
      <w:r w:rsidRPr="00C15C43">
        <w:t>"2"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:text=</w:t>
      </w:r>
      <w:r w:rsidRPr="00C15C43">
        <w:t>"</w:t>
      </w:r>
      <w:r w:rsidRPr="00C15C43">
        <w:rPr>
          <w:rFonts w:hAnsi="宋体" w:hint="eastAsia"/>
        </w:rPr>
        <w:t>华硕（</w:t>
      </w:r>
      <w:r w:rsidRPr="00C15C43">
        <w:t>ASUS</w:t>
      </w:r>
      <w:r w:rsidRPr="00C15C43">
        <w:rPr>
          <w:rFonts w:hAnsi="宋体" w:hint="eastAsia"/>
        </w:rPr>
        <w:t>）经典系列</w:t>
      </w:r>
      <w:r w:rsidRPr="00C15C43">
        <w:t>X554LP 15.6</w:t>
      </w:r>
      <w:r w:rsidRPr="00C15C43">
        <w:rPr>
          <w:rFonts w:hAnsi="宋体" w:hint="eastAsia"/>
        </w:rPr>
        <w:t>英寸笔记本</w:t>
      </w:r>
      <w:r w:rsidRPr="00C15C43">
        <w:rPr>
          <w:rFonts w:hAnsi="宋体" w:hint="eastAsia"/>
        </w:rPr>
        <w:t xml:space="preserve"> </w:t>
      </w:r>
      <w:r w:rsidRPr="00C15C43">
        <w:rPr>
          <w:rFonts w:hAnsi="宋体" w:hint="eastAsia"/>
        </w:rPr>
        <w:t>（</w:t>
      </w:r>
      <w:r w:rsidRPr="00C15C43">
        <w:t>i5-5200U 4G 500G R5-M230 1G</w:t>
      </w:r>
    </w:p>
    <w:p w:rsidR="00C15C43" w:rsidRPr="00C15C43" w:rsidRDefault="00C15C43" w:rsidP="00C15C43">
      <w:pPr>
        <w:pStyle w:val="af8"/>
        <w:rPr>
          <w:color w:val="00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15C43">
        <w:rPr>
          <w:rFonts w:hAnsi="宋体" w:hint="eastAsia"/>
        </w:rPr>
        <w:t>独显</w:t>
      </w:r>
      <w:r w:rsidRPr="00C15C43">
        <w:rPr>
          <w:rFonts w:hAnsi="宋体" w:hint="eastAsia"/>
        </w:rPr>
        <w:t xml:space="preserve"> </w:t>
      </w:r>
      <w:r w:rsidRPr="00C15C43">
        <w:rPr>
          <w:rFonts w:hAnsi="宋体" w:hint="eastAsia"/>
        </w:rPr>
        <w:t>蓝牙</w:t>
      </w:r>
      <w:r w:rsidRPr="00C15C43">
        <w:t xml:space="preserve"> Win8.1 </w:t>
      </w:r>
      <w:r w:rsidRPr="00C15C43">
        <w:rPr>
          <w:rFonts w:hAnsi="宋体" w:hint="eastAsia"/>
        </w:rPr>
        <w:t>黑色）</w:t>
      </w:r>
      <w:r w:rsidRPr="00C15C43">
        <w:t>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:textColor=</w:t>
      </w:r>
      <w:r w:rsidRPr="00C15C43">
        <w:t>"#404040"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:textSize=</w:t>
      </w:r>
      <w:r w:rsidRPr="00C15C43">
        <w:t>"16sp"</w:t>
      </w:r>
      <w:r w:rsidRPr="00C15C43">
        <w:br/>
        <w:t xml:space="preserve">    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"HardcodedText"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"match_parent"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"wrap_content"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"horizontal"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    &lt;</w:t>
      </w:r>
      <w:r w:rsidRPr="00C15C43">
        <w:rPr>
          <w:b/>
          <w:bCs/>
          <w:color w:val="000080"/>
        </w:rPr>
        <w:t>TextView</w:t>
      </w:r>
      <w:r w:rsidRPr="00C15C43">
        <w:rPr>
          <w:b/>
          <w:bCs/>
          <w:color w:val="000080"/>
        </w:rPr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"@+id/tv_price_gov"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"0dp"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"match_parent"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:layout_gravity=</w:t>
      </w:r>
      <w:r w:rsidRPr="00C15C43">
        <w:t>"right"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:layout_weight=</w:t>
      </w:r>
      <w:r w:rsidRPr="00C15C43">
        <w:t>"1"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:gravity=</w:t>
      </w:r>
      <w:r w:rsidRPr="00C15C43">
        <w:t>"center_vertical"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:text=</w:t>
      </w:r>
      <w:r w:rsidRPr="00C15C43">
        <w:t>"</w:t>
      </w:r>
      <w:r w:rsidRPr="00C15C43">
        <w:rPr>
          <w:rFonts w:hAnsi="宋体" w:hint="eastAsia"/>
        </w:rPr>
        <w:t>￥</w:t>
      </w:r>
      <w:r w:rsidRPr="00C15C43">
        <w:t>0.0"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:textColor=</w:t>
      </w:r>
      <w:r w:rsidRPr="00C15C43">
        <w:t>"#f00"</w:t>
      </w:r>
      <w:r w:rsidRPr="00C15C43">
        <w:br/>
      </w:r>
      <w:r w:rsidRPr="00C15C43">
        <w:lastRenderedPageBreak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:textSize=</w:t>
      </w:r>
      <w:r w:rsidRPr="00C15C43">
        <w:t>"14sp"</w:t>
      </w:r>
      <w:r w:rsidRPr="00C15C43">
        <w:br/>
        <w:t xml:space="preserve">        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"HardcodedText"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    &lt;</w:t>
      </w:r>
      <w:r w:rsidRPr="00C15C43">
        <w:rPr>
          <w:b/>
          <w:bCs/>
          <w:color w:val="000080"/>
        </w:rPr>
        <w:t>com.myemcu.myshop.cart.view.AddSubView</w:t>
      </w:r>
      <w:r w:rsidRPr="00C15C43">
        <w:rPr>
          <w:b/>
          <w:bCs/>
          <w:color w:val="000080"/>
        </w:rPr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"@+id/numberAddSubView"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"wrap_content"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 xml:space="preserve">"wrap_content" 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&lt;</w:t>
      </w:r>
      <w:r w:rsidRPr="00C15C43">
        <w:rPr>
          <w:b/>
          <w:bCs/>
          <w:color w:val="000080"/>
        </w:rPr>
        <w:t>View</w:t>
      </w:r>
      <w:r w:rsidRPr="00C15C43">
        <w:rPr>
          <w:b/>
          <w:bCs/>
          <w:color w:val="000080"/>
        </w:rPr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"match_parent"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"1dp"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:background=</w:t>
      </w:r>
      <w:r w:rsidRPr="00C15C43">
        <w:t xml:space="preserve">"#22000000" 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>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</w:p>
    <w:p w:rsidR="00C15C43" w:rsidRDefault="00F13DB8" w:rsidP="00C15C43">
      <w:pPr>
        <w:pStyle w:val="3"/>
      </w:pPr>
      <w:r>
        <w:rPr>
          <w:rFonts w:hint="eastAsia"/>
        </w:rPr>
        <w:t>计算</w:t>
      </w:r>
      <w:r>
        <w:t>商品总价</w:t>
      </w:r>
    </w:p>
    <w:p w:rsidR="0089199C" w:rsidRDefault="0089199C" w:rsidP="0089199C">
      <w:pPr>
        <w:ind w:firstLine="420"/>
      </w:pPr>
      <w:r>
        <w:rPr>
          <w:rFonts w:hint="eastAsia"/>
        </w:rPr>
        <w:t>计算</w:t>
      </w:r>
      <w:r>
        <w:t>从商品页添加的所有商品的总价，</w:t>
      </w:r>
      <w:r>
        <w:rPr>
          <w:rFonts w:hint="eastAsia"/>
        </w:rPr>
        <w:t>重复</w:t>
      </w:r>
      <w:r>
        <w:t>商品数量要更新</w:t>
      </w:r>
      <w:r w:rsidR="006B7965">
        <w:rPr>
          <w:rFonts w:hint="eastAsia"/>
        </w:rPr>
        <w:t>显示</w:t>
      </w:r>
      <w:r>
        <w:t>到加减控件。</w:t>
      </w:r>
    </w:p>
    <w:p w:rsidR="0089199C" w:rsidRDefault="009A1364" w:rsidP="0089199C">
      <w:pPr>
        <w:pStyle w:val="4"/>
      </w:pPr>
      <w:r>
        <w:rPr>
          <w:rFonts w:hint="eastAsia"/>
        </w:rPr>
        <w:t>向</w:t>
      </w:r>
      <w:r>
        <w:t>适配器中传入总价</w:t>
      </w:r>
      <w:r>
        <w:rPr>
          <w:rFonts w:hint="eastAsia"/>
        </w:rPr>
        <w:t>控件</w:t>
      </w:r>
    </w:p>
    <w:p w:rsidR="009A1364" w:rsidRDefault="009A1364" w:rsidP="009A1364">
      <w:pPr>
        <w:pStyle w:val="af8"/>
        <w:rPr>
          <w:color w:val="000000"/>
        </w:rPr>
      </w:pPr>
      <w:r w:rsidRPr="009A1364">
        <w:t xml:space="preserve">adapter </w:t>
      </w:r>
      <w:r w:rsidRPr="009A1364">
        <w:rPr>
          <w:color w:val="000000"/>
        </w:rPr>
        <w:t xml:space="preserve">= </w:t>
      </w:r>
      <w:r w:rsidRPr="009A1364">
        <w:rPr>
          <w:color w:val="000080"/>
        </w:rPr>
        <w:t xml:space="preserve">new </w:t>
      </w:r>
      <w:r w:rsidRPr="009A1364">
        <w:rPr>
          <w:color w:val="000000"/>
        </w:rPr>
        <w:t>CartAdapter(</w:t>
      </w:r>
      <w:r w:rsidRPr="009A1364">
        <w:t>context</w:t>
      </w:r>
      <w:r w:rsidRPr="009A1364">
        <w:rPr>
          <w:color w:val="000000"/>
        </w:rPr>
        <w:t>,</w:t>
      </w:r>
      <w:r w:rsidRPr="009A1364">
        <w:rPr>
          <w:color w:val="221FFF"/>
        </w:rPr>
        <w:t>goodsBeanList</w:t>
      </w:r>
      <w:r w:rsidRPr="009A1364">
        <w:rPr>
          <w:color w:val="000000"/>
        </w:rPr>
        <w:t>,</w:t>
      </w:r>
      <w:r w:rsidRPr="009A1364">
        <w:rPr>
          <w:color w:val="FF0000"/>
        </w:rPr>
        <w:t>tv_price_total</w:t>
      </w:r>
      <w:r w:rsidRPr="009A1364">
        <w:rPr>
          <w:color w:val="000000"/>
        </w:rPr>
        <w:t>);</w:t>
      </w:r>
    </w:p>
    <w:p w:rsidR="00FE7EA7" w:rsidRDefault="00FE7EA7" w:rsidP="00FE7EA7">
      <w:pPr>
        <w:pStyle w:val="4"/>
      </w:pPr>
      <w:r>
        <w:t>数据绑定</w:t>
      </w:r>
      <w:r>
        <w:rPr>
          <w:rFonts w:hint="eastAsia"/>
        </w:rPr>
        <w:t>中</w:t>
      </w:r>
      <w:r w:rsidR="006B7965">
        <w:rPr>
          <w:rFonts w:hint="eastAsia"/>
        </w:rPr>
        <w:t>，</w:t>
      </w:r>
      <w:r>
        <w:rPr>
          <w:rFonts w:hint="eastAsia"/>
        </w:rPr>
        <w:t>设置商品</w:t>
      </w:r>
      <w:r>
        <w:t>数量</w:t>
      </w:r>
    </w:p>
    <w:p w:rsidR="006B7965" w:rsidRDefault="006B7965" w:rsidP="006B7965">
      <w:pPr>
        <w:pStyle w:val="af8"/>
        <w:rPr>
          <w:b/>
          <w:bCs/>
          <w:color w:val="FF020C"/>
        </w:rPr>
      </w:pPr>
      <w:r w:rsidRPr="006B7965">
        <w:rPr>
          <w:color w:val="808000"/>
        </w:rPr>
        <w:t>@Override</w:t>
      </w:r>
      <w:r w:rsidRPr="006B7965">
        <w:rPr>
          <w:color w:val="808000"/>
        </w:rPr>
        <w:br/>
      </w:r>
      <w:r w:rsidRPr="006B7965">
        <w:rPr>
          <w:b/>
          <w:bCs/>
          <w:color w:val="000080"/>
        </w:rPr>
        <w:t xml:space="preserve">public void </w:t>
      </w:r>
      <w:r w:rsidRPr="006B7965">
        <w:t>onBindViewHolder(</w:t>
      </w:r>
      <w:r w:rsidRPr="006B7965">
        <w:rPr>
          <w:color w:val="221FFF"/>
        </w:rPr>
        <w:t xml:space="preserve">ViewHolder </w:t>
      </w:r>
      <w:r w:rsidRPr="006B7965">
        <w:t xml:space="preserve">holder, </w:t>
      </w:r>
      <w:r w:rsidRPr="006B7965">
        <w:rPr>
          <w:b/>
          <w:bCs/>
          <w:color w:val="000080"/>
        </w:rPr>
        <w:t xml:space="preserve">int </w:t>
      </w:r>
      <w:r w:rsidRPr="006B7965">
        <w:t xml:space="preserve">position) </w:t>
      </w:r>
      <w:r w:rsidRPr="006B7965">
        <w:rPr>
          <w:b/>
          <w:bCs/>
          <w:color w:val="FF020C"/>
        </w:rPr>
        <w:t>{</w:t>
      </w:r>
    </w:p>
    <w:p w:rsidR="006B7965" w:rsidRPr="006B7965" w:rsidRDefault="006B7965" w:rsidP="006B7965">
      <w:pPr>
        <w:pStyle w:val="af8"/>
        <w:rPr>
          <w:rFonts w:hint="eastAsia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5004B7" wp14:editId="20D19648">
                <wp:simplePos x="0" y="0"/>
                <wp:positionH relativeFrom="column">
                  <wp:posOffset>171450</wp:posOffset>
                </wp:positionH>
                <wp:positionV relativeFrom="paragraph">
                  <wp:posOffset>1629205</wp:posOffset>
                </wp:positionV>
                <wp:extent cx="5893456" cy="353962"/>
                <wp:effectExtent l="0" t="0" r="12065" b="2730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3456" cy="353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C877A9" id="矩形 75" o:spid="_x0000_s1026" style="position:absolute;left:0;text-align:left;margin-left:13.5pt;margin-top:128.3pt;width:464.05pt;height:27.8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" filled="f" strokecolor="red" strokeweight="2pt"/>
            </w:pict>
          </mc:Fallback>
        </mc:AlternateContent>
      </w:r>
      <w:r w:rsidRPr="006B7965">
        <w:rPr>
          <w:b/>
          <w:bCs/>
          <w:color w:val="FF020C"/>
        </w:rPr>
        <w:br/>
        <w:t xml:space="preserve">    </w:t>
      </w:r>
      <w:r w:rsidRPr="006B7965">
        <w:rPr>
          <w:i/>
          <w:color w:val="058011"/>
        </w:rPr>
        <w:t xml:space="preserve">// </w:t>
      </w:r>
      <w:r w:rsidRPr="006B7965">
        <w:rPr>
          <w:rFonts w:hAnsi="宋体" w:hint="eastAsia"/>
          <w:i/>
          <w:color w:val="058011"/>
        </w:rPr>
        <w:t>当</w:t>
      </w:r>
      <w:r w:rsidRPr="006B7965">
        <w:rPr>
          <w:i/>
          <w:color w:val="058011"/>
        </w:rPr>
        <w:t>item</w:t>
      </w:r>
      <w:r w:rsidRPr="006B7965">
        <w:rPr>
          <w:rFonts w:hAnsi="宋体" w:hint="eastAsia"/>
          <w:i/>
          <w:color w:val="058011"/>
        </w:rPr>
        <w:t>布局写完并在</w:t>
      </w:r>
      <w:r w:rsidRPr="006B7965">
        <w:rPr>
          <w:i/>
          <w:color w:val="058011"/>
        </w:rPr>
        <w:t>ViewHolder</w:t>
      </w:r>
      <w:r w:rsidRPr="006B7965">
        <w:rPr>
          <w:rFonts w:hAnsi="宋体" w:hint="eastAsia"/>
          <w:i/>
          <w:color w:val="058011"/>
        </w:rPr>
        <w:t>中实例化后就绑定数据</w:t>
      </w:r>
      <w:r w:rsidRPr="006B7965">
        <w:rPr>
          <w:rFonts w:hAnsi="宋体" w:hint="eastAsia"/>
          <w:i/>
          <w:color w:val="058011"/>
        </w:rPr>
        <w:br/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rPr>
          <w:i/>
          <w:color w:val="058011"/>
        </w:rPr>
        <w:t xml:space="preserve">// 1 </w:t>
      </w:r>
      <w:r w:rsidRPr="006B7965">
        <w:rPr>
          <w:rFonts w:hAnsi="宋体" w:hint="eastAsia"/>
          <w:i/>
          <w:color w:val="058011"/>
        </w:rPr>
        <w:t>根据位置得到对应的</w:t>
      </w:r>
      <w:r w:rsidRPr="006B7965">
        <w:rPr>
          <w:i/>
          <w:color w:val="058011"/>
        </w:rPr>
        <w:t>Bean</w:t>
      </w:r>
      <w:r w:rsidRPr="006B7965">
        <w:rPr>
          <w:rFonts w:hAnsi="宋体" w:hint="eastAsia"/>
          <w:i/>
          <w:color w:val="058011"/>
        </w:rPr>
        <w:t>对象</w:t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rPr>
          <w:color w:val="221FFF"/>
        </w:rPr>
        <w:t xml:space="preserve">GoodsBean goodsBean </w:t>
      </w:r>
      <w:r w:rsidRPr="006B7965">
        <w:t xml:space="preserve">= </w:t>
      </w:r>
      <w:r w:rsidRPr="006B7965">
        <w:rPr>
          <w:b/>
          <w:bCs/>
          <w:color w:val="660E7A"/>
        </w:rPr>
        <w:t>goodsBeanList</w:t>
      </w:r>
      <w:r w:rsidRPr="006B7965">
        <w:t>.get(position);</w:t>
      </w:r>
      <w:r w:rsidRPr="006B7965">
        <w:br/>
      </w:r>
      <w:r w:rsidRPr="006B7965">
        <w:br/>
        <w:t xml:space="preserve">    </w:t>
      </w:r>
      <w:r w:rsidRPr="006B7965">
        <w:rPr>
          <w:i/>
          <w:color w:val="058011"/>
        </w:rPr>
        <w:t xml:space="preserve">// 2 </w:t>
      </w:r>
      <w:r w:rsidRPr="006B7965">
        <w:rPr>
          <w:rFonts w:hAnsi="宋体" w:hint="eastAsia"/>
          <w:i/>
          <w:color w:val="058011"/>
        </w:rPr>
        <w:t>设置</w:t>
      </w:r>
      <w:r>
        <w:rPr>
          <w:rFonts w:hAnsi="宋体" w:hint="eastAsia"/>
          <w:i/>
          <w:color w:val="058011"/>
        </w:rPr>
        <w:t>要</w:t>
      </w:r>
      <w:r w:rsidRPr="006B7965">
        <w:rPr>
          <w:rFonts w:hAnsi="宋体" w:hint="eastAsia"/>
          <w:i/>
          <w:color w:val="058011"/>
        </w:rPr>
        <w:t>显示</w:t>
      </w:r>
      <w:r>
        <w:rPr>
          <w:rFonts w:hAnsi="宋体" w:hint="eastAsia"/>
          <w:i/>
          <w:color w:val="058011"/>
        </w:rPr>
        <w:t>的</w:t>
      </w:r>
      <w:r>
        <w:rPr>
          <w:rFonts w:hAnsi="宋体" w:hint="eastAsia"/>
          <w:i/>
          <w:color w:val="058011"/>
        </w:rPr>
        <w:t>item</w:t>
      </w:r>
      <w:r w:rsidRPr="006B7965">
        <w:rPr>
          <w:rFonts w:hAnsi="宋体" w:hint="eastAsia"/>
          <w:i/>
          <w:color w:val="058011"/>
        </w:rPr>
        <w:t>数据</w:t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t>holder.</w:t>
      </w:r>
      <w:r w:rsidRPr="006B7965">
        <w:rPr>
          <w:b/>
          <w:bCs/>
          <w:color w:val="660E7A"/>
        </w:rPr>
        <w:t>cb_gov</w:t>
      </w:r>
      <w:r w:rsidRPr="006B7965">
        <w:t>.setChecked(</w:t>
      </w:r>
      <w:r w:rsidRPr="006B7965">
        <w:rPr>
          <w:color w:val="221FFF"/>
        </w:rPr>
        <w:t>goodsBean</w:t>
      </w:r>
      <w:r>
        <w:t>.isChecked());</w:t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rPr>
          <w:color w:val="221FFF"/>
        </w:rPr>
        <w:t>Glide</w:t>
      </w:r>
      <w:r w:rsidRPr="006B7965">
        <w:t>.</w:t>
      </w:r>
      <w:r w:rsidRPr="006B7965">
        <w:rPr>
          <w:color w:val="221FFF"/>
        </w:rPr>
        <w:t>with</w:t>
      </w:r>
      <w:r w:rsidRPr="006B7965">
        <w:t>(</w:t>
      </w:r>
      <w:r w:rsidRPr="006B7965">
        <w:rPr>
          <w:b/>
          <w:bCs/>
          <w:color w:val="660E7A"/>
        </w:rPr>
        <w:t>context</w:t>
      </w:r>
      <w:r w:rsidRPr="006B7965">
        <w:t>).load(</w:t>
      </w:r>
      <w:r w:rsidRPr="006B7965">
        <w:rPr>
          <w:color w:val="221FFF"/>
        </w:rPr>
        <w:t>Constants</w:t>
      </w:r>
      <w:r w:rsidRPr="006B7965">
        <w:t>.</w:t>
      </w:r>
      <w:r w:rsidRPr="006B7965">
        <w:rPr>
          <w:b/>
          <w:bCs/>
          <w:i/>
          <w:color w:val="660E7A"/>
        </w:rPr>
        <w:t>BASE_URL_IMAGE</w:t>
      </w:r>
      <w:r w:rsidRPr="006B7965">
        <w:t>+</w:t>
      </w:r>
      <w:r w:rsidRPr="006B7965">
        <w:rPr>
          <w:color w:val="221FFF"/>
        </w:rPr>
        <w:t>goodsBean</w:t>
      </w:r>
      <w:r w:rsidRPr="006B7965">
        <w:t>.getFigure()).into(holder.</w:t>
      </w:r>
      <w:r w:rsidRPr="006B7965">
        <w:rPr>
          <w:b/>
          <w:bCs/>
          <w:color w:val="660E7A"/>
        </w:rPr>
        <w:t>iv_gov</w:t>
      </w:r>
      <w:r>
        <w:t>);</w:t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t>holder.</w:t>
      </w:r>
      <w:r w:rsidRPr="006B7965">
        <w:rPr>
          <w:b/>
          <w:bCs/>
          <w:color w:val="660E7A"/>
        </w:rPr>
        <w:t>tv_desc_gov</w:t>
      </w:r>
      <w:r w:rsidRPr="006B7965">
        <w:t>.setText(</w:t>
      </w:r>
      <w:r w:rsidRPr="006B7965">
        <w:rPr>
          <w:color w:val="221FFF"/>
        </w:rPr>
        <w:t>goodsBean</w:t>
      </w:r>
      <w:r w:rsidRPr="006B7965">
        <w:t>.getName</w:t>
      </w:r>
      <w:r>
        <w:t>());</w:t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t>holder.</w:t>
      </w:r>
      <w:r w:rsidRPr="006B7965">
        <w:rPr>
          <w:b/>
          <w:bCs/>
          <w:color w:val="660E7A"/>
        </w:rPr>
        <w:t>tv_price_gov</w:t>
      </w:r>
      <w:r w:rsidRPr="006B7965">
        <w:t>.setText(</w:t>
      </w:r>
      <w:r w:rsidRPr="006B7965">
        <w:rPr>
          <w:color w:val="FF2EA0"/>
        </w:rPr>
        <w:t>"</w:t>
      </w:r>
      <w:r w:rsidRPr="006B7965">
        <w:rPr>
          <w:rFonts w:hAnsi="宋体" w:hint="eastAsia"/>
          <w:color w:val="FF2EA0"/>
        </w:rPr>
        <w:t>￥</w:t>
      </w:r>
      <w:r w:rsidRPr="006B7965">
        <w:rPr>
          <w:color w:val="FF2EA0"/>
        </w:rPr>
        <w:t>"</w:t>
      </w:r>
      <w:r w:rsidRPr="006B7965">
        <w:t>+</w:t>
      </w:r>
      <w:r w:rsidRPr="006B7965">
        <w:rPr>
          <w:color w:val="221FFF"/>
        </w:rPr>
        <w:t>goodsBean</w:t>
      </w:r>
      <w:r>
        <w:t>.getCover_price());</w:t>
      </w:r>
      <w:r w:rsidRPr="006B7965">
        <w:rPr>
          <w:rFonts w:hAnsi="宋体" w:hint="eastAsia"/>
          <w:i/>
          <w:color w:val="058011"/>
        </w:rPr>
        <w:br/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rPr>
          <w:i/>
          <w:color w:val="058011"/>
        </w:rPr>
        <w:t xml:space="preserve">// 3 </w:t>
      </w:r>
      <w:r w:rsidRPr="006B7965">
        <w:rPr>
          <w:rFonts w:hAnsi="宋体" w:hint="eastAsia"/>
          <w:i/>
          <w:color w:val="058011"/>
        </w:rPr>
        <w:t>从商品页传来的商品数量</w:t>
      </w:r>
      <w:r w:rsidRPr="006B7965">
        <w:rPr>
          <w:rFonts w:hAnsi="宋体" w:hint="eastAsia"/>
          <w:i/>
          <w:color w:val="058011"/>
        </w:rPr>
        <w:br/>
        <w:t xml:space="preserve">    </w:t>
      </w:r>
      <w:r w:rsidRPr="006B7965">
        <w:t>holder.</w:t>
      </w:r>
      <w:r w:rsidRPr="006B7965">
        <w:rPr>
          <w:b/>
          <w:bCs/>
          <w:color w:val="660E7A"/>
        </w:rPr>
        <w:t>addSubView_number</w:t>
      </w:r>
      <w:r w:rsidRPr="006B7965">
        <w:t>.setValue(</w:t>
      </w:r>
      <w:r w:rsidRPr="006B7965">
        <w:rPr>
          <w:color w:val="221FFF"/>
        </w:rPr>
        <w:t>goodsBean</w:t>
      </w:r>
      <w:r>
        <w:t>.getNumber());</w:t>
      </w:r>
      <w:r>
        <w:tab/>
      </w:r>
      <w:r>
        <w:tab/>
      </w:r>
      <w:r>
        <w:tab/>
      </w:r>
      <w:r w:rsidRPr="006B7965">
        <w:rPr>
          <w:i/>
          <w:color w:val="058011"/>
        </w:rPr>
        <w:t xml:space="preserve">// </w:t>
      </w:r>
      <w:r w:rsidRPr="006B7965">
        <w:rPr>
          <w:rFonts w:hAnsi="宋体" w:hint="eastAsia"/>
          <w:i/>
          <w:color w:val="058011"/>
        </w:rPr>
        <w:t>数量</w:t>
      </w:r>
      <w:r w:rsidRPr="006B7965">
        <w:rPr>
          <w:rFonts w:hAnsi="宋体" w:hint="eastAsia"/>
          <w:i/>
          <w:color w:val="058011"/>
        </w:rPr>
        <w:br/>
      </w:r>
      <w:r w:rsidRPr="006B7965">
        <w:rPr>
          <w:b/>
          <w:bCs/>
          <w:color w:val="FF020C"/>
        </w:rPr>
        <w:t>}</w:t>
      </w:r>
    </w:p>
    <w:p w:rsidR="009A1364" w:rsidRDefault="009A1364" w:rsidP="009A1364">
      <w:pPr>
        <w:pStyle w:val="4"/>
      </w:pPr>
      <w:r>
        <w:rPr>
          <w:rFonts w:hint="eastAsia"/>
        </w:rPr>
        <w:t>在</w:t>
      </w:r>
      <w:r>
        <w:t>构造器中接收并显示总价</w:t>
      </w:r>
    </w:p>
    <w:p w:rsidR="009A1364" w:rsidRPr="009A1364" w:rsidRDefault="009A1364" w:rsidP="009A1364">
      <w:pPr>
        <w:pStyle w:val="af8"/>
      </w:pPr>
      <w:r w:rsidRPr="009A1364">
        <w:rPr>
          <w:b/>
          <w:bCs/>
          <w:color w:val="000080"/>
        </w:rPr>
        <w:t xml:space="preserve">public </w:t>
      </w:r>
      <w:r w:rsidRPr="009A1364">
        <w:rPr>
          <w:color w:val="221FFF"/>
        </w:rPr>
        <w:t>CartAdapter</w:t>
      </w:r>
      <w:r w:rsidRPr="009A1364">
        <w:t>(</w:t>
      </w:r>
      <w:r w:rsidRPr="009A1364">
        <w:rPr>
          <w:color w:val="221FFF"/>
        </w:rPr>
        <w:t xml:space="preserve">Context </w:t>
      </w:r>
      <w:r w:rsidRPr="009A1364">
        <w:t>context, List&lt;</w:t>
      </w:r>
      <w:r w:rsidRPr="009A1364">
        <w:rPr>
          <w:color w:val="221FFF"/>
        </w:rPr>
        <w:t>GoodsBean</w:t>
      </w:r>
      <w:r w:rsidRPr="009A1364">
        <w:t xml:space="preserve">&gt; goodsBeanList, </w:t>
      </w:r>
      <w:r w:rsidRPr="009A1364">
        <w:rPr>
          <w:color w:val="221FFF"/>
        </w:rPr>
        <w:t xml:space="preserve">TextView </w:t>
      </w:r>
      <w:r w:rsidRPr="009A1364">
        <w:t xml:space="preserve">tv_price_total)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000080"/>
        </w:rPr>
        <w:t>this</w:t>
      </w:r>
      <w:r w:rsidRPr="009A1364">
        <w:t>.</w:t>
      </w:r>
      <w:r w:rsidRPr="009A1364">
        <w:rPr>
          <w:b/>
          <w:bCs/>
          <w:color w:val="660E7A"/>
        </w:rPr>
        <w:t>context</w:t>
      </w:r>
      <w:r w:rsidRPr="009A1364">
        <w:t>=context;</w:t>
      </w:r>
      <w:r w:rsidRPr="009A1364">
        <w:br/>
        <w:t xml:space="preserve">    </w:t>
      </w:r>
      <w:r w:rsidRPr="009A1364">
        <w:rPr>
          <w:b/>
          <w:bCs/>
          <w:color w:val="000080"/>
        </w:rPr>
        <w:t>this</w:t>
      </w:r>
      <w:r w:rsidRPr="009A1364">
        <w:t>.</w:t>
      </w:r>
      <w:r w:rsidRPr="009A1364">
        <w:rPr>
          <w:b/>
          <w:bCs/>
          <w:color w:val="660E7A"/>
        </w:rPr>
        <w:t>goodsBeanList</w:t>
      </w:r>
      <w:r w:rsidRPr="009A1364">
        <w:t>=goodsBeanList;</w:t>
      </w:r>
      <w:r w:rsidRPr="009A1364">
        <w:br/>
      </w:r>
      <w:r w:rsidRPr="009A1364">
        <w:br/>
        <w:t xml:space="preserve">    </w:t>
      </w:r>
      <w:r w:rsidRPr="009A1364">
        <w:rPr>
          <w:b/>
          <w:bCs/>
          <w:color w:val="000080"/>
        </w:rPr>
        <w:t>this</w:t>
      </w:r>
      <w:r w:rsidRPr="009A1364">
        <w:t>.</w:t>
      </w:r>
      <w:r w:rsidRPr="009A1364">
        <w:rPr>
          <w:b/>
          <w:bCs/>
          <w:color w:val="660E7A"/>
        </w:rPr>
        <w:t>tv_price_total</w:t>
      </w:r>
      <w:r>
        <w:t>=tv_price_total;</w:t>
      </w:r>
      <w:r>
        <w:tab/>
        <w:t xml:space="preserve">// </w:t>
      </w:r>
      <w:r>
        <w:rPr>
          <w:rFonts w:hint="eastAsia"/>
        </w:rPr>
        <w:t>接收总价</w:t>
      </w:r>
      <w:r w:rsidRPr="009A1364">
        <w:br/>
        <w:t xml:space="preserve">    showTotalPrice();   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显示总价</w:t>
      </w:r>
      <w:r w:rsidRPr="009A1364">
        <w:rPr>
          <w:rFonts w:hAnsi="宋体" w:hint="eastAsia"/>
          <w:i/>
          <w:color w:val="058011"/>
        </w:rPr>
        <w:br/>
      </w:r>
      <w:r w:rsidRPr="009A1364">
        <w:rPr>
          <w:b/>
          <w:bCs/>
          <w:color w:val="FF020C"/>
        </w:rPr>
        <w:t>}</w:t>
      </w:r>
    </w:p>
    <w:p w:rsidR="009A1364" w:rsidRDefault="009A1364" w:rsidP="009A1364">
      <w:pPr>
        <w:pStyle w:val="4"/>
      </w:pPr>
      <w:r>
        <w:rPr>
          <w:rFonts w:hint="eastAsia"/>
        </w:rPr>
        <w:lastRenderedPageBreak/>
        <w:t>显示商品</w:t>
      </w:r>
      <w:r>
        <w:t>总价</w:t>
      </w:r>
    </w:p>
    <w:p w:rsidR="009A1364" w:rsidRPr="009A1364" w:rsidRDefault="009A1364" w:rsidP="009A1364">
      <w:pPr>
        <w:pStyle w:val="af8"/>
      </w:pPr>
      <w:r w:rsidRPr="009A1364">
        <w:rPr>
          <w:b/>
          <w:bCs/>
          <w:color w:val="000080"/>
        </w:rPr>
        <w:t xml:space="preserve">private void </w:t>
      </w:r>
      <w:r w:rsidRPr="009A1364">
        <w:t xml:space="preserve">showTotalPrice()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660E7A"/>
        </w:rPr>
        <w:t>tv_price_total</w:t>
      </w:r>
      <w:r w:rsidRPr="009A1364">
        <w:t>.setText(</w:t>
      </w:r>
      <w:r w:rsidRPr="009A1364">
        <w:rPr>
          <w:color w:val="FF2EA0"/>
        </w:rPr>
        <w:t>"</w:t>
      </w:r>
      <w:r w:rsidRPr="009A1364">
        <w:rPr>
          <w:rFonts w:hAnsi="宋体" w:hint="eastAsia"/>
          <w:color w:val="FF2EA0"/>
        </w:rPr>
        <w:t>合计金额：</w:t>
      </w:r>
      <w:r w:rsidRPr="009A1364">
        <w:rPr>
          <w:color w:val="FF2EA0"/>
        </w:rPr>
        <w:t>"</w:t>
      </w:r>
      <w:r w:rsidRPr="009A1364">
        <w:t>+getTotalPrice());</w:t>
      </w:r>
      <w:r w:rsidRPr="009A1364">
        <w:br/>
      </w:r>
      <w:r w:rsidRPr="009A1364">
        <w:rPr>
          <w:b/>
          <w:bCs/>
          <w:color w:val="FF020C"/>
        </w:rPr>
        <w:t>}</w:t>
      </w:r>
    </w:p>
    <w:p w:rsidR="009A1364" w:rsidRDefault="009A1364" w:rsidP="009A1364">
      <w:pPr>
        <w:pStyle w:val="4"/>
      </w:pPr>
      <w:r>
        <w:rPr>
          <w:rFonts w:hint="eastAsia"/>
        </w:rPr>
        <w:t>获取</w:t>
      </w:r>
      <w:r>
        <w:t>商品总价</w:t>
      </w:r>
    </w:p>
    <w:p w:rsidR="009A1364" w:rsidRDefault="009A1364" w:rsidP="009A1364">
      <w:pPr>
        <w:pStyle w:val="af8"/>
      </w:pPr>
      <w:r w:rsidRPr="009A1364">
        <w:rPr>
          <w:b/>
          <w:bCs/>
          <w:color w:val="000080"/>
        </w:rPr>
        <w:t xml:space="preserve">private double </w:t>
      </w:r>
      <w:r w:rsidRPr="009A1364">
        <w:t xml:space="preserve">getTotalPrice() </w:t>
      </w:r>
      <w:r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000080"/>
        </w:rPr>
        <w:t xml:space="preserve">double </w:t>
      </w:r>
      <w:r w:rsidRPr="009A1364">
        <w:rPr>
          <w:color w:val="221FFF"/>
        </w:rPr>
        <w:t xml:space="preserve">totalPrice </w:t>
      </w:r>
      <w:r w:rsidRPr="009A1364">
        <w:t xml:space="preserve">= </w:t>
      </w:r>
      <w:r w:rsidRPr="009A1364">
        <w:rPr>
          <w:color w:val="0000FF"/>
        </w:rPr>
        <w:t>0</w:t>
      </w:r>
      <w:r w:rsidRPr="009A1364">
        <w:t xml:space="preserve">; 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初始化总价</w:t>
      </w:r>
      <w:r w:rsidRPr="009A1364">
        <w:rPr>
          <w:rFonts w:hAnsi="宋体" w:hint="eastAsia"/>
          <w:i/>
          <w:color w:val="058011"/>
        </w:rPr>
        <w:br/>
        <w:t xml:space="preserve">    </w:t>
      </w:r>
      <w:r w:rsidRPr="009A1364">
        <w:rPr>
          <w:b/>
          <w:bCs/>
          <w:color w:val="000080"/>
        </w:rPr>
        <w:t xml:space="preserve">if </w:t>
      </w:r>
      <w:r w:rsidRPr="009A1364">
        <w:t>(</w:t>
      </w:r>
      <w:r w:rsidRPr="009A1364">
        <w:rPr>
          <w:b/>
          <w:bCs/>
          <w:color w:val="660E7A"/>
        </w:rPr>
        <w:t xml:space="preserve">goodsBeanList </w:t>
      </w:r>
      <w:r w:rsidRPr="009A1364">
        <w:t xml:space="preserve">!= </w:t>
      </w:r>
      <w:r w:rsidRPr="009A1364">
        <w:rPr>
          <w:b/>
          <w:bCs/>
          <w:color w:val="000080"/>
        </w:rPr>
        <w:t xml:space="preserve">null </w:t>
      </w:r>
      <w:r w:rsidRPr="009A1364">
        <w:t xml:space="preserve">&amp;&amp; </w:t>
      </w:r>
      <w:r w:rsidRPr="009A1364">
        <w:rPr>
          <w:b/>
          <w:bCs/>
          <w:color w:val="660E7A"/>
        </w:rPr>
        <w:t>goodsBeanList</w:t>
      </w:r>
      <w:r w:rsidRPr="009A1364">
        <w:t>.size()&gt;</w:t>
      </w:r>
      <w:r w:rsidRPr="009A1364">
        <w:rPr>
          <w:color w:val="0000FF"/>
        </w:rPr>
        <w:t>0</w:t>
      </w:r>
      <w:r w:rsidRPr="009A1364">
        <w:t xml:space="preserve">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    </w:t>
      </w:r>
      <w:r w:rsidRPr="009A1364">
        <w:rPr>
          <w:b/>
          <w:bCs/>
          <w:color w:val="000080"/>
        </w:rPr>
        <w:t xml:space="preserve">for </w:t>
      </w:r>
      <w:r w:rsidRPr="009A1364">
        <w:t>(</w:t>
      </w:r>
      <w:r w:rsidRPr="009A1364">
        <w:rPr>
          <w:b/>
          <w:bCs/>
          <w:color w:val="000080"/>
        </w:rPr>
        <w:t xml:space="preserve">int </w:t>
      </w:r>
      <w:r w:rsidRPr="009A1364">
        <w:rPr>
          <w:color w:val="221FFF"/>
        </w:rPr>
        <w:t xml:space="preserve">i </w:t>
      </w:r>
      <w:r w:rsidRPr="009A1364">
        <w:t xml:space="preserve">= </w:t>
      </w:r>
      <w:r w:rsidRPr="009A1364">
        <w:rPr>
          <w:color w:val="0000FF"/>
        </w:rPr>
        <w:t>0</w:t>
      </w:r>
      <w:r w:rsidRPr="009A1364">
        <w:t xml:space="preserve">; </w:t>
      </w:r>
      <w:r w:rsidRPr="009A1364">
        <w:rPr>
          <w:color w:val="221FFF"/>
        </w:rPr>
        <w:t xml:space="preserve">i </w:t>
      </w:r>
      <w:r w:rsidRPr="009A1364">
        <w:t xml:space="preserve">&lt; </w:t>
      </w:r>
      <w:r w:rsidRPr="009A1364">
        <w:rPr>
          <w:b/>
          <w:bCs/>
          <w:color w:val="660E7A"/>
        </w:rPr>
        <w:t>goodsBeanList</w:t>
      </w:r>
      <w:r w:rsidRPr="009A1364">
        <w:t xml:space="preserve">.size() ; </w:t>
      </w:r>
      <w:r w:rsidRPr="009A1364">
        <w:rPr>
          <w:color w:val="221FFF"/>
        </w:rPr>
        <w:t>i</w:t>
      </w:r>
      <w:r w:rsidRPr="009A1364">
        <w:t xml:space="preserve">++)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        </w:t>
      </w:r>
      <w:r w:rsidRPr="009A1364">
        <w:rPr>
          <w:color w:val="221FFF"/>
        </w:rPr>
        <w:t xml:space="preserve">GoodsBean goodsBean </w:t>
      </w:r>
      <w:r w:rsidRPr="009A1364">
        <w:t xml:space="preserve">= </w:t>
      </w:r>
      <w:r w:rsidRPr="009A1364">
        <w:rPr>
          <w:b/>
          <w:bCs/>
          <w:color w:val="660E7A"/>
        </w:rPr>
        <w:t>goodsBeanList</w:t>
      </w:r>
      <w:r w:rsidRPr="009A1364">
        <w:t>.get(</w:t>
      </w:r>
      <w:r w:rsidRPr="009A1364">
        <w:rPr>
          <w:color w:val="221FFF"/>
        </w:rPr>
        <w:t>i</w:t>
      </w:r>
      <w:r w:rsidRPr="009A1364">
        <w:t xml:space="preserve">);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得到列表中的每一项</w:t>
      </w:r>
      <w:r w:rsidRPr="009A1364">
        <w:rPr>
          <w:rFonts w:hAnsi="宋体" w:hint="eastAsia"/>
          <w:i/>
          <w:color w:val="058011"/>
        </w:rPr>
        <w:br/>
        <w:t xml:space="preserve">            </w:t>
      </w:r>
      <w:r w:rsidRPr="009A1364">
        <w:rPr>
          <w:b/>
          <w:bCs/>
          <w:color w:val="000080"/>
        </w:rPr>
        <w:t xml:space="preserve">if </w:t>
      </w:r>
      <w:r w:rsidRPr="009A1364">
        <w:t>(</w:t>
      </w:r>
      <w:r w:rsidRPr="009A1364">
        <w:rPr>
          <w:color w:val="221FFF"/>
        </w:rPr>
        <w:t>goodsBean</w:t>
      </w:r>
      <w:r w:rsidRPr="009A1364">
        <w:t xml:space="preserve">.isChecked()) </w:t>
      </w:r>
      <w:r w:rsidRPr="009A1364">
        <w:rPr>
          <w:b/>
          <w:bCs/>
          <w:color w:val="FF020C"/>
        </w:rPr>
        <w:t xml:space="preserve">{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计算选中项</w:t>
      </w:r>
      <w:r w:rsidR="00FE7EA7">
        <w:rPr>
          <w:rFonts w:hAnsi="宋体" w:hint="eastAsia"/>
          <w:i/>
          <w:color w:val="058011"/>
        </w:rPr>
        <w:t>(</w:t>
      </w:r>
      <w:r w:rsidR="00FE7EA7">
        <w:rPr>
          <w:rFonts w:hAnsi="宋体" w:hint="eastAsia"/>
          <w:i/>
          <w:color w:val="058011"/>
        </w:rPr>
        <w:t>做</w:t>
      </w:r>
      <w:r w:rsidR="00FE7EA7">
        <w:rPr>
          <w:rFonts w:hAnsi="宋体" w:hint="eastAsia"/>
          <w:i/>
          <w:color w:val="058011"/>
        </w:rPr>
        <w:t>item</w:t>
      </w:r>
      <w:r w:rsidR="00FE7EA7">
        <w:rPr>
          <w:rFonts w:hAnsi="宋体" w:hint="eastAsia"/>
          <w:i/>
          <w:color w:val="058011"/>
        </w:rPr>
        <w:t>时</w:t>
      </w:r>
      <w:r w:rsidR="00FE7EA7">
        <w:rPr>
          <w:rFonts w:hAnsi="宋体"/>
          <w:i/>
          <w:color w:val="058011"/>
        </w:rPr>
        <w:t>，默认就是选中状态</w:t>
      </w:r>
      <w:r w:rsidR="00FE7EA7">
        <w:rPr>
          <w:rFonts w:hAnsi="宋体" w:hint="eastAsia"/>
          <w:i/>
          <w:color w:val="058011"/>
        </w:rPr>
        <w:t>)</w:t>
      </w:r>
      <w:r w:rsidRPr="009A1364">
        <w:rPr>
          <w:rFonts w:hAnsi="宋体" w:hint="eastAsia"/>
          <w:i/>
          <w:color w:val="058011"/>
        </w:rPr>
        <w:br/>
        <w:t xml:space="preserve">                </w:t>
      </w:r>
      <w:r w:rsidRPr="009A1364">
        <w:rPr>
          <w:color w:val="221FFF"/>
        </w:rPr>
        <w:t xml:space="preserve">totalPrice </w:t>
      </w:r>
      <w:r w:rsidRPr="009A1364">
        <w:t xml:space="preserve">+= </w:t>
      </w:r>
      <w:r w:rsidRPr="009A1364">
        <w:rPr>
          <w:color w:val="221FFF"/>
        </w:rPr>
        <w:t>Double</w:t>
      </w:r>
      <w:r w:rsidRPr="009A1364">
        <w:t>.</w:t>
      </w:r>
      <w:r w:rsidRPr="009A1364">
        <w:rPr>
          <w:color w:val="221FFF"/>
        </w:rPr>
        <w:t>valueOf</w:t>
      </w:r>
      <w:r w:rsidRPr="009A1364">
        <w:t>(</w:t>
      </w:r>
      <w:r w:rsidRPr="009A1364">
        <w:rPr>
          <w:color w:val="221FFF"/>
        </w:rPr>
        <w:t>goodsBean</w:t>
      </w:r>
      <w:r w:rsidRPr="009A1364">
        <w:t>.getNumber()) *</w:t>
      </w:r>
    </w:p>
    <w:p w:rsidR="009A1364" w:rsidRPr="009A1364" w:rsidRDefault="009A1364" w:rsidP="009A1364">
      <w:pPr>
        <w:pStyle w:val="af8"/>
      </w:pPr>
      <w:r w:rsidRPr="009A1364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A1364">
        <w:rPr>
          <w:color w:val="221FFF"/>
        </w:rPr>
        <w:t>Double</w:t>
      </w:r>
      <w:r w:rsidRPr="009A1364">
        <w:t>.</w:t>
      </w:r>
      <w:r w:rsidRPr="009A1364">
        <w:rPr>
          <w:color w:val="221FFF"/>
        </w:rPr>
        <w:t>valueOf</w:t>
      </w:r>
      <w:r w:rsidRPr="009A1364">
        <w:t>(</w:t>
      </w:r>
      <w:r w:rsidRPr="009A1364">
        <w:rPr>
          <w:color w:val="221FFF"/>
        </w:rPr>
        <w:t>goodsBean</w:t>
      </w:r>
      <w:r w:rsidRPr="009A1364">
        <w:t xml:space="preserve">.getCover_price());  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数量</w:t>
      </w:r>
      <w:r w:rsidRPr="009A1364">
        <w:rPr>
          <w:i/>
          <w:color w:val="058011"/>
        </w:rPr>
        <w:t xml:space="preserve">* </w:t>
      </w:r>
      <w:r w:rsidRPr="009A1364">
        <w:rPr>
          <w:rFonts w:hAnsi="宋体" w:hint="eastAsia"/>
          <w:i/>
          <w:color w:val="058011"/>
        </w:rPr>
        <w:t>单价</w:t>
      </w:r>
      <w:r w:rsidRPr="009A1364">
        <w:rPr>
          <w:rFonts w:hAnsi="宋体" w:hint="eastAsia"/>
          <w:i/>
          <w:color w:val="058011"/>
        </w:rPr>
        <w:br/>
        <w:t xml:space="preserve">            </w:t>
      </w:r>
      <w:r>
        <w:rPr>
          <w:b/>
          <w:bCs/>
          <w:color w:val="FF020C"/>
        </w:rPr>
        <w:t>}</w:t>
      </w:r>
      <w:r>
        <w:rPr>
          <w:b/>
          <w:bCs/>
          <w:color w:val="FF020C"/>
        </w:rPr>
        <w:br/>
        <w:t xml:space="preserve">        }</w:t>
      </w:r>
      <w:r>
        <w:rPr>
          <w:b/>
          <w:bCs/>
          <w:color w:val="FF020C"/>
        </w:rPr>
        <w:br/>
        <w:t xml:space="preserve">    }</w:t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000080"/>
        </w:rPr>
        <w:t xml:space="preserve">return </w:t>
      </w:r>
      <w:r w:rsidRPr="009A1364">
        <w:rPr>
          <w:color w:val="221FFF"/>
        </w:rPr>
        <w:t>totalPrice</w:t>
      </w:r>
      <w:r w:rsidRPr="009A1364">
        <w:t>;</w:t>
      </w:r>
      <w:r w:rsidRPr="009A1364">
        <w:br/>
      </w:r>
      <w:r w:rsidRPr="009A1364">
        <w:rPr>
          <w:b/>
          <w:bCs/>
          <w:color w:val="FF020C"/>
        </w:rPr>
        <w:t>}</w:t>
      </w:r>
    </w:p>
    <w:p w:rsidR="009A1364" w:rsidRDefault="006B7965" w:rsidP="00FE7EA7">
      <w:pPr>
        <w:pStyle w:val="4"/>
      </w:pPr>
      <w:r>
        <w:rPr>
          <w:rFonts w:hint="eastAsia"/>
        </w:rPr>
        <w:t>实现</w:t>
      </w:r>
      <w:bookmarkStart w:id="0" w:name="_GoBack"/>
      <w:bookmarkEnd w:id="0"/>
      <w:r w:rsidR="00FE7EA7">
        <w:t>效果</w:t>
      </w:r>
      <w:r w:rsidR="00FE7EA7">
        <w:rPr>
          <w:rFonts w:hint="eastAsia"/>
        </w:rPr>
        <w:t>(</w:t>
      </w:r>
      <w:r w:rsidR="00FE7EA7">
        <w:t>138*1+32*3=234</w:t>
      </w:r>
      <w:r w:rsidR="00FE7EA7">
        <w:rPr>
          <w:rFonts w:hint="eastAsia"/>
        </w:rPr>
        <w:t>)</w:t>
      </w:r>
    </w:p>
    <w:p w:rsidR="00FE7EA7" w:rsidRPr="00FE7EA7" w:rsidRDefault="00FE7EA7" w:rsidP="00FE7EA7">
      <w:pPr>
        <w:pStyle w:val="ab"/>
        <w:rPr>
          <w:rFonts w:hint="eastAsia"/>
        </w:rPr>
      </w:pPr>
      <w:r w:rsidRPr="00FE7EA7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3" name="图片 73" descr="D:\AndroidProgram\MyShop\png\device-2016-12-12-124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12-124252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1364" w:rsidRPr="009A1364" w:rsidRDefault="009A1364" w:rsidP="009A1364">
      <w:pPr>
        <w:ind w:firstLine="420"/>
        <w:rPr>
          <w:rFonts w:hint="eastAsia"/>
        </w:rPr>
      </w:pPr>
    </w:p>
    <w:sectPr w:rsidR="009A1364" w:rsidRPr="009A1364" w:rsidSect="003F038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45B" w:rsidRDefault="007D045B" w:rsidP="004E3183">
      <w:pPr>
        <w:ind w:firstLine="420"/>
      </w:pPr>
      <w:r>
        <w:separator/>
      </w:r>
    </w:p>
  </w:endnote>
  <w:endnote w:type="continuationSeparator" w:id="0">
    <w:p w:rsidR="007D045B" w:rsidRDefault="007D045B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6526B1" w:rsidRDefault="00F13DB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6526B1" w:rsidRDefault="00F13DB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EB7621" w:rsidRDefault="00F13DB8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45B" w:rsidRDefault="007D045B" w:rsidP="004E3183">
      <w:pPr>
        <w:ind w:firstLine="420"/>
      </w:pPr>
      <w:r>
        <w:separator/>
      </w:r>
    </w:p>
  </w:footnote>
  <w:footnote w:type="continuationSeparator" w:id="0">
    <w:p w:rsidR="007D045B" w:rsidRDefault="007D045B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Default="00F13DB8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833B59" w:rsidRDefault="00F13DB8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Default="00F13DB8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A88270B"/>
    <w:multiLevelType w:val="hybridMultilevel"/>
    <w:tmpl w:val="761CA93A"/>
    <w:lvl w:ilvl="0" w:tplc="FC64196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">
    <w:nsid w:val="19853CA8"/>
    <w:multiLevelType w:val="hybridMultilevel"/>
    <w:tmpl w:val="847E3F2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1FE125BD"/>
    <w:multiLevelType w:val="hybridMultilevel"/>
    <w:tmpl w:val="E3664460"/>
    <w:lvl w:ilvl="0" w:tplc="8AE057A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0">
    <w:nsid w:val="25346ACD"/>
    <w:multiLevelType w:val="hybridMultilevel"/>
    <w:tmpl w:val="07047DB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5E609F"/>
    <w:multiLevelType w:val="hybridMultilevel"/>
    <w:tmpl w:val="11506E0E"/>
    <w:lvl w:ilvl="0" w:tplc="8C88C71E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8F21613"/>
    <w:multiLevelType w:val="hybridMultilevel"/>
    <w:tmpl w:val="10389F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1">
    <w:nsid w:val="784679E5"/>
    <w:multiLevelType w:val="hybridMultilevel"/>
    <w:tmpl w:val="4F0E2FD4"/>
    <w:lvl w:ilvl="0" w:tplc="FDD8F1A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BB1A2A"/>
    <w:multiLevelType w:val="hybridMultilevel"/>
    <w:tmpl w:val="426A36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C1E50DA"/>
    <w:multiLevelType w:val="hybridMultilevel"/>
    <w:tmpl w:val="EB025ED8"/>
    <w:lvl w:ilvl="0" w:tplc="DE6C82F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5"/>
  </w:num>
  <w:num w:numId="5">
    <w:abstractNumId w:val="17"/>
  </w:num>
  <w:num w:numId="6">
    <w:abstractNumId w:val="14"/>
  </w:num>
  <w:num w:numId="7">
    <w:abstractNumId w:val="3"/>
  </w:num>
  <w:num w:numId="8">
    <w:abstractNumId w:val="22"/>
  </w:num>
  <w:num w:numId="9">
    <w:abstractNumId w:val="19"/>
  </w:num>
  <w:num w:numId="10">
    <w:abstractNumId w:val="1"/>
  </w:num>
  <w:num w:numId="11">
    <w:abstractNumId w:val="4"/>
  </w:num>
  <w:num w:numId="12">
    <w:abstractNumId w:val="13"/>
  </w:num>
  <w:num w:numId="13">
    <w:abstractNumId w:val="9"/>
  </w:num>
  <w:num w:numId="14">
    <w:abstractNumId w:val="0"/>
  </w:num>
  <w:num w:numId="15">
    <w:abstractNumId w:val="20"/>
  </w:num>
  <w:num w:numId="16">
    <w:abstractNumId w:val="11"/>
  </w:num>
  <w:num w:numId="17">
    <w:abstractNumId w:val="23"/>
  </w:num>
  <w:num w:numId="18">
    <w:abstractNumId w:val="15"/>
  </w:num>
  <w:num w:numId="19">
    <w:abstractNumId w:val="10"/>
  </w:num>
  <w:num w:numId="20">
    <w:abstractNumId w:val="8"/>
  </w:num>
  <w:num w:numId="21">
    <w:abstractNumId w:val="12"/>
  </w:num>
  <w:num w:numId="22">
    <w:abstractNumId w:val="7"/>
  </w:num>
  <w:num w:numId="23">
    <w:abstractNumId w:val="2"/>
  </w:num>
  <w:num w:numId="24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4091"/>
    <w:rsid w:val="000764C6"/>
    <w:rsid w:val="0008071C"/>
    <w:rsid w:val="00080FB6"/>
    <w:rsid w:val="00081676"/>
    <w:rsid w:val="0008201F"/>
    <w:rsid w:val="00082D51"/>
    <w:rsid w:val="0008559C"/>
    <w:rsid w:val="00085ABE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4CD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15A73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3794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5C9A"/>
    <w:rsid w:val="00237CA7"/>
    <w:rsid w:val="00241526"/>
    <w:rsid w:val="002419B6"/>
    <w:rsid w:val="00246D6C"/>
    <w:rsid w:val="00247AA5"/>
    <w:rsid w:val="00252D07"/>
    <w:rsid w:val="00253329"/>
    <w:rsid w:val="002534FD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6362"/>
    <w:rsid w:val="00326EA8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46806"/>
    <w:rsid w:val="004477FF"/>
    <w:rsid w:val="00447BB9"/>
    <w:rsid w:val="0045191E"/>
    <w:rsid w:val="004547B0"/>
    <w:rsid w:val="00454F62"/>
    <w:rsid w:val="00455378"/>
    <w:rsid w:val="00456BE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45E1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3AD2"/>
    <w:rsid w:val="005553B1"/>
    <w:rsid w:val="00555A1B"/>
    <w:rsid w:val="00560CAF"/>
    <w:rsid w:val="005621CC"/>
    <w:rsid w:val="005640CE"/>
    <w:rsid w:val="00571531"/>
    <w:rsid w:val="00571AA8"/>
    <w:rsid w:val="005805E7"/>
    <w:rsid w:val="00580AE2"/>
    <w:rsid w:val="00583AB8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0226"/>
    <w:rsid w:val="00631DAD"/>
    <w:rsid w:val="00633791"/>
    <w:rsid w:val="006337FC"/>
    <w:rsid w:val="00633F05"/>
    <w:rsid w:val="00634119"/>
    <w:rsid w:val="00635799"/>
    <w:rsid w:val="00635C7C"/>
    <w:rsid w:val="00636B34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2FE4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B7965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264B9"/>
    <w:rsid w:val="00730B2B"/>
    <w:rsid w:val="0073411A"/>
    <w:rsid w:val="007342E0"/>
    <w:rsid w:val="00735F40"/>
    <w:rsid w:val="0074006A"/>
    <w:rsid w:val="00740341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01A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045B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99C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1327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2FC"/>
    <w:rsid w:val="008D6EF2"/>
    <w:rsid w:val="008E004B"/>
    <w:rsid w:val="008E0F46"/>
    <w:rsid w:val="008E0FAB"/>
    <w:rsid w:val="008E246D"/>
    <w:rsid w:val="008E7FD0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47D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87C17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97964"/>
    <w:rsid w:val="009A1364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355A6"/>
    <w:rsid w:val="00A41A63"/>
    <w:rsid w:val="00A4215C"/>
    <w:rsid w:val="00A4630E"/>
    <w:rsid w:val="00A47171"/>
    <w:rsid w:val="00A506ED"/>
    <w:rsid w:val="00A50B9B"/>
    <w:rsid w:val="00A52EDB"/>
    <w:rsid w:val="00A53381"/>
    <w:rsid w:val="00A55990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2CD2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4940"/>
    <w:rsid w:val="00AE51FF"/>
    <w:rsid w:val="00AE54B0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696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4C39"/>
    <w:rsid w:val="00BE5529"/>
    <w:rsid w:val="00BE594E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5C43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14AA"/>
    <w:rsid w:val="00C42374"/>
    <w:rsid w:val="00C46902"/>
    <w:rsid w:val="00C50846"/>
    <w:rsid w:val="00C52690"/>
    <w:rsid w:val="00C54021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86BF5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3D4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0F55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194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397F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3DB8"/>
    <w:rsid w:val="00F158D8"/>
    <w:rsid w:val="00F160C3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5CD1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0F3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EA7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EADC4-4A1B-40B2-9883-7B11A06C0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2354</TotalTime>
  <Pages>60</Pages>
  <Words>11476</Words>
  <Characters>65415</Characters>
  <Application>Microsoft Office Word</Application>
  <DocSecurity>0</DocSecurity>
  <Lines>545</Lines>
  <Paragraphs>153</Paragraphs>
  <ScaleCrop>false</ScaleCrop>
  <Company>联创中控（北京）科技有限公司</Company>
  <LinksUpToDate>false</LinksUpToDate>
  <CharactersWithSpaces>76738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156</cp:revision>
  <cp:lastPrinted>2016-12-12T05:05:00Z</cp:lastPrinted>
  <dcterms:created xsi:type="dcterms:W3CDTF">2016-01-12T06:49:00Z</dcterms:created>
  <dcterms:modified xsi:type="dcterms:W3CDTF">2016-12-12T05:06:00Z</dcterms:modified>
</cp:coreProperties>
</file>